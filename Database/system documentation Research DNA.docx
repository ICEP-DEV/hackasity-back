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9.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D85E6A" w14:textId="3F01BE69" w:rsidR="00D077E9" w:rsidRDefault="00B32A25" w:rsidP="00D70D02">
      <w:r>
        <w:rPr>
          <w:noProof/>
          <w:lang w:val="en-ZA" w:eastAsia="en-ZA"/>
        </w:rPr>
        <mc:AlternateContent>
          <mc:Choice Requires="wps">
            <w:drawing>
              <wp:anchor distT="0" distB="0" distL="114300" distR="114300" simplePos="0" relativeHeight="251627008" behindDoc="1" locked="0" layoutInCell="1" allowOverlap="1" wp14:anchorId="334DECCA" wp14:editId="52254FA2">
                <wp:simplePos x="0" y="0"/>
                <wp:positionH relativeFrom="column">
                  <wp:posOffset>-5377180</wp:posOffset>
                </wp:positionH>
                <wp:positionV relativeFrom="margin">
                  <wp:posOffset>633095</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F55666" id="Rectangle 3" o:spid="_x0000_s1026" alt="white rectangle for text on cover" style="position:absolute;margin-left:-423.4pt;margin-top:49.85pt;width:310.15pt;height:651pt;z-index:-251689472;visibility:visible;mso-wrap-style:square;mso-width-percent:0;mso-wrap-distance-left:9pt;mso-wrap-distance-top:0;mso-wrap-distance-right:9pt;mso-wrap-distance-bottom:0;mso-position-horizontal:absolute;mso-position-horizontal-relative:text;mso-position-vertical:absolute;mso-position-vertical-relative:margin;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" fillcolor="white [3212]" stroked="f" strokeweight="2pt">
                <w10:wrap anchory="margin"/>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893E603" w14:textId="77777777" w:rsidTr="00D077E9">
        <w:trPr>
          <w:trHeight w:val="1894"/>
        </w:trPr>
        <w:tc>
          <w:tcPr>
            <w:tcW w:w="5580" w:type="dxa"/>
            <w:tcBorders>
              <w:top w:val="nil"/>
              <w:left w:val="nil"/>
              <w:bottom w:val="nil"/>
              <w:right w:val="nil"/>
            </w:tcBorders>
          </w:tcPr>
          <w:p w14:paraId="56AAD5D5" w14:textId="66883E76" w:rsidR="00D077E9" w:rsidRDefault="00D077E9" w:rsidP="00D077E9"/>
          <w:p w14:paraId="72DA3799" w14:textId="2643054C" w:rsidR="00D077E9" w:rsidRDefault="00D077E9" w:rsidP="00D077E9"/>
        </w:tc>
      </w:tr>
      <w:tr w:rsidR="00D077E9" w14:paraId="1FA2297B" w14:textId="77777777" w:rsidTr="00D077E9">
        <w:trPr>
          <w:trHeight w:val="7636"/>
        </w:trPr>
        <w:tc>
          <w:tcPr>
            <w:tcW w:w="5580" w:type="dxa"/>
            <w:tcBorders>
              <w:top w:val="nil"/>
              <w:left w:val="nil"/>
              <w:bottom w:val="nil"/>
              <w:right w:val="nil"/>
            </w:tcBorders>
          </w:tcPr>
          <w:p w14:paraId="1CEBDDA1" w14:textId="02737A54" w:rsidR="00D077E9" w:rsidRDefault="00B32A25" w:rsidP="00D077E9">
            <w:pPr>
              <w:rPr>
                <w:noProof/>
              </w:rPr>
            </w:pPr>
            <w:r>
              <w:rPr>
                <w:noProof/>
                <w:lang w:val="en-ZA" w:eastAsia="en-ZA"/>
              </w:rPr>
              <mc:AlternateContent>
                <mc:Choice Requires="wps">
                  <w:drawing>
                    <wp:inline distT="0" distB="0" distL="0" distR="0" wp14:anchorId="232895ED" wp14:editId="670C5B6C">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2754FCD0" w14:textId="77777777" w:rsidR="0062739B" w:rsidRPr="00D86945" w:rsidRDefault="0062739B" w:rsidP="00B32A25">
                                  <w:pPr>
                                    <w:pStyle w:val="Title"/>
                                  </w:pPr>
                                  <w:r w:rsidRPr="00B32A25">
                                    <w:rPr>
                                      <w:color w:val="767171" w:themeColor="background2" w:themeShade="80"/>
                                    </w:rPr>
                                    <w:t xml:space="preserve">RESEARCH </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32895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2754FCD0" w14:textId="77777777" w:rsidR="0062739B" w:rsidRPr="00D86945" w:rsidRDefault="0062739B" w:rsidP="00B32A25">
                            <w:pPr>
                              <w:pStyle w:val="Title"/>
                            </w:pPr>
                            <w:r w:rsidRPr="00B32A25">
                              <w:rPr>
                                <w:color w:val="767171" w:themeColor="background2" w:themeShade="80"/>
                              </w:rPr>
                              <w:t xml:space="preserve">RESEARCH </w:t>
                            </w:r>
                            <w:r>
                              <w:t xml:space="preserve">  </w:t>
                            </w:r>
                          </w:p>
                        </w:txbxContent>
                      </v:textbox>
                      <w10:anchorlock/>
                    </v:shape>
                  </w:pict>
                </mc:Fallback>
              </mc:AlternateContent>
            </w:r>
          </w:p>
        </w:tc>
      </w:tr>
      <w:tr w:rsidR="00D077E9" w14:paraId="3CB884D3" w14:textId="77777777" w:rsidTr="00D077E9">
        <w:trPr>
          <w:trHeight w:val="2171"/>
        </w:trPr>
        <w:tc>
          <w:tcPr>
            <w:tcW w:w="5580" w:type="dxa"/>
            <w:tcBorders>
              <w:top w:val="nil"/>
              <w:left w:val="nil"/>
              <w:bottom w:val="nil"/>
              <w:right w:val="nil"/>
            </w:tcBorders>
          </w:tcPr>
          <w:sdt>
            <w:sdtPr>
              <w:rPr>
                <w:color w:val="0F0D29" w:themeColor="text1"/>
              </w:rPr>
              <w:id w:val="1080870105"/>
              <w:placeholder>
                <w:docPart w:val="5B3FCCF693224038A0FA063ADF3BF131"/>
              </w:placeholder>
              <w15:appearance w15:val="hidden"/>
            </w:sdtPr>
            <w:sdtContent>
              <w:p w14:paraId="2B1E0BCE" w14:textId="77777777" w:rsidR="00D077E9" w:rsidRPr="00B32A25" w:rsidRDefault="00E96B7A" w:rsidP="00D077E9">
                <w:pPr>
                  <w:rPr>
                    <w:color w:val="0F0D29" w:themeColor="text1"/>
                  </w:rPr>
                </w:pPr>
                <w:r w:rsidRPr="00B32A25">
                  <w:rPr>
                    <w:rStyle w:val="SubtitleChar"/>
                    <w:b w:val="0"/>
                    <w:color w:val="0F0D29" w:themeColor="text1"/>
                  </w:rPr>
                  <w:t>final documentation</w:t>
                </w:r>
              </w:p>
            </w:sdtContent>
          </w:sdt>
          <w:p w14:paraId="3AB7B98C" w14:textId="77777777" w:rsidR="00D077E9" w:rsidRPr="007108E3" w:rsidRDefault="00D077E9" w:rsidP="00D077E9">
            <w:pPr>
              <w:rPr>
                <w:noProof/>
                <w:color w:val="0F0D29" w:themeColor="text1"/>
                <w:sz w:val="10"/>
                <w:szCs w:val="10"/>
              </w:rPr>
            </w:pPr>
            <w:r w:rsidRPr="007108E3">
              <w:rPr>
                <w:noProof/>
                <w:color w:val="0F0D29" w:themeColor="text1"/>
                <w:sz w:val="10"/>
                <w:szCs w:val="10"/>
                <w:lang w:val="en-ZA" w:eastAsia="en-ZA"/>
              </w:rPr>
              <mc:AlternateContent>
                <mc:Choice Requires="wps">
                  <w:drawing>
                    <wp:inline distT="0" distB="0" distL="0" distR="0" wp14:anchorId="5DDDFF2E" wp14:editId="246553B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5E29FA7"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" strokecolor="#0f0d29 [3213]" strokeweight="3pt">
                      <w10:anchorlock/>
                    </v:line>
                  </w:pict>
                </mc:Fallback>
              </mc:AlternateContent>
            </w:r>
          </w:p>
          <w:p w14:paraId="3556164A" w14:textId="77777777" w:rsidR="00D077E9" w:rsidRPr="00B32A25" w:rsidRDefault="00D077E9" w:rsidP="00D077E9">
            <w:pPr>
              <w:rPr>
                <w:noProof/>
                <w:color w:val="0F0D29" w:themeColor="text1"/>
                <w:sz w:val="10"/>
                <w:szCs w:val="10"/>
              </w:rPr>
            </w:pPr>
          </w:p>
          <w:p w14:paraId="42A1D3F9" w14:textId="77777777" w:rsidR="00D077E9" w:rsidRPr="00B32A25" w:rsidRDefault="00D077E9" w:rsidP="00D077E9">
            <w:pPr>
              <w:rPr>
                <w:noProof/>
                <w:color w:val="0F0D29" w:themeColor="text1"/>
                <w:sz w:val="10"/>
                <w:szCs w:val="10"/>
              </w:rPr>
            </w:pPr>
          </w:p>
          <w:p w14:paraId="3ED0F553" w14:textId="4977424E" w:rsidR="006F1627" w:rsidRDefault="00E96B7A" w:rsidP="00D077E9">
            <w:pPr>
              <w:rPr>
                <w:color w:val="0F0D29" w:themeColor="text1"/>
                <w:szCs w:val="28"/>
              </w:rPr>
            </w:pPr>
            <w:r w:rsidRPr="00B54D85">
              <w:rPr>
                <w:color w:val="0F0D29" w:themeColor="text1"/>
                <w:szCs w:val="28"/>
              </w:rPr>
              <w:t xml:space="preserve">BY </w:t>
            </w:r>
            <w:r w:rsidR="00AB26BD">
              <w:rPr>
                <w:color w:val="0F0D29" w:themeColor="text1"/>
                <w:szCs w:val="28"/>
              </w:rPr>
              <w:t>:</w:t>
            </w:r>
          </w:p>
          <w:p w14:paraId="554DCF0C" w14:textId="4A33F37F" w:rsidR="00D077E9" w:rsidRPr="00B54D85" w:rsidRDefault="00E96B7A" w:rsidP="00D077E9">
            <w:pPr>
              <w:rPr>
                <w:color w:val="0F0D29" w:themeColor="text1"/>
                <w:szCs w:val="28"/>
              </w:rPr>
            </w:pPr>
            <w:r w:rsidRPr="00B54D85">
              <w:rPr>
                <w:color w:val="0F0D29" w:themeColor="text1"/>
                <w:szCs w:val="28"/>
              </w:rPr>
              <w:t>KELANI L.A,</w:t>
            </w:r>
            <w:r w:rsidR="006F1627">
              <w:rPr>
                <w:color w:val="0F0D29" w:themeColor="text1"/>
                <w:szCs w:val="28"/>
              </w:rPr>
              <w:t xml:space="preserve">              </w:t>
            </w:r>
            <w:proofErr w:type="spellStart"/>
            <w:r w:rsidR="00B54D85" w:rsidRPr="00B54D85">
              <w:rPr>
                <w:color w:val="0F0D29" w:themeColor="text1"/>
                <w:szCs w:val="28"/>
              </w:rPr>
              <w:t>Rammutla</w:t>
            </w:r>
            <w:proofErr w:type="spellEnd"/>
            <w:r w:rsidR="00B54D85" w:rsidRPr="00B54D85">
              <w:rPr>
                <w:color w:val="0F0D29" w:themeColor="text1"/>
                <w:szCs w:val="28"/>
              </w:rPr>
              <w:t xml:space="preserve"> H.M,</w:t>
            </w:r>
          </w:p>
          <w:p w14:paraId="250CE62A" w14:textId="23D3759F" w:rsidR="00E96B7A" w:rsidRPr="00B54D85" w:rsidRDefault="0081155E" w:rsidP="00D077E9">
            <w:pPr>
              <w:rPr>
                <w:color w:val="0F0D29" w:themeColor="text1"/>
                <w:szCs w:val="28"/>
              </w:rPr>
            </w:pPr>
            <w:proofErr w:type="spellStart"/>
            <w:r w:rsidRPr="00B54D85">
              <w:rPr>
                <w:color w:val="0F0D29" w:themeColor="text1"/>
                <w:szCs w:val="28"/>
              </w:rPr>
              <w:t>Mokgabudi</w:t>
            </w:r>
            <w:proofErr w:type="spellEnd"/>
            <w:r w:rsidRPr="00B54D85">
              <w:rPr>
                <w:color w:val="0F0D29" w:themeColor="text1"/>
                <w:szCs w:val="28"/>
              </w:rPr>
              <w:t xml:space="preserve"> J</w:t>
            </w:r>
            <w:r w:rsidR="00B32A25" w:rsidRPr="00B54D85">
              <w:rPr>
                <w:color w:val="0F0D29" w:themeColor="text1"/>
                <w:szCs w:val="28"/>
              </w:rPr>
              <w:t>.D</w:t>
            </w:r>
            <w:r w:rsidR="00E96B7A" w:rsidRPr="00B54D85">
              <w:rPr>
                <w:color w:val="0F0D29" w:themeColor="text1"/>
                <w:szCs w:val="28"/>
              </w:rPr>
              <w:t>,</w:t>
            </w:r>
            <w:r w:rsidR="006F1627">
              <w:rPr>
                <w:color w:val="0F0D29" w:themeColor="text1"/>
                <w:szCs w:val="28"/>
              </w:rPr>
              <w:t xml:space="preserve">       </w:t>
            </w:r>
            <w:proofErr w:type="spellStart"/>
            <w:r w:rsidR="00B54D85" w:rsidRPr="00B54D85">
              <w:rPr>
                <w:color w:val="0F0D29" w:themeColor="text1"/>
                <w:szCs w:val="28"/>
              </w:rPr>
              <w:t>Sibanyoni</w:t>
            </w:r>
            <w:proofErr w:type="spellEnd"/>
            <w:r w:rsidR="00B54D85" w:rsidRPr="00B54D85">
              <w:rPr>
                <w:color w:val="0F0D29" w:themeColor="text1"/>
                <w:szCs w:val="28"/>
              </w:rPr>
              <w:t xml:space="preserve"> X.J,</w:t>
            </w:r>
          </w:p>
          <w:p w14:paraId="7AE694D3" w14:textId="046EFF5B" w:rsidR="00E96B7A" w:rsidRPr="00B54D85" w:rsidRDefault="00E96B7A" w:rsidP="00D077E9">
            <w:pPr>
              <w:rPr>
                <w:color w:val="0F0D29" w:themeColor="text1"/>
                <w:szCs w:val="28"/>
              </w:rPr>
            </w:pPr>
            <w:r w:rsidRPr="00B54D85">
              <w:rPr>
                <w:color w:val="0F0D29" w:themeColor="text1"/>
                <w:szCs w:val="28"/>
              </w:rPr>
              <w:t>Mchunu N</w:t>
            </w:r>
            <w:r w:rsidR="00B32A25" w:rsidRPr="00B54D85">
              <w:rPr>
                <w:color w:val="0F0D29" w:themeColor="text1"/>
                <w:szCs w:val="28"/>
              </w:rPr>
              <w:t>.N</w:t>
            </w:r>
            <w:r w:rsidR="006F1627">
              <w:rPr>
                <w:color w:val="0F0D29" w:themeColor="text1"/>
                <w:szCs w:val="28"/>
              </w:rPr>
              <w:t xml:space="preserve">,           </w:t>
            </w:r>
            <w:r w:rsidR="00B54D85" w:rsidRPr="00B54D85">
              <w:rPr>
                <w:color w:val="0F0D29" w:themeColor="text1"/>
                <w:szCs w:val="28"/>
              </w:rPr>
              <w:t xml:space="preserve">Van </w:t>
            </w:r>
            <w:proofErr w:type="spellStart"/>
            <w:r w:rsidR="00B54D85" w:rsidRPr="00B54D85">
              <w:rPr>
                <w:color w:val="0F0D29" w:themeColor="text1"/>
                <w:szCs w:val="28"/>
              </w:rPr>
              <w:t>Wyk</w:t>
            </w:r>
            <w:proofErr w:type="spellEnd"/>
            <w:r w:rsidR="00B54D85" w:rsidRPr="00B54D85">
              <w:rPr>
                <w:color w:val="0F0D29" w:themeColor="text1"/>
                <w:szCs w:val="28"/>
              </w:rPr>
              <w:t xml:space="preserve"> J.T,</w:t>
            </w:r>
          </w:p>
          <w:p w14:paraId="7A5A2D46" w14:textId="2084D5B6" w:rsidR="00B54D85" w:rsidRPr="00B54D85" w:rsidRDefault="006F1627" w:rsidP="00D077E9">
            <w:pPr>
              <w:rPr>
                <w:color w:val="0F0D29" w:themeColor="text1"/>
                <w:szCs w:val="28"/>
              </w:rPr>
            </w:pPr>
            <w:proofErr w:type="spellStart"/>
            <w:r>
              <w:rPr>
                <w:color w:val="0F0D29" w:themeColor="text1"/>
                <w:szCs w:val="28"/>
              </w:rPr>
              <w:t>Choung</w:t>
            </w:r>
            <w:proofErr w:type="spellEnd"/>
            <w:r>
              <w:rPr>
                <w:color w:val="0F0D29" w:themeColor="text1"/>
                <w:szCs w:val="28"/>
              </w:rPr>
              <w:t xml:space="preserve"> W.P,             </w:t>
            </w:r>
            <w:proofErr w:type="spellStart"/>
            <w:r w:rsidR="00B54D85" w:rsidRPr="00B54D85">
              <w:rPr>
                <w:color w:val="0F0D29" w:themeColor="text1"/>
                <w:szCs w:val="28"/>
              </w:rPr>
              <w:t>Magagula</w:t>
            </w:r>
            <w:proofErr w:type="spellEnd"/>
            <w:r w:rsidR="00B54D85" w:rsidRPr="00B54D85">
              <w:rPr>
                <w:color w:val="0F0D29" w:themeColor="text1"/>
                <w:szCs w:val="28"/>
              </w:rPr>
              <w:t xml:space="preserve"> S.F</w:t>
            </w:r>
          </w:p>
          <w:p w14:paraId="1F66752D" w14:textId="5E1D9CC2" w:rsidR="00B54D85" w:rsidRPr="00B54D85" w:rsidRDefault="006F1627" w:rsidP="00B54D85">
            <w:pPr>
              <w:rPr>
                <w:color w:val="0F0D29" w:themeColor="text1"/>
                <w:szCs w:val="28"/>
              </w:rPr>
            </w:pPr>
            <w:proofErr w:type="spellStart"/>
            <w:r>
              <w:rPr>
                <w:color w:val="0F0D29" w:themeColor="text1"/>
                <w:szCs w:val="28"/>
              </w:rPr>
              <w:t>Mohlabeng</w:t>
            </w:r>
            <w:proofErr w:type="spellEnd"/>
            <w:r>
              <w:rPr>
                <w:color w:val="0F0D29" w:themeColor="text1"/>
                <w:szCs w:val="28"/>
              </w:rPr>
              <w:t xml:space="preserve"> M.T,       </w:t>
            </w:r>
            <w:proofErr w:type="spellStart"/>
            <w:r w:rsidR="00B54D85" w:rsidRPr="00B54D85">
              <w:rPr>
                <w:color w:val="0F0D29" w:themeColor="text1"/>
                <w:szCs w:val="28"/>
              </w:rPr>
              <w:t>Malinga</w:t>
            </w:r>
            <w:proofErr w:type="spellEnd"/>
            <w:r w:rsidR="00B54D85" w:rsidRPr="00B54D85">
              <w:rPr>
                <w:color w:val="0F0D29" w:themeColor="text1"/>
                <w:szCs w:val="28"/>
              </w:rPr>
              <w:t xml:space="preserve"> S.P,</w:t>
            </w:r>
          </w:p>
          <w:p w14:paraId="7E876A24" w14:textId="4AE51074" w:rsidR="00B54D85" w:rsidRPr="00B54D85" w:rsidRDefault="00B54D85" w:rsidP="00D077E9">
            <w:pPr>
              <w:rPr>
                <w:color w:val="0F0D29" w:themeColor="text1"/>
                <w:sz w:val="24"/>
                <w:szCs w:val="24"/>
              </w:rPr>
            </w:pPr>
          </w:p>
          <w:p w14:paraId="7AE84C00" w14:textId="4F6EE931" w:rsidR="00D077E9" w:rsidRPr="00D86945" w:rsidRDefault="00D077E9" w:rsidP="00B54D85">
            <w:pPr>
              <w:rPr>
                <w:noProof/>
                <w:sz w:val="10"/>
                <w:szCs w:val="10"/>
              </w:rPr>
            </w:pPr>
          </w:p>
        </w:tc>
      </w:tr>
    </w:tbl>
    <w:p w14:paraId="771767AF" w14:textId="78901713" w:rsidR="00D077E9" w:rsidRDefault="00B32A25" w:rsidP="00AD4FE2">
      <w:pPr>
        <w:spacing w:after="200"/>
      </w:pPr>
      <w:r>
        <w:rPr>
          <w:noProof/>
          <w:lang w:val="en-ZA" w:eastAsia="en-ZA"/>
        </w:rPr>
        <w:drawing>
          <wp:anchor distT="0" distB="0" distL="114300" distR="114300" simplePos="0" relativeHeight="251624960" behindDoc="1" locked="0" layoutInCell="1" allowOverlap="1" wp14:anchorId="6E6AB611" wp14:editId="089E7651">
            <wp:simplePos x="0" y="0"/>
            <wp:positionH relativeFrom="page">
              <wp:align>right</wp:align>
            </wp:positionH>
            <wp:positionV relativeFrom="page">
              <wp:posOffset>1190625</wp:posOffset>
            </wp:positionV>
            <wp:extent cx="5005705" cy="3892550"/>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a:extLst>
                        <a:ext uri="{28A0092B-C50C-407E-A947-70E740481C1C}">
                          <a14:useLocalDpi xmlns:a14="http://schemas.microsoft.com/office/drawing/2010/main" val="0"/>
                        </a:ext>
                      </a:extLst>
                    </a:blip>
                    <a:stretch>
                      <a:fillRect/>
                    </a:stretch>
                  </pic:blipFill>
                  <pic:spPr>
                    <a:xfrm>
                      <a:off x="0" y="0"/>
                      <a:ext cx="5005705" cy="3892550"/>
                    </a:xfrm>
                    <a:prstGeom prst="rect">
                      <a:avLst/>
                    </a:prstGeom>
                  </pic:spPr>
                </pic:pic>
              </a:graphicData>
            </a:graphic>
            <wp14:sizeRelH relativeFrom="margin">
              <wp14:pctWidth>0</wp14:pctWidth>
            </wp14:sizeRelH>
            <wp14:sizeRelV relativeFrom="margin">
              <wp14:pctHeight>0</wp14:pctHeight>
            </wp14:sizeRelV>
          </wp:anchor>
        </w:drawing>
      </w:r>
    </w:p>
    <w:p w14:paraId="1042D179" w14:textId="1EB8CC56" w:rsidR="00DE2A62" w:rsidRDefault="00DE2A62" w:rsidP="00DF027C"/>
    <w:p w14:paraId="2BC84085" w14:textId="4AD225CB" w:rsidR="00DE2A62" w:rsidRDefault="00BD5AA6">
      <w:pPr>
        <w:spacing w:after="200"/>
      </w:pPr>
      <w:r>
        <w:rPr>
          <w:noProof/>
          <w:lang w:val="en-ZA" w:eastAsia="en-ZA"/>
        </w:rPr>
        <mc:AlternateContent>
          <mc:Choice Requires="wps">
            <w:drawing>
              <wp:anchor distT="0" distB="0" distL="114300" distR="114300" simplePos="0" relativeHeight="251625984" behindDoc="1" locked="0" layoutInCell="1" allowOverlap="1" wp14:anchorId="6146EBD5" wp14:editId="12930F92">
                <wp:simplePos x="0" y="0"/>
                <wp:positionH relativeFrom="page">
                  <wp:align>left</wp:align>
                </wp:positionH>
                <wp:positionV relativeFrom="page">
                  <wp:align>bottom</wp:align>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CEA38C" id="Rectangle 2" o:spid="_x0000_s1026" alt="colored rectangle" style="position:absolute;margin-left:0;margin-top:0;width:611.1pt;height:265.7pt;z-index:-251690496;visibility:visible;mso-wrap-style:square;mso-wrap-distance-left:9pt;mso-wrap-distance-top:0;mso-wrap-distance-right:9pt;mso-wrap-distance-bottom:0;mso-position-horizontal:left;mso-position-horizontal-relative:page;mso-position-vertical:bottom;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" fillcolor="#cfcdcd [2894]" stroked="f" strokeweight="2pt">
                <w10:wrap anchorx="page" anchory="page"/>
              </v:rect>
            </w:pict>
          </mc:Fallback>
        </mc:AlternateContent>
      </w:r>
      <w:r w:rsidR="00DE2A62">
        <w:br w:type="page"/>
      </w:r>
    </w:p>
    <w:sdt>
      <w:sdtPr>
        <w:rPr>
          <w:rFonts w:asciiTheme="minorHAnsi" w:eastAsiaTheme="minorEastAsia" w:hAnsiTheme="minorHAnsi" w:cstheme="minorBidi"/>
          <w:b/>
          <w:color w:val="082A75" w:themeColor="text2"/>
          <w:sz w:val="28"/>
          <w:szCs w:val="22"/>
        </w:rPr>
        <w:id w:val="-1162544612"/>
        <w:docPartObj>
          <w:docPartGallery w:val="Table of Contents"/>
          <w:docPartUnique/>
        </w:docPartObj>
      </w:sdtPr>
      <w:sdtEndPr>
        <w:rPr>
          <w:bCs/>
          <w:noProof/>
        </w:rPr>
      </w:sdtEndPr>
      <w:sdtContent>
        <w:p w14:paraId="60F58D91" w14:textId="595E097A" w:rsidR="00554D96" w:rsidRDefault="00554D96">
          <w:pPr>
            <w:pStyle w:val="TOCHeading"/>
          </w:pPr>
          <w:r>
            <w:t>Contents</w:t>
          </w:r>
        </w:p>
        <w:p w14:paraId="67970FAA" w14:textId="404E93E1" w:rsidR="00554D96" w:rsidRDefault="00554D96">
          <w:pPr>
            <w:pStyle w:val="TOC1"/>
            <w:tabs>
              <w:tab w:val="left" w:pos="440"/>
              <w:tab w:val="right" w:leader="dot" w:pos="9926"/>
            </w:tabs>
            <w:rPr>
              <w:rFonts w:cstheme="minorBidi"/>
              <w:noProof/>
              <w:lang w:val="en-ZA" w:eastAsia="en-ZA"/>
            </w:rPr>
          </w:pPr>
          <w:r>
            <w:fldChar w:fldCharType="begin"/>
          </w:r>
          <w:r>
            <w:instrText xml:space="preserve"> TOC \o "1-3" \h \z \u </w:instrText>
          </w:r>
          <w:r>
            <w:fldChar w:fldCharType="separate"/>
          </w:r>
          <w:hyperlink w:anchor="_Toc117080524" w:history="1">
            <w:r w:rsidRPr="00287C47">
              <w:rPr>
                <w:rStyle w:val="Hyperlink"/>
                <w:noProof/>
              </w:rPr>
              <w:t>1.</w:t>
            </w:r>
            <w:r>
              <w:rPr>
                <w:rFonts w:cstheme="minorBidi"/>
                <w:noProof/>
                <w:lang w:val="en-ZA" w:eastAsia="en-ZA"/>
              </w:rPr>
              <w:tab/>
            </w:r>
            <w:r w:rsidRPr="00287C47">
              <w:rPr>
                <w:rStyle w:val="Hyperlink"/>
                <w:noProof/>
              </w:rPr>
              <w:t>Background</w:t>
            </w:r>
            <w:r>
              <w:rPr>
                <w:noProof/>
                <w:webHidden/>
              </w:rPr>
              <w:tab/>
            </w:r>
            <w:r>
              <w:rPr>
                <w:noProof/>
                <w:webHidden/>
              </w:rPr>
              <w:fldChar w:fldCharType="begin"/>
            </w:r>
            <w:r>
              <w:rPr>
                <w:noProof/>
                <w:webHidden/>
              </w:rPr>
              <w:instrText xml:space="preserve"> PAGEREF _Toc117080524 \h </w:instrText>
            </w:r>
            <w:r>
              <w:rPr>
                <w:noProof/>
                <w:webHidden/>
              </w:rPr>
            </w:r>
            <w:r>
              <w:rPr>
                <w:noProof/>
                <w:webHidden/>
              </w:rPr>
              <w:fldChar w:fldCharType="separate"/>
            </w:r>
            <w:r w:rsidR="00CA684B">
              <w:rPr>
                <w:noProof/>
                <w:webHidden/>
              </w:rPr>
              <w:t>4</w:t>
            </w:r>
            <w:r>
              <w:rPr>
                <w:noProof/>
                <w:webHidden/>
              </w:rPr>
              <w:fldChar w:fldCharType="end"/>
            </w:r>
          </w:hyperlink>
        </w:p>
        <w:p w14:paraId="2940EADD" w14:textId="33C52E30" w:rsidR="00554D96" w:rsidRDefault="0062739B">
          <w:pPr>
            <w:pStyle w:val="TOC1"/>
            <w:tabs>
              <w:tab w:val="left" w:pos="440"/>
              <w:tab w:val="right" w:leader="dot" w:pos="9926"/>
            </w:tabs>
            <w:rPr>
              <w:rFonts w:cstheme="minorBidi"/>
              <w:noProof/>
              <w:lang w:val="en-ZA" w:eastAsia="en-ZA"/>
            </w:rPr>
          </w:pPr>
          <w:hyperlink w:anchor="_Toc117080525" w:history="1">
            <w:r w:rsidR="00554D96" w:rsidRPr="00287C47">
              <w:rPr>
                <w:rStyle w:val="Hyperlink"/>
                <w:noProof/>
              </w:rPr>
              <w:t>2.</w:t>
            </w:r>
            <w:r w:rsidR="00554D96">
              <w:rPr>
                <w:rFonts w:cstheme="minorBidi"/>
                <w:noProof/>
                <w:lang w:val="en-ZA" w:eastAsia="en-ZA"/>
              </w:rPr>
              <w:tab/>
            </w:r>
            <w:r w:rsidR="00554D96" w:rsidRPr="00287C47">
              <w:rPr>
                <w:rStyle w:val="Hyperlink"/>
                <w:noProof/>
              </w:rPr>
              <w:t>Problem Statement</w:t>
            </w:r>
            <w:r w:rsidR="00554D96">
              <w:rPr>
                <w:noProof/>
                <w:webHidden/>
              </w:rPr>
              <w:tab/>
            </w:r>
            <w:r w:rsidR="00554D96">
              <w:rPr>
                <w:noProof/>
                <w:webHidden/>
              </w:rPr>
              <w:fldChar w:fldCharType="begin"/>
            </w:r>
            <w:r w:rsidR="00554D96">
              <w:rPr>
                <w:noProof/>
                <w:webHidden/>
              </w:rPr>
              <w:instrText xml:space="preserve"> PAGEREF _Toc117080525 \h </w:instrText>
            </w:r>
            <w:r w:rsidR="00554D96">
              <w:rPr>
                <w:noProof/>
                <w:webHidden/>
              </w:rPr>
            </w:r>
            <w:r w:rsidR="00554D96">
              <w:rPr>
                <w:noProof/>
                <w:webHidden/>
              </w:rPr>
              <w:fldChar w:fldCharType="separate"/>
            </w:r>
            <w:r w:rsidR="00CA684B">
              <w:rPr>
                <w:noProof/>
                <w:webHidden/>
              </w:rPr>
              <w:t>4</w:t>
            </w:r>
            <w:r w:rsidR="00554D96">
              <w:rPr>
                <w:noProof/>
                <w:webHidden/>
              </w:rPr>
              <w:fldChar w:fldCharType="end"/>
            </w:r>
          </w:hyperlink>
        </w:p>
        <w:p w14:paraId="3A7EEEA9" w14:textId="731C713E" w:rsidR="00554D96" w:rsidRDefault="0062739B">
          <w:pPr>
            <w:pStyle w:val="TOC1"/>
            <w:tabs>
              <w:tab w:val="left" w:pos="440"/>
              <w:tab w:val="right" w:leader="dot" w:pos="9926"/>
            </w:tabs>
            <w:rPr>
              <w:rFonts w:cstheme="minorBidi"/>
              <w:noProof/>
              <w:lang w:val="en-ZA" w:eastAsia="en-ZA"/>
            </w:rPr>
          </w:pPr>
          <w:hyperlink w:anchor="_Toc117080526" w:history="1">
            <w:r w:rsidR="00554D96" w:rsidRPr="00287C47">
              <w:rPr>
                <w:rStyle w:val="Hyperlink"/>
                <w:noProof/>
              </w:rPr>
              <w:t>3.</w:t>
            </w:r>
            <w:r w:rsidR="00554D96">
              <w:rPr>
                <w:rFonts w:cstheme="minorBidi"/>
                <w:noProof/>
                <w:lang w:val="en-ZA" w:eastAsia="en-ZA"/>
              </w:rPr>
              <w:tab/>
            </w:r>
            <w:r w:rsidR="00554D96" w:rsidRPr="00287C47">
              <w:rPr>
                <w:rStyle w:val="Hyperlink"/>
                <w:noProof/>
              </w:rPr>
              <w:t>Conceptual solutions</w:t>
            </w:r>
            <w:r w:rsidR="00554D96">
              <w:rPr>
                <w:noProof/>
                <w:webHidden/>
              </w:rPr>
              <w:tab/>
            </w:r>
            <w:r w:rsidR="00554D96">
              <w:rPr>
                <w:noProof/>
                <w:webHidden/>
              </w:rPr>
              <w:fldChar w:fldCharType="begin"/>
            </w:r>
            <w:r w:rsidR="00554D96">
              <w:rPr>
                <w:noProof/>
                <w:webHidden/>
              </w:rPr>
              <w:instrText xml:space="preserve"> PAGEREF _Toc117080526 \h </w:instrText>
            </w:r>
            <w:r w:rsidR="00554D96">
              <w:rPr>
                <w:noProof/>
                <w:webHidden/>
              </w:rPr>
            </w:r>
            <w:r w:rsidR="00554D96">
              <w:rPr>
                <w:noProof/>
                <w:webHidden/>
              </w:rPr>
              <w:fldChar w:fldCharType="separate"/>
            </w:r>
            <w:r w:rsidR="00CA684B">
              <w:rPr>
                <w:noProof/>
                <w:webHidden/>
              </w:rPr>
              <w:t>4</w:t>
            </w:r>
            <w:r w:rsidR="00554D96">
              <w:rPr>
                <w:noProof/>
                <w:webHidden/>
              </w:rPr>
              <w:fldChar w:fldCharType="end"/>
            </w:r>
          </w:hyperlink>
        </w:p>
        <w:p w14:paraId="3296A316" w14:textId="6E6FE9CD" w:rsidR="00554D96" w:rsidRDefault="0062739B">
          <w:pPr>
            <w:pStyle w:val="TOC1"/>
            <w:tabs>
              <w:tab w:val="left" w:pos="440"/>
              <w:tab w:val="right" w:leader="dot" w:pos="9926"/>
            </w:tabs>
            <w:rPr>
              <w:rFonts w:cstheme="minorBidi"/>
              <w:noProof/>
              <w:lang w:val="en-ZA" w:eastAsia="en-ZA"/>
            </w:rPr>
          </w:pPr>
          <w:hyperlink w:anchor="_Toc117080527" w:history="1">
            <w:r w:rsidR="00554D96" w:rsidRPr="00287C47">
              <w:rPr>
                <w:rStyle w:val="Hyperlink"/>
                <w:noProof/>
              </w:rPr>
              <w:t>4.</w:t>
            </w:r>
            <w:r w:rsidR="00554D96">
              <w:rPr>
                <w:rFonts w:cstheme="minorBidi"/>
                <w:noProof/>
                <w:lang w:val="en-ZA" w:eastAsia="en-ZA"/>
              </w:rPr>
              <w:tab/>
            </w:r>
            <w:r w:rsidR="00554D96" w:rsidRPr="00287C47">
              <w:rPr>
                <w:rStyle w:val="Hyperlink"/>
                <w:noProof/>
              </w:rPr>
              <w:t>Proposed Solution</w:t>
            </w:r>
            <w:r w:rsidR="00554D96">
              <w:rPr>
                <w:noProof/>
                <w:webHidden/>
              </w:rPr>
              <w:tab/>
            </w:r>
            <w:r w:rsidR="00554D96">
              <w:rPr>
                <w:noProof/>
                <w:webHidden/>
              </w:rPr>
              <w:fldChar w:fldCharType="begin"/>
            </w:r>
            <w:r w:rsidR="00554D96">
              <w:rPr>
                <w:noProof/>
                <w:webHidden/>
              </w:rPr>
              <w:instrText xml:space="preserve"> PAGEREF _Toc117080527 \h </w:instrText>
            </w:r>
            <w:r w:rsidR="00554D96">
              <w:rPr>
                <w:noProof/>
                <w:webHidden/>
              </w:rPr>
            </w:r>
            <w:r w:rsidR="00554D96">
              <w:rPr>
                <w:noProof/>
                <w:webHidden/>
              </w:rPr>
              <w:fldChar w:fldCharType="separate"/>
            </w:r>
            <w:r w:rsidR="00CA684B">
              <w:rPr>
                <w:noProof/>
                <w:webHidden/>
              </w:rPr>
              <w:t>5</w:t>
            </w:r>
            <w:r w:rsidR="00554D96">
              <w:rPr>
                <w:noProof/>
                <w:webHidden/>
              </w:rPr>
              <w:fldChar w:fldCharType="end"/>
            </w:r>
          </w:hyperlink>
        </w:p>
        <w:p w14:paraId="57FB46BA" w14:textId="214A3E0C" w:rsidR="00554D96" w:rsidRDefault="0062739B">
          <w:pPr>
            <w:pStyle w:val="TOC1"/>
            <w:tabs>
              <w:tab w:val="left" w:pos="440"/>
              <w:tab w:val="right" w:leader="dot" w:pos="9926"/>
            </w:tabs>
            <w:rPr>
              <w:rFonts w:cstheme="minorBidi"/>
              <w:noProof/>
              <w:lang w:val="en-ZA" w:eastAsia="en-ZA"/>
            </w:rPr>
          </w:pPr>
          <w:hyperlink w:anchor="_Toc117080528" w:history="1">
            <w:r w:rsidR="00554D96" w:rsidRPr="00287C47">
              <w:rPr>
                <w:rStyle w:val="Hyperlink"/>
                <w:noProof/>
              </w:rPr>
              <w:t>5.</w:t>
            </w:r>
            <w:r w:rsidR="00554D96">
              <w:rPr>
                <w:rFonts w:cstheme="minorBidi"/>
                <w:noProof/>
                <w:lang w:val="en-ZA" w:eastAsia="en-ZA"/>
              </w:rPr>
              <w:tab/>
            </w:r>
            <w:r w:rsidR="00554D96" w:rsidRPr="00287C47">
              <w:rPr>
                <w:rStyle w:val="Hyperlink"/>
                <w:noProof/>
              </w:rPr>
              <w:t>Introduction</w:t>
            </w:r>
            <w:r w:rsidR="00554D96">
              <w:rPr>
                <w:noProof/>
                <w:webHidden/>
              </w:rPr>
              <w:tab/>
            </w:r>
            <w:r w:rsidR="00554D96">
              <w:rPr>
                <w:noProof/>
                <w:webHidden/>
              </w:rPr>
              <w:fldChar w:fldCharType="begin"/>
            </w:r>
            <w:r w:rsidR="00554D96">
              <w:rPr>
                <w:noProof/>
                <w:webHidden/>
              </w:rPr>
              <w:instrText xml:space="preserve"> PAGEREF _Toc117080528 \h </w:instrText>
            </w:r>
            <w:r w:rsidR="00554D96">
              <w:rPr>
                <w:noProof/>
                <w:webHidden/>
              </w:rPr>
            </w:r>
            <w:r w:rsidR="00554D96">
              <w:rPr>
                <w:noProof/>
                <w:webHidden/>
              </w:rPr>
              <w:fldChar w:fldCharType="separate"/>
            </w:r>
            <w:r w:rsidR="00CA684B">
              <w:rPr>
                <w:noProof/>
                <w:webHidden/>
              </w:rPr>
              <w:t>5</w:t>
            </w:r>
            <w:r w:rsidR="00554D96">
              <w:rPr>
                <w:noProof/>
                <w:webHidden/>
              </w:rPr>
              <w:fldChar w:fldCharType="end"/>
            </w:r>
          </w:hyperlink>
        </w:p>
        <w:p w14:paraId="5DD52F33" w14:textId="4AFCD8AE" w:rsidR="00554D96" w:rsidRDefault="0062739B">
          <w:pPr>
            <w:pStyle w:val="TOC1"/>
            <w:tabs>
              <w:tab w:val="left" w:pos="440"/>
              <w:tab w:val="right" w:leader="dot" w:pos="9926"/>
            </w:tabs>
            <w:rPr>
              <w:rFonts w:cstheme="minorBidi"/>
              <w:noProof/>
              <w:lang w:val="en-ZA" w:eastAsia="en-ZA"/>
            </w:rPr>
          </w:pPr>
          <w:hyperlink w:anchor="_Toc117080529" w:history="1">
            <w:r w:rsidR="00554D96" w:rsidRPr="00287C47">
              <w:rPr>
                <w:rStyle w:val="Hyperlink"/>
                <w:noProof/>
              </w:rPr>
              <w:t>6.</w:t>
            </w:r>
            <w:r w:rsidR="00554D96">
              <w:rPr>
                <w:rFonts w:cstheme="minorBidi"/>
                <w:noProof/>
                <w:lang w:val="en-ZA" w:eastAsia="en-ZA"/>
              </w:rPr>
              <w:tab/>
            </w:r>
            <w:r w:rsidR="00554D96" w:rsidRPr="00287C47">
              <w:rPr>
                <w:rStyle w:val="Hyperlink"/>
                <w:noProof/>
              </w:rPr>
              <w:t>Objectives</w:t>
            </w:r>
            <w:r w:rsidR="00554D96">
              <w:rPr>
                <w:noProof/>
                <w:webHidden/>
              </w:rPr>
              <w:tab/>
            </w:r>
            <w:r w:rsidR="00554D96">
              <w:rPr>
                <w:noProof/>
                <w:webHidden/>
              </w:rPr>
              <w:fldChar w:fldCharType="begin"/>
            </w:r>
            <w:r w:rsidR="00554D96">
              <w:rPr>
                <w:noProof/>
                <w:webHidden/>
              </w:rPr>
              <w:instrText xml:space="preserve"> PAGEREF _Toc117080529 \h </w:instrText>
            </w:r>
            <w:r w:rsidR="00554D96">
              <w:rPr>
                <w:noProof/>
                <w:webHidden/>
              </w:rPr>
            </w:r>
            <w:r w:rsidR="00554D96">
              <w:rPr>
                <w:noProof/>
                <w:webHidden/>
              </w:rPr>
              <w:fldChar w:fldCharType="separate"/>
            </w:r>
            <w:r w:rsidR="00CA684B">
              <w:rPr>
                <w:noProof/>
                <w:webHidden/>
              </w:rPr>
              <w:t>6</w:t>
            </w:r>
            <w:r w:rsidR="00554D96">
              <w:rPr>
                <w:noProof/>
                <w:webHidden/>
              </w:rPr>
              <w:fldChar w:fldCharType="end"/>
            </w:r>
          </w:hyperlink>
        </w:p>
        <w:p w14:paraId="5680AB5E" w14:textId="766F3216" w:rsidR="00554D96" w:rsidRDefault="0062739B">
          <w:pPr>
            <w:pStyle w:val="TOC1"/>
            <w:tabs>
              <w:tab w:val="left" w:pos="440"/>
              <w:tab w:val="right" w:leader="dot" w:pos="9926"/>
            </w:tabs>
            <w:rPr>
              <w:rFonts w:cstheme="minorBidi"/>
              <w:noProof/>
              <w:lang w:val="en-ZA" w:eastAsia="en-ZA"/>
            </w:rPr>
          </w:pPr>
          <w:hyperlink w:anchor="_Toc117080530" w:history="1">
            <w:r w:rsidR="00554D96" w:rsidRPr="00287C47">
              <w:rPr>
                <w:rStyle w:val="Hyperlink"/>
                <w:noProof/>
              </w:rPr>
              <w:t>7.</w:t>
            </w:r>
            <w:r w:rsidR="00554D96">
              <w:rPr>
                <w:rFonts w:cstheme="minorBidi"/>
                <w:noProof/>
                <w:lang w:val="en-ZA" w:eastAsia="en-ZA"/>
              </w:rPr>
              <w:tab/>
            </w:r>
            <w:r w:rsidR="00554D96" w:rsidRPr="00287C47">
              <w:rPr>
                <w:rStyle w:val="Hyperlink"/>
                <w:noProof/>
              </w:rPr>
              <w:t>Methodology</w:t>
            </w:r>
            <w:r w:rsidR="00554D96">
              <w:rPr>
                <w:noProof/>
                <w:webHidden/>
              </w:rPr>
              <w:tab/>
            </w:r>
            <w:r w:rsidR="00554D96">
              <w:rPr>
                <w:noProof/>
                <w:webHidden/>
              </w:rPr>
              <w:fldChar w:fldCharType="begin"/>
            </w:r>
            <w:r w:rsidR="00554D96">
              <w:rPr>
                <w:noProof/>
                <w:webHidden/>
              </w:rPr>
              <w:instrText xml:space="preserve"> PAGEREF _Toc117080530 \h </w:instrText>
            </w:r>
            <w:r w:rsidR="00554D96">
              <w:rPr>
                <w:noProof/>
                <w:webHidden/>
              </w:rPr>
            </w:r>
            <w:r w:rsidR="00554D96">
              <w:rPr>
                <w:noProof/>
                <w:webHidden/>
              </w:rPr>
              <w:fldChar w:fldCharType="separate"/>
            </w:r>
            <w:r w:rsidR="00CA684B">
              <w:rPr>
                <w:noProof/>
                <w:webHidden/>
              </w:rPr>
              <w:t>7</w:t>
            </w:r>
            <w:r w:rsidR="00554D96">
              <w:rPr>
                <w:noProof/>
                <w:webHidden/>
              </w:rPr>
              <w:fldChar w:fldCharType="end"/>
            </w:r>
          </w:hyperlink>
        </w:p>
        <w:p w14:paraId="213B07F2" w14:textId="3C8EE45C" w:rsidR="00554D96" w:rsidRDefault="0062739B">
          <w:pPr>
            <w:pStyle w:val="TOC1"/>
            <w:tabs>
              <w:tab w:val="left" w:pos="440"/>
              <w:tab w:val="right" w:leader="dot" w:pos="9926"/>
            </w:tabs>
            <w:rPr>
              <w:rFonts w:cstheme="minorBidi"/>
              <w:noProof/>
              <w:lang w:val="en-ZA" w:eastAsia="en-ZA"/>
            </w:rPr>
          </w:pPr>
          <w:hyperlink w:anchor="_Toc117080531" w:history="1">
            <w:r w:rsidR="00554D96" w:rsidRPr="00287C47">
              <w:rPr>
                <w:rStyle w:val="Hyperlink"/>
                <w:noProof/>
              </w:rPr>
              <w:t>8.</w:t>
            </w:r>
            <w:r w:rsidR="00554D96">
              <w:rPr>
                <w:rFonts w:cstheme="minorBidi"/>
                <w:noProof/>
                <w:lang w:val="en-ZA" w:eastAsia="en-ZA"/>
              </w:rPr>
              <w:tab/>
            </w:r>
            <w:r w:rsidR="00554D96" w:rsidRPr="00287C47">
              <w:rPr>
                <w:rStyle w:val="Hyperlink"/>
                <w:noProof/>
              </w:rPr>
              <w:t>SWOT Analysis</w:t>
            </w:r>
            <w:r w:rsidR="00554D96">
              <w:rPr>
                <w:noProof/>
                <w:webHidden/>
              </w:rPr>
              <w:tab/>
            </w:r>
            <w:r w:rsidR="00554D96">
              <w:rPr>
                <w:noProof/>
                <w:webHidden/>
              </w:rPr>
              <w:fldChar w:fldCharType="begin"/>
            </w:r>
            <w:r w:rsidR="00554D96">
              <w:rPr>
                <w:noProof/>
                <w:webHidden/>
              </w:rPr>
              <w:instrText xml:space="preserve"> PAGEREF _Toc117080531 \h </w:instrText>
            </w:r>
            <w:r w:rsidR="00554D96">
              <w:rPr>
                <w:noProof/>
                <w:webHidden/>
              </w:rPr>
            </w:r>
            <w:r w:rsidR="00554D96">
              <w:rPr>
                <w:noProof/>
                <w:webHidden/>
              </w:rPr>
              <w:fldChar w:fldCharType="separate"/>
            </w:r>
            <w:r w:rsidR="00CA684B">
              <w:rPr>
                <w:noProof/>
                <w:webHidden/>
              </w:rPr>
              <w:t>7</w:t>
            </w:r>
            <w:r w:rsidR="00554D96">
              <w:rPr>
                <w:noProof/>
                <w:webHidden/>
              </w:rPr>
              <w:fldChar w:fldCharType="end"/>
            </w:r>
          </w:hyperlink>
        </w:p>
        <w:p w14:paraId="70AC9DBC" w14:textId="0E1C3B48" w:rsidR="00554D96" w:rsidRDefault="0062739B">
          <w:pPr>
            <w:pStyle w:val="TOC1"/>
            <w:tabs>
              <w:tab w:val="left" w:pos="440"/>
              <w:tab w:val="right" w:leader="dot" w:pos="9926"/>
            </w:tabs>
            <w:rPr>
              <w:rFonts w:cstheme="minorBidi"/>
              <w:noProof/>
              <w:lang w:val="en-ZA" w:eastAsia="en-ZA"/>
            </w:rPr>
          </w:pPr>
          <w:hyperlink w:anchor="_Toc117080532" w:history="1">
            <w:r w:rsidR="00554D96" w:rsidRPr="00287C47">
              <w:rPr>
                <w:rStyle w:val="Hyperlink"/>
                <w:noProof/>
              </w:rPr>
              <w:t>9.</w:t>
            </w:r>
            <w:r w:rsidR="00554D96">
              <w:rPr>
                <w:rFonts w:cstheme="minorBidi"/>
                <w:noProof/>
                <w:lang w:val="en-ZA" w:eastAsia="en-ZA"/>
              </w:rPr>
              <w:tab/>
            </w:r>
            <w:r w:rsidR="00554D96" w:rsidRPr="00287C47">
              <w:rPr>
                <w:rStyle w:val="Hyperlink"/>
                <w:noProof/>
              </w:rPr>
              <w:t>Feasibility Study</w:t>
            </w:r>
            <w:r w:rsidR="00554D96">
              <w:rPr>
                <w:noProof/>
                <w:webHidden/>
              </w:rPr>
              <w:tab/>
            </w:r>
            <w:r w:rsidR="00554D96">
              <w:rPr>
                <w:noProof/>
                <w:webHidden/>
              </w:rPr>
              <w:fldChar w:fldCharType="begin"/>
            </w:r>
            <w:r w:rsidR="00554D96">
              <w:rPr>
                <w:noProof/>
                <w:webHidden/>
              </w:rPr>
              <w:instrText xml:space="preserve"> PAGEREF _Toc117080532 \h </w:instrText>
            </w:r>
            <w:r w:rsidR="00554D96">
              <w:rPr>
                <w:noProof/>
                <w:webHidden/>
              </w:rPr>
            </w:r>
            <w:r w:rsidR="00554D96">
              <w:rPr>
                <w:noProof/>
                <w:webHidden/>
              </w:rPr>
              <w:fldChar w:fldCharType="separate"/>
            </w:r>
            <w:r w:rsidR="00CA684B">
              <w:rPr>
                <w:noProof/>
                <w:webHidden/>
              </w:rPr>
              <w:t>1</w:t>
            </w:r>
            <w:r w:rsidR="00554D96">
              <w:rPr>
                <w:noProof/>
                <w:webHidden/>
              </w:rPr>
              <w:fldChar w:fldCharType="end"/>
            </w:r>
          </w:hyperlink>
        </w:p>
        <w:p w14:paraId="292C38CC" w14:textId="63059137" w:rsidR="00554D96" w:rsidRDefault="0062739B">
          <w:pPr>
            <w:pStyle w:val="TOC2"/>
            <w:tabs>
              <w:tab w:val="left" w:pos="660"/>
              <w:tab w:val="right" w:leader="dot" w:pos="9926"/>
            </w:tabs>
            <w:rPr>
              <w:rFonts w:cstheme="minorBidi"/>
              <w:noProof/>
              <w:lang w:val="en-ZA" w:eastAsia="en-ZA"/>
            </w:rPr>
          </w:pPr>
          <w:hyperlink w:anchor="_Toc117080533" w:history="1">
            <w:r w:rsidR="00554D96" w:rsidRPr="00287C47">
              <w:rPr>
                <w:rStyle w:val="Hyperlink"/>
                <w:noProof/>
              </w:rPr>
              <w:t>1.</w:t>
            </w:r>
            <w:r w:rsidR="00554D96">
              <w:rPr>
                <w:rFonts w:cstheme="minorBidi"/>
                <w:noProof/>
                <w:lang w:val="en-ZA" w:eastAsia="en-ZA"/>
              </w:rPr>
              <w:tab/>
            </w:r>
            <w:r w:rsidR="00554D96" w:rsidRPr="00287C47">
              <w:rPr>
                <w:rStyle w:val="Hyperlink"/>
                <w:noProof/>
              </w:rPr>
              <w:t>Schedule Feasibility</w:t>
            </w:r>
            <w:r w:rsidR="00554D96">
              <w:rPr>
                <w:noProof/>
                <w:webHidden/>
              </w:rPr>
              <w:tab/>
            </w:r>
            <w:r w:rsidR="00554D96">
              <w:rPr>
                <w:noProof/>
                <w:webHidden/>
              </w:rPr>
              <w:fldChar w:fldCharType="begin"/>
            </w:r>
            <w:r w:rsidR="00554D96">
              <w:rPr>
                <w:noProof/>
                <w:webHidden/>
              </w:rPr>
              <w:instrText xml:space="preserve"> PAGEREF _Toc117080533 \h </w:instrText>
            </w:r>
            <w:r w:rsidR="00554D96">
              <w:rPr>
                <w:noProof/>
                <w:webHidden/>
              </w:rPr>
            </w:r>
            <w:r w:rsidR="00554D96">
              <w:rPr>
                <w:noProof/>
                <w:webHidden/>
              </w:rPr>
              <w:fldChar w:fldCharType="separate"/>
            </w:r>
            <w:r w:rsidR="00CA684B">
              <w:rPr>
                <w:noProof/>
                <w:webHidden/>
              </w:rPr>
              <w:t>1</w:t>
            </w:r>
            <w:r w:rsidR="00554D96">
              <w:rPr>
                <w:noProof/>
                <w:webHidden/>
              </w:rPr>
              <w:fldChar w:fldCharType="end"/>
            </w:r>
          </w:hyperlink>
        </w:p>
        <w:p w14:paraId="208BBB8F" w14:textId="217CD1FE" w:rsidR="00554D96" w:rsidRDefault="0062739B">
          <w:pPr>
            <w:pStyle w:val="TOC2"/>
            <w:tabs>
              <w:tab w:val="left" w:pos="660"/>
              <w:tab w:val="right" w:leader="dot" w:pos="9926"/>
            </w:tabs>
            <w:rPr>
              <w:rFonts w:cstheme="minorBidi"/>
              <w:noProof/>
              <w:lang w:val="en-ZA" w:eastAsia="en-ZA"/>
            </w:rPr>
          </w:pPr>
          <w:hyperlink w:anchor="_Toc117080534" w:history="1">
            <w:r w:rsidR="00554D96" w:rsidRPr="00287C47">
              <w:rPr>
                <w:rStyle w:val="Hyperlink"/>
                <w:noProof/>
              </w:rPr>
              <w:t>2.</w:t>
            </w:r>
            <w:r w:rsidR="00554D96">
              <w:rPr>
                <w:rFonts w:cstheme="minorBidi"/>
                <w:noProof/>
                <w:lang w:val="en-ZA" w:eastAsia="en-ZA"/>
              </w:rPr>
              <w:tab/>
            </w:r>
            <w:r w:rsidR="00554D96" w:rsidRPr="00287C47">
              <w:rPr>
                <w:rStyle w:val="Hyperlink"/>
                <w:noProof/>
              </w:rPr>
              <w:t>Operational Feasibility</w:t>
            </w:r>
            <w:r w:rsidR="00554D96">
              <w:rPr>
                <w:noProof/>
                <w:webHidden/>
              </w:rPr>
              <w:tab/>
            </w:r>
            <w:r w:rsidR="00554D96">
              <w:rPr>
                <w:noProof/>
                <w:webHidden/>
              </w:rPr>
              <w:fldChar w:fldCharType="begin"/>
            </w:r>
            <w:r w:rsidR="00554D96">
              <w:rPr>
                <w:noProof/>
                <w:webHidden/>
              </w:rPr>
              <w:instrText xml:space="preserve"> PAGEREF _Toc117080534 \h </w:instrText>
            </w:r>
            <w:r w:rsidR="00554D96">
              <w:rPr>
                <w:noProof/>
                <w:webHidden/>
              </w:rPr>
            </w:r>
            <w:r w:rsidR="00554D96">
              <w:rPr>
                <w:noProof/>
                <w:webHidden/>
              </w:rPr>
              <w:fldChar w:fldCharType="separate"/>
            </w:r>
            <w:r w:rsidR="00CA684B">
              <w:rPr>
                <w:noProof/>
                <w:webHidden/>
              </w:rPr>
              <w:t>1</w:t>
            </w:r>
            <w:r w:rsidR="00554D96">
              <w:rPr>
                <w:noProof/>
                <w:webHidden/>
              </w:rPr>
              <w:fldChar w:fldCharType="end"/>
            </w:r>
          </w:hyperlink>
        </w:p>
        <w:p w14:paraId="2BA7216F" w14:textId="6885A8A4" w:rsidR="00554D96" w:rsidRDefault="0062739B">
          <w:pPr>
            <w:pStyle w:val="TOC2"/>
            <w:tabs>
              <w:tab w:val="left" w:pos="660"/>
              <w:tab w:val="right" w:leader="dot" w:pos="9926"/>
            </w:tabs>
            <w:rPr>
              <w:rFonts w:cstheme="minorBidi"/>
              <w:noProof/>
              <w:lang w:val="en-ZA" w:eastAsia="en-ZA"/>
            </w:rPr>
          </w:pPr>
          <w:hyperlink w:anchor="_Toc117080535" w:history="1">
            <w:r w:rsidR="00554D96" w:rsidRPr="00287C47">
              <w:rPr>
                <w:rStyle w:val="Hyperlink"/>
                <w:noProof/>
              </w:rPr>
              <w:t>3.</w:t>
            </w:r>
            <w:r w:rsidR="00554D96">
              <w:rPr>
                <w:rFonts w:cstheme="minorBidi"/>
                <w:noProof/>
                <w:lang w:val="en-ZA" w:eastAsia="en-ZA"/>
              </w:rPr>
              <w:tab/>
            </w:r>
            <w:r w:rsidR="00554D96" w:rsidRPr="00287C47">
              <w:rPr>
                <w:rStyle w:val="Hyperlink"/>
                <w:noProof/>
              </w:rPr>
              <w:t>Economic Feasibility</w:t>
            </w:r>
            <w:r w:rsidR="00554D96">
              <w:rPr>
                <w:noProof/>
                <w:webHidden/>
              </w:rPr>
              <w:tab/>
            </w:r>
            <w:r w:rsidR="00554D96">
              <w:rPr>
                <w:noProof/>
                <w:webHidden/>
              </w:rPr>
              <w:fldChar w:fldCharType="begin"/>
            </w:r>
            <w:r w:rsidR="00554D96">
              <w:rPr>
                <w:noProof/>
                <w:webHidden/>
              </w:rPr>
              <w:instrText xml:space="preserve"> PAGEREF _Toc117080535 \h </w:instrText>
            </w:r>
            <w:r w:rsidR="00554D96">
              <w:rPr>
                <w:noProof/>
                <w:webHidden/>
              </w:rPr>
            </w:r>
            <w:r w:rsidR="00554D96">
              <w:rPr>
                <w:noProof/>
                <w:webHidden/>
              </w:rPr>
              <w:fldChar w:fldCharType="separate"/>
            </w:r>
            <w:r w:rsidR="00CA684B">
              <w:rPr>
                <w:noProof/>
                <w:webHidden/>
              </w:rPr>
              <w:t>1</w:t>
            </w:r>
            <w:r w:rsidR="00554D96">
              <w:rPr>
                <w:noProof/>
                <w:webHidden/>
              </w:rPr>
              <w:fldChar w:fldCharType="end"/>
            </w:r>
          </w:hyperlink>
        </w:p>
        <w:p w14:paraId="45BA79EA" w14:textId="1E493F9C" w:rsidR="00554D96" w:rsidRDefault="0062739B">
          <w:pPr>
            <w:pStyle w:val="TOC2"/>
            <w:tabs>
              <w:tab w:val="left" w:pos="660"/>
              <w:tab w:val="right" w:leader="dot" w:pos="9926"/>
            </w:tabs>
            <w:rPr>
              <w:rFonts w:cstheme="minorBidi"/>
              <w:noProof/>
              <w:lang w:val="en-ZA" w:eastAsia="en-ZA"/>
            </w:rPr>
          </w:pPr>
          <w:hyperlink w:anchor="_Toc117080536" w:history="1">
            <w:r w:rsidR="00554D96" w:rsidRPr="00287C47">
              <w:rPr>
                <w:rStyle w:val="Hyperlink"/>
                <w:noProof/>
              </w:rPr>
              <w:t>4.</w:t>
            </w:r>
            <w:r w:rsidR="00554D96">
              <w:rPr>
                <w:rFonts w:cstheme="minorBidi"/>
                <w:noProof/>
                <w:lang w:val="en-ZA" w:eastAsia="en-ZA"/>
              </w:rPr>
              <w:tab/>
            </w:r>
            <w:r w:rsidR="00554D96" w:rsidRPr="00287C47">
              <w:rPr>
                <w:rStyle w:val="Hyperlink"/>
                <w:noProof/>
              </w:rPr>
              <w:t>Legal Feasibility</w:t>
            </w:r>
            <w:r w:rsidR="00554D96">
              <w:rPr>
                <w:noProof/>
                <w:webHidden/>
              </w:rPr>
              <w:tab/>
            </w:r>
            <w:r w:rsidR="00554D96">
              <w:rPr>
                <w:noProof/>
                <w:webHidden/>
              </w:rPr>
              <w:fldChar w:fldCharType="begin"/>
            </w:r>
            <w:r w:rsidR="00554D96">
              <w:rPr>
                <w:noProof/>
                <w:webHidden/>
              </w:rPr>
              <w:instrText xml:space="preserve"> PAGEREF _Toc117080536 \h </w:instrText>
            </w:r>
            <w:r w:rsidR="00554D96">
              <w:rPr>
                <w:noProof/>
                <w:webHidden/>
              </w:rPr>
            </w:r>
            <w:r w:rsidR="00554D96">
              <w:rPr>
                <w:noProof/>
                <w:webHidden/>
              </w:rPr>
              <w:fldChar w:fldCharType="separate"/>
            </w:r>
            <w:r w:rsidR="00CA684B">
              <w:rPr>
                <w:noProof/>
                <w:webHidden/>
              </w:rPr>
              <w:t>1</w:t>
            </w:r>
            <w:r w:rsidR="00554D96">
              <w:rPr>
                <w:noProof/>
                <w:webHidden/>
              </w:rPr>
              <w:fldChar w:fldCharType="end"/>
            </w:r>
          </w:hyperlink>
        </w:p>
        <w:p w14:paraId="1DE3D0A4" w14:textId="32AECA7D" w:rsidR="00554D96" w:rsidRDefault="0062739B">
          <w:pPr>
            <w:pStyle w:val="TOC1"/>
            <w:tabs>
              <w:tab w:val="left" w:pos="660"/>
              <w:tab w:val="right" w:leader="dot" w:pos="9926"/>
            </w:tabs>
            <w:rPr>
              <w:rFonts w:cstheme="minorBidi"/>
              <w:noProof/>
              <w:lang w:val="en-ZA" w:eastAsia="en-ZA"/>
            </w:rPr>
          </w:pPr>
          <w:hyperlink w:anchor="_Toc117080537" w:history="1">
            <w:r w:rsidR="00554D96" w:rsidRPr="00287C47">
              <w:rPr>
                <w:rStyle w:val="Hyperlink"/>
                <w:noProof/>
              </w:rPr>
              <w:t>10.</w:t>
            </w:r>
            <w:r w:rsidR="00554D96">
              <w:rPr>
                <w:rFonts w:cstheme="minorBidi"/>
                <w:noProof/>
                <w:lang w:val="en-ZA" w:eastAsia="en-ZA"/>
              </w:rPr>
              <w:tab/>
            </w:r>
            <w:r w:rsidR="00554D96" w:rsidRPr="00287C47">
              <w:rPr>
                <w:rStyle w:val="Hyperlink"/>
                <w:noProof/>
              </w:rPr>
              <w:t>Stakeholder Management</w:t>
            </w:r>
            <w:r w:rsidR="00554D96">
              <w:rPr>
                <w:noProof/>
                <w:webHidden/>
              </w:rPr>
              <w:tab/>
            </w:r>
            <w:r w:rsidR="00554D96">
              <w:rPr>
                <w:noProof/>
                <w:webHidden/>
              </w:rPr>
              <w:fldChar w:fldCharType="begin"/>
            </w:r>
            <w:r w:rsidR="00554D96">
              <w:rPr>
                <w:noProof/>
                <w:webHidden/>
              </w:rPr>
              <w:instrText xml:space="preserve"> PAGEREF _Toc117080537 \h </w:instrText>
            </w:r>
            <w:r w:rsidR="00554D96">
              <w:rPr>
                <w:noProof/>
                <w:webHidden/>
              </w:rPr>
            </w:r>
            <w:r w:rsidR="00554D96">
              <w:rPr>
                <w:noProof/>
                <w:webHidden/>
              </w:rPr>
              <w:fldChar w:fldCharType="separate"/>
            </w:r>
            <w:r w:rsidR="00CA684B">
              <w:rPr>
                <w:noProof/>
                <w:webHidden/>
              </w:rPr>
              <w:t>1</w:t>
            </w:r>
            <w:r w:rsidR="00554D96">
              <w:rPr>
                <w:noProof/>
                <w:webHidden/>
              </w:rPr>
              <w:fldChar w:fldCharType="end"/>
            </w:r>
          </w:hyperlink>
        </w:p>
        <w:p w14:paraId="47C7D3C2" w14:textId="30ECB0DB" w:rsidR="00554D96" w:rsidRDefault="0062739B">
          <w:pPr>
            <w:pStyle w:val="TOC1"/>
            <w:tabs>
              <w:tab w:val="left" w:pos="660"/>
              <w:tab w:val="right" w:leader="dot" w:pos="9926"/>
            </w:tabs>
            <w:rPr>
              <w:rFonts w:cstheme="minorBidi"/>
              <w:noProof/>
              <w:lang w:val="en-ZA" w:eastAsia="en-ZA"/>
            </w:rPr>
          </w:pPr>
          <w:hyperlink w:anchor="_Toc117080538" w:history="1">
            <w:r w:rsidR="00554D96" w:rsidRPr="00287C47">
              <w:rPr>
                <w:rStyle w:val="Hyperlink"/>
                <w:noProof/>
              </w:rPr>
              <w:t>11.</w:t>
            </w:r>
            <w:r w:rsidR="00554D96">
              <w:rPr>
                <w:rFonts w:cstheme="minorBidi"/>
                <w:noProof/>
                <w:lang w:val="en-ZA" w:eastAsia="en-ZA"/>
              </w:rPr>
              <w:tab/>
            </w:r>
            <w:r w:rsidR="00554D96" w:rsidRPr="00287C47">
              <w:rPr>
                <w:rStyle w:val="Hyperlink"/>
                <w:noProof/>
              </w:rPr>
              <w:t>Functional and Non Functional Requirements</w:t>
            </w:r>
            <w:r w:rsidR="00554D96">
              <w:rPr>
                <w:noProof/>
                <w:webHidden/>
              </w:rPr>
              <w:tab/>
            </w:r>
            <w:r w:rsidR="00554D96">
              <w:rPr>
                <w:noProof/>
                <w:webHidden/>
              </w:rPr>
              <w:fldChar w:fldCharType="begin"/>
            </w:r>
            <w:r w:rsidR="00554D96">
              <w:rPr>
                <w:noProof/>
                <w:webHidden/>
              </w:rPr>
              <w:instrText xml:space="preserve"> PAGEREF _Toc117080538 \h </w:instrText>
            </w:r>
            <w:r w:rsidR="00554D96">
              <w:rPr>
                <w:noProof/>
                <w:webHidden/>
              </w:rPr>
            </w:r>
            <w:r w:rsidR="00554D96">
              <w:rPr>
                <w:noProof/>
                <w:webHidden/>
              </w:rPr>
              <w:fldChar w:fldCharType="separate"/>
            </w:r>
            <w:r w:rsidR="00CA684B">
              <w:rPr>
                <w:noProof/>
                <w:webHidden/>
              </w:rPr>
              <w:t>1</w:t>
            </w:r>
            <w:r w:rsidR="00554D96">
              <w:rPr>
                <w:noProof/>
                <w:webHidden/>
              </w:rPr>
              <w:fldChar w:fldCharType="end"/>
            </w:r>
          </w:hyperlink>
        </w:p>
        <w:p w14:paraId="58138B72" w14:textId="38547B51" w:rsidR="00554D96" w:rsidRDefault="0062739B">
          <w:pPr>
            <w:pStyle w:val="TOC2"/>
            <w:tabs>
              <w:tab w:val="left" w:pos="660"/>
              <w:tab w:val="right" w:leader="dot" w:pos="9926"/>
            </w:tabs>
            <w:rPr>
              <w:rFonts w:cstheme="minorBidi"/>
              <w:noProof/>
              <w:lang w:val="en-ZA" w:eastAsia="en-ZA"/>
            </w:rPr>
          </w:pPr>
          <w:hyperlink w:anchor="_Toc117080539" w:history="1">
            <w:r w:rsidR="00554D96" w:rsidRPr="00287C47">
              <w:rPr>
                <w:rStyle w:val="Hyperlink"/>
                <w:noProof/>
              </w:rPr>
              <w:t>1.</w:t>
            </w:r>
            <w:r w:rsidR="00554D96">
              <w:rPr>
                <w:rFonts w:cstheme="minorBidi"/>
                <w:noProof/>
                <w:lang w:val="en-ZA" w:eastAsia="en-ZA"/>
              </w:rPr>
              <w:tab/>
            </w:r>
            <w:r w:rsidR="00554D96" w:rsidRPr="00287C47">
              <w:rPr>
                <w:rStyle w:val="Hyperlink"/>
                <w:noProof/>
              </w:rPr>
              <w:t>Functional Requirements</w:t>
            </w:r>
            <w:r w:rsidR="00554D96">
              <w:rPr>
                <w:noProof/>
                <w:webHidden/>
              </w:rPr>
              <w:tab/>
            </w:r>
            <w:r w:rsidR="00554D96">
              <w:rPr>
                <w:noProof/>
                <w:webHidden/>
              </w:rPr>
              <w:fldChar w:fldCharType="begin"/>
            </w:r>
            <w:r w:rsidR="00554D96">
              <w:rPr>
                <w:noProof/>
                <w:webHidden/>
              </w:rPr>
              <w:instrText xml:space="preserve"> PAGEREF _Toc117080539 \h </w:instrText>
            </w:r>
            <w:r w:rsidR="00554D96">
              <w:rPr>
                <w:noProof/>
                <w:webHidden/>
              </w:rPr>
            </w:r>
            <w:r w:rsidR="00554D96">
              <w:rPr>
                <w:noProof/>
                <w:webHidden/>
              </w:rPr>
              <w:fldChar w:fldCharType="separate"/>
            </w:r>
            <w:r w:rsidR="00CA684B">
              <w:rPr>
                <w:noProof/>
                <w:webHidden/>
              </w:rPr>
              <w:t>1</w:t>
            </w:r>
            <w:r w:rsidR="00554D96">
              <w:rPr>
                <w:noProof/>
                <w:webHidden/>
              </w:rPr>
              <w:fldChar w:fldCharType="end"/>
            </w:r>
          </w:hyperlink>
        </w:p>
        <w:p w14:paraId="00D989AE" w14:textId="048C7006" w:rsidR="00554D96" w:rsidRDefault="0062739B">
          <w:pPr>
            <w:pStyle w:val="TOC2"/>
            <w:tabs>
              <w:tab w:val="left" w:pos="660"/>
              <w:tab w:val="right" w:leader="dot" w:pos="9926"/>
            </w:tabs>
            <w:rPr>
              <w:rFonts w:cstheme="minorBidi"/>
              <w:noProof/>
              <w:lang w:val="en-ZA" w:eastAsia="en-ZA"/>
            </w:rPr>
          </w:pPr>
          <w:hyperlink w:anchor="_Toc117080540" w:history="1">
            <w:r w:rsidR="00554D96" w:rsidRPr="00287C47">
              <w:rPr>
                <w:rStyle w:val="Hyperlink"/>
                <w:noProof/>
              </w:rPr>
              <w:t>2.</w:t>
            </w:r>
            <w:r w:rsidR="00554D96">
              <w:rPr>
                <w:rFonts w:cstheme="minorBidi"/>
                <w:noProof/>
                <w:lang w:val="en-ZA" w:eastAsia="en-ZA"/>
              </w:rPr>
              <w:tab/>
            </w:r>
            <w:r w:rsidR="00554D96" w:rsidRPr="00287C47">
              <w:rPr>
                <w:rStyle w:val="Hyperlink"/>
                <w:noProof/>
              </w:rPr>
              <w:t>Non-Functional Requirements</w:t>
            </w:r>
            <w:r w:rsidR="00554D96">
              <w:rPr>
                <w:noProof/>
                <w:webHidden/>
              </w:rPr>
              <w:tab/>
            </w:r>
            <w:r w:rsidR="00554D96">
              <w:rPr>
                <w:noProof/>
                <w:webHidden/>
              </w:rPr>
              <w:fldChar w:fldCharType="begin"/>
            </w:r>
            <w:r w:rsidR="00554D96">
              <w:rPr>
                <w:noProof/>
                <w:webHidden/>
              </w:rPr>
              <w:instrText xml:space="preserve"> PAGEREF _Toc117080540 \h </w:instrText>
            </w:r>
            <w:r w:rsidR="00554D96">
              <w:rPr>
                <w:noProof/>
                <w:webHidden/>
              </w:rPr>
            </w:r>
            <w:r w:rsidR="00554D96">
              <w:rPr>
                <w:noProof/>
                <w:webHidden/>
              </w:rPr>
              <w:fldChar w:fldCharType="separate"/>
            </w:r>
            <w:r w:rsidR="00CA684B">
              <w:rPr>
                <w:noProof/>
                <w:webHidden/>
              </w:rPr>
              <w:t>2</w:t>
            </w:r>
            <w:r w:rsidR="00554D96">
              <w:rPr>
                <w:noProof/>
                <w:webHidden/>
              </w:rPr>
              <w:fldChar w:fldCharType="end"/>
            </w:r>
          </w:hyperlink>
        </w:p>
        <w:p w14:paraId="348395F4" w14:textId="44112B98" w:rsidR="00554D96" w:rsidRDefault="0062739B">
          <w:pPr>
            <w:pStyle w:val="TOC1"/>
            <w:tabs>
              <w:tab w:val="left" w:pos="660"/>
              <w:tab w:val="right" w:leader="dot" w:pos="9926"/>
            </w:tabs>
            <w:rPr>
              <w:rFonts w:cstheme="minorBidi"/>
              <w:noProof/>
              <w:lang w:val="en-ZA" w:eastAsia="en-ZA"/>
            </w:rPr>
          </w:pPr>
          <w:hyperlink w:anchor="_Toc117080541" w:history="1">
            <w:r w:rsidR="00554D96" w:rsidRPr="00287C47">
              <w:rPr>
                <w:rStyle w:val="Hyperlink"/>
                <w:noProof/>
              </w:rPr>
              <w:t>12.</w:t>
            </w:r>
            <w:r w:rsidR="00554D96">
              <w:rPr>
                <w:rFonts w:cstheme="minorBidi"/>
                <w:noProof/>
                <w:lang w:val="en-ZA" w:eastAsia="en-ZA"/>
              </w:rPr>
              <w:tab/>
            </w:r>
            <w:r w:rsidR="00554D96" w:rsidRPr="00287C47">
              <w:rPr>
                <w:rStyle w:val="Hyperlink"/>
                <w:noProof/>
              </w:rPr>
              <w:t>User Stories</w:t>
            </w:r>
            <w:r w:rsidR="00554D96">
              <w:rPr>
                <w:noProof/>
                <w:webHidden/>
              </w:rPr>
              <w:tab/>
            </w:r>
            <w:r w:rsidR="00554D96">
              <w:rPr>
                <w:noProof/>
                <w:webHidden/>
              </w:rPr>
              <w:fldChar w:fldCharType="begin"/>
            </w:r>
            <w:r w:rsidR="00554D96">
              <w:rPr>
                <w:noProof/>
                <w:webHidden/>
              </w:rPr>
              <w:instrText xml:space="preserve"> PAGEREF _Toc117080541 \h </w:instrText>
            </w:r>
            <w:r w:rsidR="00554D96">
              <w:rPr>
                <w:noProof/>
                <w:webHidden/>
              </w:rPr>
            </w:r>
            <w:r w:rsidR="00554D96">
              <w:rPr>
                <w:noProof/>
                <w:webHidden/>
              </w:rPr>
              <w:fldChar w:fldCharType="separate"/>
            </w:r>
            <w:r w:rsidR="00CA684B">
              <w:rPr>
                <w:noProof/>
                <w:webHidden/>
              </w:rPr>
              <w:t>2</w:t>
            </w:r>
            <w:r w:rsidR="00554D96">
              <w:rPr>
                <w:noProof/>
                <w:webHidden/>
              </w:rPr>
              <w:fldChar w:fldCharType="end"/>
            </w:r>
          </w:hyperlink>
        </w:p>
        <w:p w14:paraId="371C7EE5" w14:textId="717CCF83" w:rsidR="00554D96" w:rsidRDefault="0062739B">
          <w:pPr>
            <w:pStyle w:val="TOC1"/>
            <w:tabs>
              <w:tab w:val="left" w:pos="660"/>
              <w:tab w:val="right" w:leader="dot" w:pos="9926"/>
            </w:tabs>
            <w:rPr>
              <w:rFonts w:cstheme="minorBidi"/>
              <w:noProof/>
              <w:lang w:val="en-ZA" w:eastAsia="en-ZA"/>
            </w:rPr>
          </w:pPr>
          <w:hyperlink w:anchor="_Toc117080542" w:history="1">
            <w:r w:rsidR="00554D96" w:rsidRPr="00287C47">
              <w:rPr>
                <w:rStyle w:val="Hyperlink"/>
                <w:noProof/>
              </w:rPr>
              <w:t>13.</w:t>
            </w:r>
            <w:r w:rsidR="00554D96">
              <w:rPr>
                <w:rFonts w:cstheme="minorBidi"/>
                <w:noProof/>
                <w:lang w:val="en-ZA" w:eastAsia="en-ZA"/>
              </w:rPr>
              <w:tab/>
            </w:r>
            <w:r w:rsidR="00554D96" w:rsidRPr="00287C47">
              <w:rPr>
                <w:rStyle w:val="Hyperlink"/>
                <w:noProof/>
              </w:rPr>
              <w:t>Functional Decomposition Diagram</w:t>
            </w:r>
            <w:r w:rsidR="00554D96">
              <w:rPr>
                <w:noProof/>
                <w:webHidden/>
              </w:rPr>
              <w:tab/>
            </w:r>
            <w:r w:rsidR="00554D96">
              <w:rPr>
                <w:noProof/>
                <w:webHidden/>
              </w:rPr>
              <w:fldChar w:fldCharType="begin"/>
            </w:r>
            <w:r w:rsidR="00554D96">
              <w:rPr>
                <w:noProof/>
                <w:webHidden/>
              </w:rPr>
              <w:instrText xml:space="preserve"> PAGEREF _Toc117080542 \h </w:instrText>
            </w:r>
            <w:r w:rsidR="00554D96">
              <w:rPr>
                <w:noProof/>
                <w:webHidden/>
              </w:rPr>
            </w:r>
            <w:r w:rsidR="00554D96">
              <w:rPr>
                <w:noProof/>
                <w:webHidden/>
              </w:rPr>
              <w:fldChar w:fldCharType="separate"/>
            </w:r>
            <w:r w:rsidR="00CA684B">
              <w:rPr>
                <w:noProof/>
                <w:webHidden/>
              </w:rPr>
              <w:t>2</w:t>
            </w:r>
            <w:r w:rsidR="00554D96">
              <w:rPr>
                <w:noProof/>
                <w:webHidden/>
              </w:rPr>
              <w:fldChar w:fldCharType="end"/>
            </w:r>
          </w:hyperlink>
        </w:p>
        <w:p w14:paraId="5B3CE095" w14:textId="7A539464" w:rsidR="00554D96" w:rsidRDefault="0062739B">
          <w:pPr>
            <w:pStyle w:val="TOC1"/>
            <w:tabs>
              <w:tab w:val="left" w:pos="660"/>
              <w:tab w:val="right" w:leader="dot" w:pos="9926"/>
            </w:tabs>
            <w:rPr>
              <w:rFonts w:cstheme="minorBidi"/>
              <w:noProof/>
              <w:lang w:val="en-ZA" w:eastAsia="en-ZA"/>
            </w:rPr>
          </w:pPr>
          <w:hyperlink w:anchor="_Toc117080543" w:history="1">
            <w:r w:rsidR="00554D96" w:rsidRPr="00287C47">
              <w:rPr>
                <w:rStyle w:val="Hyperlink"/>
                <w:noProof/>
              </w:rPr>
              <w:t>14.</w:t>
            </w:r>
            <w:r w:rsidR="00554D96">
              <w:rPr>
                <w:rFonts w:cstheme="minorBidi"/>
                <w:noProof/>
                <w:lang w:val="en-ZA" w:eastAsia="en-ZA"/>
              </w:rPr>
              <w:tab/>
            </w:r>
            <w:r w:rsidR="00554D96" w:rsidRPr="00287C47">
              <w:rPr>
                <w:rStyle w:val="Hyperlink"/>
                <w:noProof/>
              </w:rPr>
              <w:t>RACI Matrix</w:t>
            </w:r>
            <w:r w:rsidR="00554D96">
              <w:rPr>
                <w:noProof/>
                <w:webHidden/>
              </w:rPr>
              <w:tab/>
            </w:r>
            <w:r w:rsidR="00554D96">
              <w:rPr>
                <w:noProof/>
                <w:webHidden/>
              </w:rPr>
              <w:fldChar w:fldCharType="begin"/>
            </w:r>
            <w:r w:rsidR="00554D96">
              <w:rPr>
                <w:noProof/>
                <w:webHidden/>
              </w:rPr>
              <w:instrText xml:space="preserve"> PAGEREF _Toc117080543 \h </w:instrText>
            </w:r>
            <w:r w:rsidR="00554D96">
              <w:rPr>
                <w:noProof/>
                <w:webHidden/>
              </w:rPr>
            </w:r>
            <w:r w:rsidR="00554D96">
              <w:rPr>
                <w:noProof/>
                <w:webHidden/>
              </w:rPr>
              <w:fldChar w:fldCharType="separate"/>
            </w:r>
            <w:r w:rsidR="00CA684B">
              <w:rPr>
                <w:noProof/>
                <w:webHidden/>
              </w:rPr>
              <w:t>1</w:t>
            </w:r>
            <w:r w:rsidR="00554D96">
              <w:rPr>
                <w:noProof/>
                <w:webHidden/>
              </w:rPr>
              <w:fldChar w:fldCharType="end"/>
            </w:r>
          </w:hyperlink>
        </w:p>
        <w:p w14:paraId="49809DED" w14:textId="451BAFCF" w:rsidR="00554D96" w:rsidRDefault="0062739B">
          <w:pPr>
            <w:pStyle w:val="TOC1"/>
            <w:tabs>
              <w:tab w:val="left" w:pos="660"/>
              <w:tab w:val="right" w:leader="dot" w:pos="9926"/>
            </w:tabs>
            <w:rPr>
              <w:rFonts w:cstheme="minorBidi"/>
              <w:noProof/>
              <w:lang w:val="en-ZA" w:eastAsia="en-ZA"/>
            </w:rPr>
          </w:pPr>
          <w:hyperlink w:anchor="_Toc117080544" w:history="1">
            <w:r w:rsidR="00554D96" w:rsidRPr="00287C47">
              <w:rPr>
                <w:rStyle w:val="Hyperlink"/>
                <w:noProof/>
              </w:rPr>
              <w:t>15.</w:t>
            </w:r>
            <w:r w:rsidR="00554D96">
              <w:rPr>
                <w:rFonts w:cstheme="minorBidi"/>
                <w:noProof/>
                <w:lang w:val="en-ZA" w:eastAsia="en-ZA"/>
              </w:rPr>
              <w:tab/>
            </w:r>
            <w:r w:rsidR="00554D96" w:rsidRPr="00287C47">
              <w:rPr>
                <w:rStyle w:val="Hyperlink"/>
                <w:noProof/>
              </w:rPr>
              <w:t>User Journey Map</w:t>
            </w:r>
            <w:r w:rsidR="00554D96">
              <w:rPr>
                <w:noProof/>
                <w:webHidden/>
              </w:rPr>
              <w:tab/>
            </w:r>
            <w:r w:rsidR="00554D96">
              <w:rPr>
                <w:noProof/>
                <w:webHidden/>
              </w:rPr>
              <w:fldChar w:fldCharType="begin"/>
            </w:r>
            <w:r w:rsidR="00554D96">
              <w:rPr>
                <w:noProof/>
                <w:webHidden/>
              </w:rPr>
              <w:instrText xml:space="preserve"> PAGEREF _Toc117080544 \h </w:instrText>
            </w:r>
            <w:r w:rsidR="00554D96">
              <w:rPr>
                <w:noProof/>
                <w:webHidden/>
              </w:rPr>
            </w:r>
            <w:r w:rsidR="00554D96">
              <w:rPr>
                <w:noProof/>
                <w:webHidden/>
              </w:rPr>
              <w:fldChar w:fldCharType="separate"/>
            </w:r>
            <w:r w:rsidR="00CA684B">
              <w:rPr>
                <w:noProof/>
                <w:webHidden/>
              </w:rPr>
              <w:t>3</w:t>
            </w:r>
            <w:r w:rsidR="00554D96">
              <w:rPr>
                <w:noProof/>
                <w:webHidden/>
              </w:rPr>
              <w:fldChar w:fldCharType="end"/>
            </w:r>
          </w:hyperlink>
        </w:p>
        <w:p w14:paraId="66377938" w14:textId="4191B519" w:rsidR="00554D96" w:rsidRDefault="0062739B">
          <w:pPr>
            <w:pStyle w:val="TOC1"/>
            <w:tabs>
              <w:tab w:val="left" w:pos="660"/>
              <w:tab w:val="right" w:leader="dot" w:pos="9926"/>
            </w:tabs>
            <w:rPr>
              <w:rFonts w:cstheme="minorBidi"/>
              <w:noProof/>
              <w:lang w:val="en-ZA" w:eastAsia="en-ZA"/>
            </w:rPr>
          </w:pPr>
          <w:hyperlink w:anchor="_Toc117080545" w:history="1">
            <w:r w:rsidR="00554D96" w:rsidRPr="00287C47">
              <w:rPr>
                <w:rStyle w:val="Hyperlink"/>
                <w:noProof/>
              </w:rPr>
              <w:t>16.</w:t>
            </w:r>
            <w:r w:rsidR="00554D96">
              <w:rPr>
                <w:rFonts w:cstheme="minorBidi"/>
                <w:noProof/>
                <w:lang w:val="en-ZA" w:eastAsia="en-ZA"/>
              </w:rPr>
              <w:tab/>
            </w:r>
            <w:r w:rsidR="00554D96" w:rsidRPr="00287C47">
              <w:rPr>
                <w:rStyle w:val="Hyperlink"/>
                <w:noProof/>
              </w:rPr>
              <w:t>ERD:</w:t>
            </w:r>
            <w:r w:rsidR="00554D96">
              <w:rPr>
                <w:noProof/>
                <w:webHidden/>
              </w:rPr>
              <w:tab/>
            </w:r>
            <w:r w:rsidR="00554D96">
              <w:rPr>
                <w:noProof/>
                <w:webHidden/>
              </w:rPr>
              <w:fldChar w:fldCharType="begin"/>
            </w:r>
            <w:r w:rsidR="00554D96">
              <w:rPr>
                <w:noProof/>
                <w:webHidden/>
              </w:rPr>
              <w:instrText xml:space="preserve"> PAGEREF _Toc117080545 \h </w:instrText>
            </w:r>
            <w:r w:rsidR="00554D96">
              <w:rPr>
                <w:noProof/>
                <w:webHidden/>
              </w:rPr>
            </w:r>
            <w:r w:rsidR="00554D96">
              <w:rPr>
                <w:noProof/>
                <w:webHidden/>
              </w:rPr>
              <w:fldChar w:fldCharType="separate"/>
            </w:r>
            <w:r w:rsidR="00CA684B">
              <w:rPr>
                <w:noProof/>
                <w:webHidden/>
              </w:rPr>
              <w:t>4</w:t>
            </w:r>
            <w:r w:rsidR="00554D96">
              <w:rPr>
                <w:noProof/>
                <w:webHidden/>
              </w:rPr>
              <w:fldChar w:fldCharType="end"/>
            </w:r>
          </w:hyperlink>
        </w:p>
        <w:p w14:paraId="7932374D" w14:textId="7ED84F86" w:rsidR="00554D96" w:rsidRDefault="0062739B">
          <w:pPr>
            <w:pStyle w:val="TOC1"/>
            <w:tabs>
              <w:tab w:val="left" w:pos="660"/>
              <w:tab w:val="right" w:leader="dot" w:pos="9926"/>
            </w:tabs>
            <w:rPr>
              <w:rFonts w:cstheme="minorBidi"/>
              <w:noProof/>
              <w:lang w:val="en-ZA" w:eastAsia="en-ZA"/>
            </w:rPr>
          </w:pPr>
          <w:hyperlink w:anchor="_Toc117080546" w:history="1">
            <w:r w:rsidR="00554D96" w:rsidRPr="00287C47">
              <w:rPr>
                <w:rStyle w:val="Hyperlink"/>
                <w:noProof/>
              </w:rPr>
              <w:t>17.</w:t>
            </w:r>
            <w:r w:rsidR="00554D96">
              <w:rPr>
                <w:rFonts w:cstheme="minorBidi"/>
                <w:noProof/>
                <w:lang w:val="en-ZA" w:eastAsia="en-ZA"/>
              </w:rPr>
              <w:tab/>
            </w:r>
            <w:r w:rsidR="00554D96" w:rsidRPr="00287C47">
              <w:rPr>
                <w:rStyle w:val="Hyperlink"/>
                <w:noProof/>
              </w:rPr>
              <w:t>EERD</w:t>
            </w:r>
            <w:r w:rsidR="00554D96">
              <w:rPr>
                <w:noProof/>
                <w:webHidden/>
              </w:rPr>
              <w:tab/>
            </w:r>
            <w:r w:rsidR="00554D96">
              <w:rPr>
                <w:noProof/>
                <w:webHidden/>
              </w:rPr>
              <w:fldChar w:fldCharType="begin"/>
            </w:r>
            <w:r w:rsidR="00554D96">
              <w:rPr>
                <w:noProof/>
                <w:webHidden/>
              </w:rPr>
              <w:instrText xml:space="preserve"> PAGEREF _Toc117080546 \h </w:instrText>
            </w:r>
            <w:r w:rsidR="00554D96">
              <w:rPr>
                <w:noProof/>
                <w:webHidden/>
              </w:rPr>
            </w:r>
            <w:r w:rsidR="00554D96">
              <w:rPr>
                <w:noProof/>
                <w:webHidden/>
              </w:rPr>
              <w:fldChar w:fldCharType="separate"/>
            </w:r>
            <w:r w:rsidR="00CA684B">
              <w:rPr>
                <w:noProof/>
                <w:webHidden/>
              </w:rPr>
              <w:t>6</w:t>
            </w:r>
            <w:r w:rsidR="00554D96">
              <w:rPr>
                <w:noProof/>
                <w:webHidden/>
              </w:rPr>
              <w:fldChar w:fldCharType="end"/>
            </w:r>
          </w:hyperlink>
        </w:p>
        <w:p w14:paraId="16807CA3" w14:textId="1BA16BD9" w:rsidR="00554D96" w:rsidRDefault="0062739B">
          <w:pPr>
            <w:pStyle w:val="TOC1"/>
            <w:tabs>
              <w:tab w:val="left" w:pos="660"/>
              <w:tab w:val="right" w:leader="dot" w:pos="9926"/>
            </w:tabs>
            <w:rPr>
              <w:rFonts w:cstheme="minorBidi"/>
              <w:noProof/>
              <w:lang w:val="en-ZA" w:eastAsia="en-ZA"/>
            </w:rPr>
          </w:pPr>
          <w:hyperlink w:anchor="_Toc117080547" w:history="1">
            <w:r w:rsidR="00554D96" w:rsidRPr="00287C47">
              <w:rPr>
                <w:rStyle w:val="Hyperlink"/>
                <w:noProof/>
              </w:rPr>
              <w:t>19.</w:t>
            </w:r>
            <w:r w:rsidR="00554D96">
              <w:rPr>
                <w:rFonts w:cstheme="minorBidi"/>
                <w:noProof/>
                <w:lang w:val="en-ZA" w:eastAsia="en-ZA"/>
              </w:rPr>
              <w:tab/>
            </w:r>
            <w:r w:rsidR="00554D96" w:rsidRPr="00287C47">
              <w:rPr>
                <w:rStyle w:val="Hyperlink"/>
                <w:noProof/>
              </w:rPr>
              <w:t>Data Dictionary</w:t>
            </w:r>
            <w:r w:rsidR="00554D96">
              <w:rPr>
                <w:noProof/>
                <w:webHidden/>
              </w:rPr>
              <w:tab/>
            </w:r>
            <w:r w:rsidR="00554D96">
              <w:rPr>
                <w:noProof/>
                <w:webHidden/>
              </w:rPr>
              <w:fldChar w:fldCharType="begin"/>
            </w:r>
            <w:r w:rsidR="00554D96">
              <w:rPr>
                <w:noProof/>
                <w:webHidden/>
              </w:rPr>
              <w:instrText xml:space="preserve"> PAGEREF _Toc117080547 \h </w:instrText>
            </w:r>
            <w:r w:rsidR="00554D96">
              <w:rPr>
                <w:noProof/>
                <w:webHidden/>
              </w:rPr>
            </w:r>
            <w:r w:rsidR="00554D96">
              <w:rPr>
                <w:noProof/>
                <w:webHidden/>
              </w:rPr>
              <w:fldChar w:fldCharType="separate"/>
            </w:r>
            <w:r w:rsidR="00CA684B">
              <w:rPr>
                <w:noProof/>
                <w:webHidden/>
              </w:rPr>
              <w:t>11</w:t>
            </w:r>
            <w:r w:rsidR="00554D96">
              <w:rPr>
                <w:noProof/>
                <w:webHidden/>
              </w:rPr>
              <w:fldChar w:fldCharType="end"/>
            </w:r>
          </w:hyperlink>
        </w:p>
        <w:p w14:paraId="5A3A2FD6" w14:textId="67A5746C" w:rsidR="00554D96" w:rsidRDefault="0062739B">
          <w:pPr>
            <w:pStyle w:val="TOC1"/>
            <w:tabs>
              <w:tab w:val="left" w:pos="660"/>
              <w:tab w:val="right" w:leader="dot" w:pos="9926"/>
            </w:tabs>
            <w:rPr>
              <w:rFonts w:cstheme="minorBidi"/>
              <w:noProof/>
              <w:lang w:val="en-ZA" w:eastAsia="en-ZA"/>
            </w:rPr>
          </w:pPr>
          <w:hyperlink w:anchor="_Toc117080548" w:history="1">
            <w:r w:rsidR="00554D96" w:rsidRPr="00287C47">
              <w:rPr>
                <w:rStyle w:val="Hyperlink"/>
                <w:noProof/>
              </w:rPr>
              <w:t>20.</w:t>
            </w:r>
            <w:r w:rsidR="00554D96">
              <w:rPr>
                <w:rFonts w:cstheme="minorBidi"/>
                <w:noProof/>
                <w:lang w:val="en-ZA" w:eastAsia="en-ZA"/>
              </w:rPr>
              <w:tab/>
            </w:r>
            <w:r w:rsidR="00554D96" w:rsidRPr="00287C47">
              <w:rPr>
                <w:rStyle w:val="Hyperlink"/>
                <w:noProof/>
              </w:rPr>
              <w:t>Interaction Sequence Diagram</w:t>
            </w:r>
            <w:r w:rsidR="00554D96">
              <w:rPr>
                <w:noProof/>
                <w:webHidden/>
              </w:rPr>
              <w:tab/>
            </w:r>
            <w:r w:rsidR="00554D96">
              <w:rPr>
                <w:noProof/>
                <w:webHidden/>
              </w:rPr>
              <w:fldChar w:fldCharType="begin"/>
            </w:r>
            <w:r w:rsidR="00554D96">
              <w:rPr>
                <w:noProof/>
                <w:webHidden/>
              </w:rPr>
              <w:instrText xml:space="preserve"> PAGEREF _Toc117080548 \h </w:instrText>
            </w:r>
            <w:r w:rsidR="00554D96">
              <w:rPr>
                <w:noProof/>
                <w:webHidden/>
              </w:rPr>
            </w:r>
            <w:r w:rsidR="00554D96">
              <w:rPr>
                <w:noProof/>
                <w:webHidden/>
              </w:rPr>
              <w:fldChar w:fldCharType="separate"/>
            </w:r>
            <w:r w:rsidR="00CA684B">
              <w:rPr>
                <w:noProof/>
                <w:webHidden/>
              </w:rPr>
              <w:t>12</w:t>
            </w:r>
            <w:r w:rsidR="00554D96">
              <w:rPr>
                <w:noProof/>
                <w:webHidden/>
              </w:rPr>
              <w:fldChar w:fldCharType="end"/>
            </w:r>
          </w:hyperlink>
        </w:p>
        <w:p w14:paraId="054A0E8B" w14:textId="5D3521BF" w:rsidR="00554D96" w:rsidRDefault="0062739B">
          <w:pPr>
            <w:pStyle w:val="TOC1"/>
            <w:tabs>
              <w:tab w:val="left" w:pos="660"/>
              <w:tab w:val="right" w:leader="dot" w:pos="9926"/>
            </w:tabs>
            <w:rPr>
              <w:rFonts w:cstheme="minorBidi"/>
              <w:noProof/>
              <w:lang w:val="en-ZA" w:eastAsia="en-ZA"/>
            </w:rPr>
          </w:pPr>
          <w:hyperlink w:anchor="_Toc117080549" w:history="1">
            <w:r w:rsidR="00554D96" w:rsidRPr="00287C47">
              <w:rPr>
                <w:rStyle w:val="Hyperlink"/>
                <w:noProof/>
              </w:rPr>
              <w:t>21.</w:t>
            </w:r>
            <w:r w:rsidR="00554D96">
              <w:rPr>
                <w:rFonts w:cstheme="minorBidi"/>
                <w:noProof/>
                <w:lang w:val="en-ZA" w:eastAsia="en-ZA"/>
              </w:rPr>
              <w:tab/>
            </w:r>
            <w:r w:rsidR="00554D96" w:rsidRPr="00287C47">
              <w:rPr>
                <w:rStyle w:val="Hyperlink"/>
                <w:noProof/>
              </w:rPr>
              <w:t>Dataflow Diagram</w:t>
            </w:r>
            <w:r w:rsidR="00554D96">
              <w:rPr>
                <w:noProof/>
                <w:webHidden/>
              </w:rPr>
              <w:tab/>
            </w:r>
            <w:r w:rsidR="00554D96">
              <w:rPr>
                <w:noProof/>
                <w:webHidden/>
              </w:rPr>
              <w:fldChar w:fldCharType="begin"/>
            </w:r>
            <w:r w:rsidR="00554D96">
              <w:rPr>
                <w:noProof/>
                <w:webHidden/>
              </w:rPr>
              <w:instrText xml:space="preserve"> PAGEREF _Toc117080549 \h </w:instrText>
            </w:r>
            <w:r w:rsidR="00554D96">
              <w:rPr>
                <w:noProof/>
                <w:webHidden/>
              </w:rPr>
            </w:r>
            <w:r w:rsidR="00554D96">
              <w:rPr>
                <w:noProof/>
                <w:webHidden/>
              </w:rPr>
              <w:fldChar w:fldCharType="separate"/>
            </w:r>
            <w:r w:rsidR="00CA684B">
              <w:rPr>
                <w:noProof/>
                <w:webHidden/>
              </w:rPr>
              <w:t>13</w:t>
            </w:r>
            <w:r w:rsidR="00554D96">
              <w:rPr>
                <w:noProof/>
                <w:webHidden/>
              </w:rPr>
              <w:fldChar w:fldCharType="end"/>
            </w:r>
          </w:hyperlink>
        </w:p>
        <w:p w14:paraId="051CB042" w14:textId="29F96C2E" w:rsidR="00554D96" w:rsidRDefault="0062739B">
          <w:pPr>
            <w:pStyle w:val="TOC1"/>
            <w:tabs>
              <w:tab w:val="left" w:pos="660"/>
              <w:tab w:val="right" w:leader="dot" w:pos="9926"/>
            </w:tabs>
            <w:rPr>
              <w:rFonts w:cstheme="minorBidi"/>
              <w:noProof/>
              <w:lang w:val="en-ZA" w:eastAsia="en-ZA"/>
            </w:rPr>
          </w:pPr>
          <w:hyperlink w:anchor="_Toc117080550" w:history="1">
            <w:r w:rsidR="00554D96" w:rsidRPr="00287C47">
              <w:rPr>
                <w:rStyle w:val="Hyperlink"/>
                <w:noProof/>
              </w:rPr>
              <w:t>22.</w:t>
            </w:r>
            <w:r w:rsidR="00554D96">
              <w:rPr>
                <w:rFonts w:cstheme="minorBidi"/>
                <w:noProof/>
                <w:lang w:val="en-ZA" w:eastAsia="en-ZA"/>
              </w:rPr>
              <w:tab/>
            </w:r>
            <w:r w:rsidR="00554D96" w:rsidRPr="00287C47">
              <w:rPr>
                <w:rStyle w:val="Hyperlink"/>
                <w:noProof/>
              </w:rPr>
              <w:t>Activity Diagram</w:t>
            </w:r>
            <w:r w:rsidR="00554D96">
              <w:rPr>
                <w:noProof/>
                <w:webHidden/>
              </w:rPr>
              <w:tab/>
            </w:r>
            <w:r w:rsidR="00554D96">
              <w:rPr>
                <w:noProof/>
                <w:webHidden/>
              </w:rPr>
              <w:fldChar w:fldCharType="begin"/>
            </w:r>
            <w:r w:rsidR="00554D96">
              <w:rPr>
                <w:noProof/>
                <w:webHidden/>
              </w:rPr>
              <w:instrText xml:space="preserve"> PAGEREF _Toc117080550 \h </w:instrText>
            </w:r>
            <w:r w:rsidR="00554D96">
              <w:rPr>
                <w:noProof/>
                <w:webHidden/>
              </w:rPr>
            </w:r>
            <w:r w:rsidR="00554D96">
              <w:rPr>
                <w:noProof/>
                <w:webHidden/>
              </w:rPr>
              <w:fldChar w:fldCharType="separate"/>
            </w:r>
            <w:r w:rsidR="00CA684B">
              <w:rPr>
                <w:noProof/>
                <w:webHidden/>
              </w:rPr>
              <w:t>17</w:t>
            </w:r>
            <w:r w:rsidR="00554D96">
              <w:rPr>
                <w:noProof/>
                <w:webHidden/>
              </w:rPr>
              <w:fldChar w:fldCharType="end"/>
            </w:r>
          </w:hyperlink>
        </w:p>
        <w:p w14:paraId="38A28B93" w14:textId="0C8CAAFA" w:rsidR="00554D96" w:rsidRDefault="0062739B">
          <w:pPr>
            <w:pStyle w:val="TOC1"/>
            <w:tabs>
              <w:tab w:val="left" w:pos="660"/>
              <w:tab w:val="right" w:leader="dot" w:pos="9926"/>
            </w:tabs>
            <w:rPr>
              <w:rFonts w:cstheme="minorBidi"/>
              <w:noProof/>
              <w:lang w:val="en-ZA" w:eastAsia="en-ZA"/>
            </w:rPr>
          </w:pPr>
          <w:hyperlink w:anchor="_Toc117080551" w:history="1">
            <w:r w:rsidR="00554D96" w:rsidRPr="00287C47">
              <w:rPr>
                <w:rStyle w:val="Hyperlink"/>
                <w:noProof/>
              </w:rPr>
              <w:t>23.</w:t>
            </w:r>
            <w:r w:rsidR="00554D96">
              <w:rPr>
                <w:rFonts w:cstheme="minorBidi"/>
                <w:noProof/>
                <w:lang w:val="en-ZA" w:eastAsia="en-ZA"/>
              </w:rPr>
              <w:tab/>
            </w:r>
            <w:r w:rsidR="00554D96" w:rsidRPr="00287C47">
              <w:rPr>
                <w:rStyle w:val="Hyperlink"/>
                <w:noProof/>
              </w:rPr>
              <w:t>Use Case Diagram:</w:t>
            </w:r>
            <w:r w:rsidR="00554D96">
              <w:rPr>
                <w:noProof/>
                <w:webHidden/>
              </w:rPr>
              <w:tab/>
            </w:r>
            <w:r w:rsidR="00554D96">
              <w:rPr>
                <w:noProof/>
                <w:webHidden/>
              </w:rPr>
              <w:fldChar w:fldCharType="begin"/>
            </w:r>
            <w:r w:rsidR="00554D96">
              <w:rPr>
                <w:noProof/>
                <w:webHidden/>
              </w:rPr>
              <w:instrText xml:space="preserve"> PAGEREF _Toc117080551 \h </w:instrText>
            </w:r>
            <w:r w:rsidR="00554D96">
              <w:rPr>
                <w:noProof/>
                <w:webHidden/>
              </w:rPr>
            </w:r>
            <w:r w:rsidR="00554D96">
              <w:rPr>
                <w:noProof/>
                <w:webHidden/>
              </w:rPr>
              <w:fldChar w:fldCharType="separate"/>
            </w:r>
            <w:r w:rsidR="00CA684B">
              <w:rPr>
                <w:noProof/>
                <w:webHidden/>
              </w:rPr>
              <w:t>1</w:t>
            </w:r>
            <w:r w:rsidR="00554D96">
              <w:rPr>
                <w:noProof/>
                <w:webHidden/>
              </w:rPr>
              <w:fldChar w:fldCharType="end"/>
            </w:r>
          </w:hyperlink>
        </w:p>
        <w:p w14:paraId="4ED157B3" w14:textId="78B78ED2" w:rsidR="00554D96" w:rsidRDefault="0062739B">
          <w:pPr>
            <w:pStyle w:val="TOC1"/>
            <w:tabs>
              <w:tab w:val="left" w:pos="660"/>
              <w:tab w:val="right" w:leader="dot" w:pos="9926"/>
            </w:tabs>
            <w:rPr>
              <w:rFonts w:cstheme="minorBidi"/>
              <w:noProof/>
              <w:lang w:val="en-ZA" w:eastAsia="en-ZA"/>
            </w:rPr>
          </w:pPr>
          <w:hyperlink w:anchor="_Toc117080552" w:history="1">
            <w:r w:rsidR="00554D96" w:rsidRPr="00287C47">
              <w:rPr>
                <w:rStyle w:val="Hyperlink"/>
                <w:noProof/>
              </w:rPr>
              <w:t>24.</w:t>
            </w:r>
            <w:r w:rsidR="00554D96">
              <w:rPr>
                <w:rFonts w:cstheme="minorBidi"/>
                <w:noProof/>
                <w:lang w:val="en-ZA" w:eastAsia="en-ZA"/>
              </w:rPr>
              <w:tab/>
            </w:r>
            <w:r w:rsidR="00554D96" w:rsidRPr="00287C47">
              <w:rPr>
                <w:rStyle w:val="Hyperlink"/>
                <w:noProof/>
              </w:rPr>
              <w:t>State Machine Diagram</w:t>
            </w:r>
            <w:r w:rsidR="00554D96">
              <w:rPr>
                <w:noProof/>
                <w:webHidden/>
              </w:rPr>
              <w:tab/>
            </w:r>
            <w:r w:rsidR="00554D96">
              <w:rPr>
                <w:noProof/>
                <w:webHidden/>
              </w:rPr>
              <w:fldChar w:fldCharType="begin"/>
            </w:r>
            <w:r w:rsidR="00554D96">
              <w:rPr>
                <w:noProof/>
                <w:webHidden/>
              </w:rPr>
              <w:instrText xml:space="preserve"> PAGEREF _Toc117080552 \h </w:instrText>
            </w:r>
            <w:r w:rsidR="00554D96">
              <w:rPr>
                <w:noProof/>
                <w:webHidden/>
              </w:rPr>
            </w:r>
            <w:r w:rsidR="00554D96">
              <w:rPr>
                <w:noProof/>
                <w:webHidden/>
              </w:rPr>
              <w:fldChar w:fldCharType="separate"/>
            </w:r>
            <w:r w:rsidR="00CA684B">
              <w:rPr>
                <w:noProof/>
                <w:webHidden/>
              </w:rPr>
              <w:t>1</w:t>
            </w:r>
            <w:r w:rsidR="00554D96">
              <w:rPr>
                <w:noProof/>
                <w:webHidden/>
              </w:rPr>
              <w:fldChar w:fldCharType="end"/>
            </w:r>
          </w:hyperlink>
        </w:p>
        <w:p w14:paraId="501E4AF0" w14:textId="51BE2CF0" w:rsidR="00554D96" w:rsidRDefault="0062739B">
          <w:pPr>
            <w:pStyle w:val="TOC1"/>
            <w:tabs>
              <w:tab w:val="left" w:pos="660"/>
              <w:tab w:val="right" w:leader="dot" w:pos="9926"/>
            </w:tabs>
            <w:rPr>
              <w:rFonts w:cstheme="minorBidi"/>
              <w:noProof/>
              <w:lang w:val="en-ZA" w:eastAsia="en-ZA"/>
            </w:rPr>
          </w:pPr>
          <w:hyperlink w:anchor="_Toc117080553" w:history="1">
            <w:r w:rsidR="00554D96" w:rsidRPr="00287C47">
              <w:rPr>
                <w:rStyle w:val="Hyperlink"/>
                <w:noProof/>
              </w:rPr>
              <w:t>25.</w:t>
            </w:r>
            <w:r w:rsidR="00554D96">
              <w:rPr>
                <w:rFonts w:cstheme="minorBidi"/>
                <w:noProof/>
                <w:lang w:val="en-ZA" w:eastAsia="en-ZA"/>
              </w:rPr>
              <w:tab/>
            </w:r>
            <w:r w:rsidR="00554D96" w:rsidRPr="00287C47">
              <w:rPr>
                <w:rStyle w:val="Hyperlink"/>
                <w:noProof/>
              </w:rPr>
              <w:t>Recommendations</w:t>
            </w:r>
            <w:r w:rsidR="00554D96">
              <w:rPr>
                <w:noProof/>
                <w:webHidden/>
              </w:rPr>
              <w:tab/>
            </w:r>
            <w:r w:rsidR="00554D96">
              <w:rPr>
                <w:noProof/>
                <w:webHidden/>
              </w:rPr>
              <w:fldChar w:fldCharType="begin"/>
            </w:r>
            <w:r w:rsidR="00554D96">
              <w:rPr>
                <w:noProof/>
                <w:webHidden/>
              </w:rPr>
              <w:instrText xml:space="preserve"> PAGEREF _Toc117080553 \h </w:instrText>
            </w:r>
            <w:r w:rsidR="00554D96">
              <w:rPr>
                <w:noProof/>
                <w:webHidden/>
              </w:rPr>
            </w:r>
            <w:r w:rsidR="00554D96">
              <w:rPr>
                <w:noProof/>
                <w:webHidden/>
              </w:rPr>
              <w:fldChar w:fldCharType="separate"/>
            </w:r>
            <w:r w:rsidR="00CA684B">
              <w:rPr>
                <w:noProof/>
                <w:webHidden/>
              </w:rPr>
              <w:t>1</w:t>
            </w:r>
            <w:r w:rsidR="00554D96">
              <w:rPr>
                <w:noProof/>
                <w:webHidden/>
              </w:rPr>
              <w:fldChar w:fldCharType="end"/>
            </w:r>
          </w:hyperlink>
        </w:p>
        <w:p w14:paraId="352DBC05" w14:textId="22F87E97" w:rsidR="00554D96" w:rsidRDefault="0062739B">
          <w:pPr>
            <w:pStyle w:val="TOC1"/>
            <w:tabs>
              <w:tab w:val="left" w:pos="660"/>
              <w:tab w:val="right" w:leader="dot" w:pos="9926"/>
            </w:tabs>
            <w:rPr>
              <w:rFonts w:cstheme="minorBidi"/>
              <w:noProof/>
              <w:lang w:val="en-ZA" w:eastAsia="en-ZA"/>
            </w:rPr>
          </w:pPr>
          <w:hyperlink w:anchor="_Toc117080554" w:history="1">
            <w:r w:rsidR="00554D96" w:rsidRPr="00287C47">
              <w:rPr>
                <w:rStyle w:val="Hyperlink"/>
                <w:noProof/>
              </w:rPr>
              <w:t>26.</w:t>
            </w:r>
            <w:r w:rsidR="00554D96">
              <w:rPr>
                <w:rFonts w:cstheme="minorBidi"/>
                <w:noProof/>
                <w:lang w:val="en-ZA" w:eastAsia="en-ZA"/>
              </w:rPr>
              <w:tab/>
            </w:r>
            <w:r w:rsidR="00554D96" w:rsidRPr="00287C47">
              <w:rPr>
                <w:rStyle w:val="Hyperlink"/>
                <w:noProof/>
              </w:rPr>
              <w:t>Conclusion</w:t>
            </w:r>
            <w:r w:rsidR="00554D96">
              <w:rPr>
                <w:noProof/>
                <w:webHidden/>
              </w:rPr>
              <w:tab/>
            </w:r>
            <w:r w:rsidR="00554D96">
              <w:rPr>
                <w:noProof/>
                <w:webHidden/>
              </w:rPr>
              <w:fldChar w:fldCharType="begin"/>
            </w:r>
            <w:r w:rsidR="00554D96">
              <w:rPr>
                <w:noProof/>
                <w:webHidden/>
              </w:rPr>
              <w:instrText xml:space="preserve"> PAGEREF _Toc117080554 \h </w:instrText>
            </w:r>
            <w:r w:rsidR="00554D96">
              <w:rPr>
                <w:noProof/>
                <w:webHidden/>
              </w:rPr>
            </w:r>
            <w:r w:rsidR="00554D96">
              <w:rPr>
                <w:noProof/>
                <w:webHidden/>
              </w:rPr>
              <w:fldChar w:fldCharType="separate"/>
            </w:r>
            <w:r w:rsidR="00CA684B">
              <w:rPr>
                <w:noProof/>
                <w:webHidden/>
              </w:rPr>
              <w:t>2</w:t>
            </w:r>
            <w:r w:rsidR="00554D96">
              <w:rPr>
                <w:noProof/>
                <w:webHidden/>
              </w:rPr>
              <w:fldChar w:fldCharType="end"/>
            </w:r>
          </w:hyperlink>
        </w:p>
        <w:p w14:paraId="4744DDED" w14:textId="48E8A8C3" w:rsidR="00554D96" w:rsidRDefault="00554D96">
          <w:r>
            <w:rPr>
              <w:bCs/>
              <w:noProof/>
            </w:rPr>
            <w:fldChar w:fldCharType="end"/>
          </w:r>
        </w:p>
      </w:sdtContent>
    </w:sdt>
    <w:p w14:paraId="51C1DACE" w14:textId="77777777" w:rsidR="00DE2A62" w:rsidRDefault="00DE2A62" w:rsidP="00DF027C"/>
    <w:p w14:paraId="70391595" w14:textId="77777777" w:rsidR="00DE2A62" w:rsidRDefault="00DE2A62">
      <w:pPr>
        <w:spacing w:after="200"/>
      </w:pPr>
      <w:r>
        <w:br w:type="page"/>
      </w:r>
    </w:p>
    <w:p w14:paraId="1F881F76" w14:textId="112B4C9D" w:rsidR="00AD4FE2" w:rsidRPr="00C462F4" w:rsidRDefault="00AD4FE2" w:rsidP="00B36014">
      <w:pPr>
        <w:pStyle w:val="Heading1"/>
        <w:numPr>
          <w:ilvl w:val="0"/>
          <w:numId w:val="1"/>
        </w:numPr>
        <w:rPr>
          <w:color w:val="0F0D29" w:themeColor="text1"/>
        </w:rPr>
      </w:pPr>
      <w:bookmarkStart w:id="0" w:name="_Toc117080524"/>
      <w:r w:rsidRPr="00C462F4">
        <w:rPr>
          <w:color w:val="0F0D29" w:themeColor="text1"/>
        </w:rPr>
        <w:lastRenderedPageBreak/>
        <w:t>Background</w:t>
      </w:r>
      <w:bookmarkEnd w:id="0"/>
    </w:p>
    <w:p w14:paraId="7D284E4C" w14:textId="3220BBB9" w:rsidR="00B36014" w:rsidRPr="003727D8" w:rsidRDefault="00B36014" w:rsidP="00A74DAB">
      <w:pPr>
        <w:pStyle w:val="Content"/>
        <w:rPr>
          <w:rFonts w:ascii="Arial" w:hAnsi="Arial" w:cs="Arial"/>
          <w:color w:val="auto"/>
          <w:szCs w:val="28"/>
        </w:rPr>
      </w:pPr>
      <w:r w:rsidRPr="003727D8">
        <w:rPr>
          <w:rStyle w:val="ContentChar"/>
          <w:rFonts w:ascii="Arial" w:hAnsi="Arial" w:cs="Arial"/>
          <w:color w:val="0F0D29" w:themeColor="text1"/>
        </w:rPr>
        <w:t>Postgraduate Students at TUT</w:t>
      </w:r>
      <w:r w:rsidR="006970A9" w:rsidRPr="003727D8">
        <w:rPr>
          <w:rStyle w:val="ContentChar"/>
          <w:rFonts w:ascii="Arial" w:hAnsi="Arial" w:cs="Arial"/>
          <w:color w:val="0F0D29" w:themeColor="text1"/>
        </w:rPr>
        <w:t xml:space="preserve">, are students who are provided opportunities to participate in real-life research issues that affect not only the surrounding communities but the country, continent and the global village. </w:t>
      </w:r>
      <w:r w:rsidR="00C22F11" w:rsidRPr="003727D8">
        <w:rPr>
          <w:rStyle w:val="ContentChar"/>
          <w:rFonts w:ascii="Arial" w:hAnsi="Arial" w:cs="Arial"/>
          <w:color w:val="0F0D29" w:themeColor="text1"/>
        </w:rPr>
        <w:t xml:space="preserve">To conduct their </w:t>
      </w:r>
      <w:r w:rsidR="00A93685" w:rsidRPr="003727D8">
        <w:rPr>
          <w:rStyle w:val="ContentChar"/>
          <w:rFonts w:ascii="Arial" w:hAnsi="Arial" w:cs="Arial"/>
          <w:color w:val="0F0D29" w:themeColor="text1"/>
        </w:rPr>
        <w:t>researches, they</w:t>
      </w:r>
      <w:r w:rsidR="00C22F11" w:rsidRPr="003727D8">
        <w:rPr>
          <w:rStyle w:val="ContentChar"/>
          <w:rFonts w:ascii="Arial" w:hAnsi="Arial" w:cs="Arial"/>
          <w:color w:val="0F0D29" w:themeColor="text1"/>
        </w:rPr>
        <w:t xml:space="preserve"> </w:t>
      </w:r>
      <w:r w:rsidRPr="003727D8">
        <w:rPr>
          <w:rStyle w:val="ContentChar"/>
          <w:rFonts w:ascii="Arial" w:hAnsi="Arial" w:cs="Arial"/>
          <w:color w:val="0F0D29" w:themeColor="text1"/>
        </w:rPr>
        <w:t>need to</w:t>
      </w:r>
      <w:r w:rsidR="00C22F11" w:rsidRPr="003727D8">
        <w:rPr>
          <w:rStyle w:val="ContentChar"/>
          <w:rFonts w:ascii="Arial" w:hAnsi="Arial" w:cs="Arial"/>
          <w:color w:val="0F0D29" w:themeColor="text1"/>
        </w:rPr>
        <w:t xml:space="preserve"> submit a topic on which they will be working on in order to be validated. Each Saturday </w:t>
      </w:r>
      <w:r w:rsidR="00A93685" w:rsidRPr="003727D8">
        <w:rPr>
          <w:rStyle w:val="ContentChar"/>
          <w:rFonts w:ascii="Arial" w:hAnsi="Arial" w:cs="Arial"/>
          <w:color w:val="0F0D29" w:themeColor="text1"/>
        </w:rPr>
        <w:t>they</w:t>
      </w:r>
      <w:r w:rsidR="00C22F11" w:rsidRPr="003727D8">
        <w:rPr>
          <w:rStyle w:val="ContentChar"/>
          <w:rFonts w:ascii="Arial" w:hAnsi="Arial" w:cs="Arial"/>
          <w:color w:val="0F0D29" w:themeColor="text1"/>
        </w:rPr>
        <w:t xml:space="preserve"> </w:t>
      </w:r>
      <w:r w:rsidRPr="003727D8">
        <w:rPr>
          <w:rStyle w:val="ContentChar"/>
          <w:rFonts w:ascii="Arial" w:hAnsi="Arial" w:cs="Arial"/>
          <w:color w:val="0F0D29" w:themeColor="text1"/>
        </w:rPr>
        <w:t>consult their lecturers</w:t>
      </w:r>
      <w:r w:rsidR="00C8127F" w:rsidRPr="003727D8">
        <w:rPr>
          <w:rStyle w:val="ContentChar"/>
          <w:rFonts w:ascii="Arial" w:hAnsi="Arial" w:cs="Arial"/>
          <w:color w:val="0F0D29" w:themeColor="text1"/>
        </w:rPr>
        <w:t>/supervisors</w:t>
      </w:r>
      <w:r w:rsidRPr="003727D8">
        <w:rPr>
          <w:rStyle w:val="ContentChar"/>
          <w:rFonts w:ascii="Arial" w:hAnsi="Arial" w:cs="Arial"/>
          <w:color w:val="0F0D29" w:themeColor="text1"/>
        </w:rPr>
        <w:t xml:space="preserve"> </w:t>
      </w:r>
      <w:r w:rsidR="00C8127F" w:rsidRPr="003727D8">
        <w:rPr>
          <w:rStyle w:val="ContentChar"/>
          <w:rFonts w:ascii="Arial" w:hAnsi="Arial" w:cs="Arial"/>
          <w:color w:val="0F0D29" w:themeColor="text1"/>
        </w:rPr>
        <w:t>to present their progress</w:t>
      </w:r>
      <w:r w:rsidR="009B6F61" w:rsidRPr="003727D8">
        <w:rPr>
          <w:rStyle w:val="ContentChar"/>
          <w:rFonts w:ascii="Arial" w:hAnsi="Arial" w:cs="Arial"/>
          <w:color w:val="0F0D29" w:themeColor="text1"/>
        </w:rPr>
        <w:t xml:space="preserve"> for evaluation</w:t>
      </w:r>
      <w:r w:rsidRPr="003727D8">
        <w:rPr>
          <w:rStyle w:val="ContentChar"/>
          <w:rFonts w:ascii="Arial" w:hAnsi="Arial" w:cs="Arial"/>
          <w:color w:val="0F0D29" w:themeColor="text1"/>
        </w:rPr>
        <w:t xml:space="preserve"> and get feed-back from lecturers. At the end of the day, once finish with their projects they need to submit ha</w:t>
      </w:r>
      <w:r w:rsidR="00A93685" w:rsidRPr="003727D8">
        <w:rPr>
          <w:rStyle w:val="ContentChar"/>
          <w:rFonts w:ascii="Arial" w:hAnsi="Arial" w:cs="Arial"/>
          <w:color w:val="0F0D29" w:themeColor="text1"/>
        </w:rPr>
        <w:t>rd copies</w:t>
      </w:r>
      <w:r w:rsidRPr="003727D8">
        <w:rPr>
          <w:rStyle w:val="ContentChar"/>
          <w:rFonts w:ascii="Arial" w:hAnsi="Arial" w:cs="Arial"/>
          <w:color w:val="0F0D29" w:themeColor="text1"/>
        </w:rPr>
        <w:t xml:space="preserve"> to be marked and lecturers need to create different folders to keep Student projects. This way of doing overwhelm lecturers, oblige them to be at the Campus every Saturday. Some Students are complaining and asking to remote the process of submission and consultation as many work</w:t>
      </w:r>
      <w:r w:rsidRPr="003727D8">
        <w:rPr>
          <w:rFonts w:ascii="Arial" w:hAnsi="Arial" w:cs="Arial"/>
          <w:color w:val="0F0D29" w:themeColor="text1"/>
          <w:szCs w:val="28"/>
        </w:rPr>
        <w:t>.</w:t>
      </w:r>
    </w:p>
    <w:p w14:paraId="00B6751A" w14:textId="0176E4BF" w:rsidR="00A93685" w:rsidRDefault="00A93685" w:rsidP="006970A9">
      <w:pPr>
        <w:pStyle w:val="Heading1"/>
        <w:ind w:left="360"/>
        <w:rPr>
          <w:rFonts w:ascii="Arial" w:hAnsi="Arial" w:cs="Arial"/>
          <w:b w:val="0"/>
          <w:color w:val="auto"/>
          <w:sz w:val="28"/>
          <w:szCs w:val="28"/>
        </w:rPr>
      </w:pPr>
    </w:p>
    <w:p w14:paraId="7D66E4C7" w14:textId="72C05433" w:rsidR="003D06CC" w:rsidRPr="00C462F4" w:rsidRDefault="006530B0" w:rsidP="003D06CC">
      <w:pPr>
        <w:pStyle w:val="Heading1"/>
        <w:numPr>
          <w:ilvl w:val="0"/>
          <w:numId w:val="1"/>
        </w:numPr>
        <w:rPr>
          <w:color w:val="0F0D29" w:themeColor="text1"/>
        </w:rPr>
      </w:pPr>
      <w:bookmarkStart w:id="1" w:name="_Toc117080525"/>
      <w:r w:rsidRPr="00C462F4">
        <w:rPr>
          <w:color w:val="0F0D29" w:themeColor="text1"/>
        </w:rPr>
        <w:t>Problem S</w:t>
      </w:r>
      <w:r w:rsidR="003D06CC" w:rsidRPr="00C462F4">
        <w:rPr>
          <w:color w:val="0F0D29" w:themeColor="text1"/>
        </w:rPr>
        <w:t>tatement</w:t>
      </w:r>
      <w:bookmarkEnd w:id="1"/>
    </w:p>
    <w:p w14:paraId="576B2C2D" w14:textId="7564636D" w:rsidR="003D06CC" w:rsidRPr="003727D8" w:rsidRDefault="003D06CC" w:rsidP="001E7202">
      <w:pPr>
        <w:pStyle w:val="Content"/>
        <w:rPr>
          <w:rFonts w:ascii="Arial" w:hAnsi="Arial" w:cs="Arial"/>
          <w:color w:val="0F0D29" w:themeColor="text1"/>
        </w:rPr>
      </w:pPr>
      <w:r w:rsidRPr="003727D8">
        <w:rPr>
          <w:rFonts w:ascii="Arial" w:hAnsi="Arial" w:cs="Arial"/>
          <w:color w:val="0F0D29" w:themeColor="text1"/>
        </w:rPr>
        <w:t xml:space="preserve">TUT does not have any research </w:t>
      </w:r>
      <w:r w:rsidR="00055C9D" w:rsidRPr="003727D8">
        <w:rPr>
          <w:rFonts w:ascii="Arial" w:hAnsi="Arial" w:cs="Arial"/>
          <w:color w:val="0F0D29" w:themeColor="text1"/>
        </w:rPr>
        <w:t xml:space="preserve">system that allow Students to </w:t>
      </w:r>
      <w:r w:rsidR="00324CF9" w:rsidRPr="003727D8">
        <w:rPr>
          <w:rFonts w:ascii="Arial" w:hAnsi="Arial" w:cs="Arial"/>
          <w:color w:val="0F0D29" w:themeColor="text1"/>
        </w:rPr>
        <w:t>conduct</w:t>
      </w:r>
      <w:r w:rsidRPr="003727D8">
        <w:rPr>
          <w:rFonts w:ascii="Arial" w:hAnsi="Arial" w:cs="Arial"/>
          <w:color w:val="0F0D29" w:themeColor="text1"/>
        </w:rPr>
        <w:t xml:space="preserve"> or submit their projects/researches to supervisors.</w:t>
      </w:r>
    </w:p>
    <w:p w14:paraId="0E414EE0" w14:textId="77777777" w:rsidR="003D06CC" w:rsidRDefault="003D06CC" w:rsidP="00324CF9">
      <w:pPr>
        <w:pStyle w:val="Content"/>
        <w:ind w:left="720"/>
      </w:pPr>
    </w:p>
    <w:p w14:paraId="6589FF57" w14:textId="79A221A8" w:rsidR="003D06CC" w:rsidRPr="00C462F4" w:rsidRDefault="00324CF9" w:rsidP="00324CF9">
      <w:pPr>
        <w:pStyle w:val="Heading1"/>
        <w:numPr>
          <w:ilvl w:val="0"/>
          <w:numId w:val="1"/>
        </w:numPr>
        <w:rPr>
          <w:color w:val="0F0D29" w:themeColor="text1"/>
        </w:rPr>
      </w:pPr>
      <w:bookmarkStart w:id="2" w:name="_Toc117080526"/>
      <w:r w:rsidRPr="00C462F4">
        <w:rPr>
          <w:color w:val="0F0D29" w:themeColor="text1"/>
        </w:rPr>
        <w:t>Conceptual solutions</w:t>
      </w:r>
      <w:bookmarkEnd w:id="2"/>
    </w:p>
    <w:p w14:paraId="44436AAB" w14:textId="51080EB5" w:rsidR="00AD4FE2" w:rsidRPr="003727D8" w:rsidRDefault="001E7202" w:rsidP="001E7202">
      <w:pPr>
        <w:rPr>
          <w:rFonts w:ascii="Arial" w:hAnsi="Arial" w:cs="Arial"/>
        </w:rPr>
      </w:pPr>
      <w:r>
        <w:t>-</w:t>
      </w:r>
      <w:r w:rsidR="00387B9F" w:rsidRPr="003727D8">
        <w:rPr>
          <w:rFonts w:ascii="Arial" w:hAnsi="Arial" w:cs="Arial"/>
          <w:b w:val="0"/>
          <w:color w:val="0F0D29" w:themeColor="text1"/>
        </w:rPr>
        <w:t>Artificial intelligent system: Using artificial intelligent system will help users to do researches without any supervisors. The system should correct mistakes, put everything in order by suggesting the user what, how and where to document.</w:t>
      </w:r>
    </w:p>
    <w:p w14:paraId="57AC2AED" w14:textId="35D963C5" w:rsidR="00985BC3" w:rsidRPr="003727D8" w:rsidRDefault="001E7202" w:rsidP="001E7202">
      <w:pPr>
        <w:rPr>
          <w:rFonts w:ascii="Arial" w:hAnsi="Arial" w:cs="Arial"/>
          <w:b w:val="0"/>
          <w:color w:val="0F0D29" w:themeColor="text1"/>
        </w:rPr>
      </w:pPr>
      <w:r w:rsidRPr="003727D8">
        <w:rPr>
          <w:rFonts w:ascii="Arial" w:hAnsi="Arial" w:cs="Arial"/>
        </w:rPr>
        <w:t>-</w:t>
      </w:r>
      <w:r w:rsidR="00387B9F" w:rsidRPr="003727D8">
        <w:rPr>
          <w:rFonts w:ascii="Arial" w:hAnsi="Arial" w:cs="Arial"/>
          <w:b w:val="0"/>
          <w:color w:val="0F0D29" w:themeColor="text1"/>
        </w:rPr>
        <w:t xml:space="preserve">Research Template: creating Research Template </w:t>
      </w:r>
      <w:r w:rsidR="00247C05" w:rsidRPr="003727D8">
        <w:rPr>
          <w:rFonts w:ascii="Arial" w:hAnsi="Arial" w:cs="Arial"/>
          <w:b w:val="0"/>
          <w:color w:val="0F0D29" w:themeColor="text1"/>
        </w:rPr>
        <w:t>will help</w:t>
      </w:r>
      <w:r w:rsidR="00387B9F" w:rsidRPr="003727D8">
        <w:rPr>
          <w:rFonts w:ascii="Arial" w:hAnsi="Arial" w:cs="Arial"/>
          <w:b w:val="0"/>
          <w:color w:val="0F0D29" w:themeColor="text1"/>
        </w:rPr>
        <w:t xml:space="preserve"> Students/Researchers to create and document their </w:t>
      </w:r>
      <w:r w:rsidR="00884301" w:rsidRPr="003727D8">
        <w:rPr>
          <w:rFonts w:ascii="Arial" w:hAnsi="Arial" w:cs="Arial"/>
          <w:b w:val="0"/>
          <w:color w:val="0F0D29" w:themeColor="text1"/>
        </w:rPr>
        <w:t xml:space="preserve">research </w:t>
      </w:r>
    </w:p>
    <w:p w14:paraId="727A37F1" w14:textId="77777777" w:rsidR="00985BC3" w:rsidRDefault="00985BC3">
      <w:pPr>
        <w:spacing w:after="200"/>
        <w:rPr>
          <w:b w:val="0"/>
          <w:color w:val="0F0D29" w:themeColor="text1"/>
        </w:rPr>
      </w:pPr>
      <w:r>
        <w:rPr>
          <w:b w:val="0"/>
          <w:color w:val="0F0D29" w:themeColor="text1"/>
        </w:rPr>
        <w:br w:type="page"/>
      </w:r>
    </w:p>
    <w:p w14:paraId="287D6001" w14:textId="6584D96C" w:rsidR="00387B9F" w:rsidRPr="00C462F4" w:rsidRDefault="0064792C" w:rsidP="0064792C">
      <w:pPr>
        <w:pStyle w:val="Heading1"/>
        <w:numPr>
          <w:ilvl w:val="0"/>
          <w:numId w:val="1"/>
        </w:numPr>
        <w:rPr>
          <w:color w:val="0F0D29" w:themeColor="text1"/>
        </w:rPr>
      </w:pPr>
      <w:bookmarkStart w:id="3" w:name="_Toc117080527"/>
      <w:r w:rsidRPr="00C462F4">
        <w:rPr>
          <w:color w:val="0F0D29" w:themeColor="text1"/>
        </w:rPr>
        <w:lastRenderedPageBreak/>
        <w:t>Proposed Solution</w:t>
      </w:r>
      <w:bookmarkEnd w:id="3"/>
    </w:p>
    <w:p w14:paraId="34960410" w14:textId="78DD244D" w:rsidR="0064792C" w:rsidRPr="003727D8" w:rsidRDefault="00D72562" w:rsidP="00D72562">
      <w:pPr>
        <w:pStyle w:val="Content"/>
        <w:rPr>
          <w:rFonts w:asciiTheme="majorHAnsi" w:hAnsiTheme="majorHAnsi" w:cstheme="majorHAnsi"/>
          <w:color w:val="0F0D29" w:themeColor="text1"/>
        </w:rPr>
      </w:pPr>
      <w:r w:rsidRPr="003727D8">
        <w:rPr>
          <w:rFonts w:asciiTheme="majorHAnsi" w:hAnsiTheme="majorHAnsi" w:cstheme="majorHAnsi"/>
          <w:color w:val="0F0D29" w:themeColor="text1"/>
        </w:rPr>
        <w:t>Research DNA: A System that will connect both the Student and Supervisor.</w:t>
      </w:r>
    </w:p>
    <w:p w14:paraId="3BE80ED5" w14:textId="66D70B57" w:rsidR="00D72562" w:rsidRPr="00C462F4" w:rsidRDefault="00D72562" w:rsidP="00D72562">
      <w:pPr>
        <w:pStyle w:val="Heading1"/>
        <w:numPr>
          <w:ilvl w:val="0"/>
          <w:numId w:val="1"/>
        </w:numPr>
        <w:rPr>
          <w:color w:val="0F0D29" w:themeColor="text1"/>
        </w:rPr>
      </w:pPr>
      <w:bookmarkStart w:id="4" w:name="_Toc117080528"/>
      <w:r w:rsidRPr="00C462F4">
        <w:rPr>
          <w:color w:val="0F0D29" w:themeColor="text1"/>
        </w:rPr>
        <w:t>Introduction</w:t>
      </w:r>
      <w:bookmarkEnd w:id="4"/>
    </w:p>
    <w:p w14:paraId="4A8F17FA" w14:textId="0209941F" w:rsidR="00445D2E" w:rsidRPr="003727D8" w:rsidRDefault="00445D2E" w:rsidP="00445D2E">
      <w:pPr>
        <w:pStyle w:val="Content"/>
        <w:rPr>
          <w:rFonts w:ascii="Arial" w:hAnsi="Arial" w:cs="Arial"/>
          <w:color w:val="auto"/>
        </w:rPr>
      </w:pPr>
      <w:r w:rsidRPr="003727D8">
        <w:rPr>
          <w:rFonts w:ascii="Arial" w:hAnsi="Arial" w:cs="Arial"/>
          <w:color w:val="auto"/>
        </w:rPr>
        <w:t>TUT is looking for a syst</w:t>
      </w:r>
      <w:r w:rsidR="00A51B50" w:rsidRPr="003727D8">
        <w:rPr>
          <w:rFonts w:ascii="Arial" w:hAnsi="Arial" w:cs="Arial"/>
          <w:color w:val="auto"/>
        </w:rPr>
        <w:t xml:space="preserve">em that will help students to conduct </w:t>
      </w:r>
      <w:r w:rsidRPr="003727D8">
        <w:rPr>
          <w:rFonts w:ascii="Arial" w:hAnsi="Arial" w:cs="Arial"/>
          <w:color w:val="auto"/>
        </w:rPr>
        <w:t>and submit their researches online. That platform or system should allow supervisors to track and interact wit</w:t>
      </w:r>
      <w:r w:rsidR="00352602" w:rsidRPr="003727D8">
        <w:rPr>
          <w:rFonts w:ascii="Arial" w:hAnsi="Arial" w:cs="Arial"/>
          <w:color w:val="auto"/>
        </w:rPr>
        <w:t>h students, Sending feed-back.</w:t>
      </w:r>
    </w:p>
    <w:p w14:paraId="4A046531" w14:textId="77777777" w:rsidR="00445D2E" w:rsidRPr="003727D8" w:rsidRDefault="00445D2E" w:rsidP="00445D2E">
      <w:pPr>
        <w:pStyle w:val="Content"/>
        <w:rPr>
          <w:rFonts w:ascii="Arial" w:hAnsi="Arial" w:cs="Arial"/>
          <w:color w:val="auto"/>
        </w:rPr>
      </w:pPr>
    </w:p>
    <w:p w14:paraId="3E448241" w14:textId="157631C1" w:rsidR="000E1CCC" w:rsidRPr="003727D8" w:rsidRDefault="00A74DAB" w:rsidP="00445D2E">
      <w:pPr>
        <w:pStyle w:val="Content"/>
        <w:rPr>
          <w:rFonts w:ascii="Arial" w:hAnsi="Arial" w:cs="Arial"/>
          <w:color w:val="auto"/>
        </w:rPr>
      </w:pPr>
      <w:r w:rsidRPr="003727D8">
        <w:rPr>
          <w:rFonts w:ascii="Arial" w:hAnsi="Arial" w:cs="Arial"/>
          <w:color w:val="auto"/>
        </w:rPr>
        <w:t>It has been discovered that Tshwane University of Technology (tut) staff already have methods, tools and techniques to conduct supervision and for students to carry out their research.</w:t>
      </w:r>
    </w:p>
    <w:p w14:paraId="725F71FB" w14:textId="77777777" w:rsidR="00445D2E" w:rsidRPr="003727D8" w:rsidRDefault="00445D2E" w:rsidP="00445D2E">
      <w:pPr>
        <w:pStyle w:val="Content"/>
        <w:rPr>
          <w:rFonts w:ascii="Arial" w:hAnsi="Arial" w:cs="Arial"/>
          <w:color w:val="auto"/>
          <w:lang w:val="en-ZA"/>
        </w:rPr>
      </w:pPr>
    </w:p>
    <w:p w14:paraId="6545BCFF" w14:textId="77777777" w:rsidR="000E1CCC" w:rsidRPr="003727D8" w:rsidRDefault="00A74DAB" w:rsidP="00445D2E">
      <w:pPr>
        <w:pStyle w:val="Content"/>
        <w:rPr>
          <w:rFonts w:ascii="Arial" w:hAnsi="Arial" w:cs="Arial"/>
          <w:color w:val="auto"/>
          <w:lang w:val="en-ZA"/>
        </w:rPr>
      </w:pPr>
      <w:r w:rsidRPr="003727D8">
        <w:rPr>
          <w:rFonts w:ascii="Arial" w:hAnsi="Arial" w:cs="Arial"/>
          <w:color w:val="auto"/>
        </w:rPr>
        <w:t>However, these methods and techniques are not efficient enough because the current system uses emails and hardcopies for submitting research projects.</w:t>
      </w:r>
    </w:p>
    <w:p w14:paraId="32D6E163" w14:textId="77777777" w:rsidR="00445D2E" w:rsidRPr="003727D8" w:rsidRDefault="00445D2E" w:rsidP="00445D2E">
      <w:pPr>
        <w:pStyle w:val="Content"/>
        <w:rPr>
          <w:rFonts w:ascii="Arial" w:hAnsi="Arial" w:cs="Arial"/>
          <w:color w:val="auto"/>
        </w:rPr>
      </w:pPr>
    </w:p>
    <w:p w14:paraId="327745CD" w14:textId="463E5385" w:rsidR="000E1CCC" w:rsidRPr="003727D8" w:rsidRDefault="00A74DAB" w:rsidP="00445D2E">
      <w:pPr>
        <w:pStyle w:val="Content"/>
        <w:rPr>
          <w:rFonts w:ascii="Arial" w:hAnsi="Arial" w:cs="Arial"/>
          <w:color w:val="0F0D29" w:themeColor="text1"/>
          <w:lang w:val="en-ZA"/>
        </w:rPr>
      </w:pPr>
      <w:r w:rsidRPr="003727D8">
        <w:rPr>
          <w:rFonts w:ascii="Arial" w:hAnsi="Arial" w:cs="Arial"/>
          <w:color w:val="0F0D29" w:themeColor="text1"/>
        </w:rPr>
        <w:t>Therefore, we came up with an easier platform Research</w:t>
      </w:r>
      <w:r w:rsidR="000D15AE" w:rsidRPr="003727D8">
        <w:rPr>
          <w:rFonts w:ascii="Arial" w:hAnsi="Arial" w:cs="Arial"/>
          <w:color w:val="0F0D29" w:themeColor="text1"/>
        </w:rPr>
        <w:t xml:space="preserve"> called Research DNA</w:t>
      </w:r>
      <w:r w:rsidRPr="003727D8">
        <w:rPr>
          <w:rFonts w:ascii="Arial" w:hAnsi="Arial" w:cs="Arial"/>
          <w:color w:val="0F0D29" w:themeColor="text1"/>
        </w:rPr>
        <w:t>, to assist and support students in their postgraduate studies and ensure that PG students stays on track.</w:t>
      </w:r>
    </w:p>
    <w:p w14:paraId="6195CF6E" w14:textId="77777777" w:rsidR="00445D2E" w:rsidRPr="003727D8" w:rsidRDefault="00445D2E" w:rsidP="00445D2E">
      <w:pPr>
        <w:pStyle w:val="Content"/>
        <w:rPr>
          <w:rFonts w:ascii="Arial" w:hAnsi="Arial" w:cs="Arial"/>
          <w:color w:val="0F0D29" w:themeColor="text1"/>
          <w:lang w:val="en-ZA"/>
        </w:rPr>
      </w:pPr>
    </w:p>
    <w:p w14:paraId="11920161" w14:textId="7CB24C1B" w:rsidR="000E1CCC" w:rsidRPr="003727D8" w:rsidRDefault="00A74DAB" w:rsidP="00034331">
      <w:pPr>
        <w:pStyle w:val="Content"/>
        <w:rPr>
          <w:rFonts w:ascii="Arial" w:hAnsi="Arial" w:cs="Arial"/>
          <w:color w:val="0F0D29" w:themeColor="text1"/>
          <w:lang w:val="en-ZA"/>
        </w:rPr>
      </w:pPr>
      <w:r w:rsidRPr="003727D8">
        <w:rPr>
          <w:rFonts w:ascii="Arial" w:hAnsi="Arial" w:cs="Arial"/>
          <w:color w:val="0F0D29" w:themeColor="text1"/>
        </w:rPr>
        <w:t>Research DNA is a workspace or a platform where PG students conduct their research by planning, developing and submitting the project electronically to their supervisor. The system also allows communication between students and their supervisors.​</w:t>
      </w:r>
    </w:p>
    <w:p w14:paraId="6C97846F" w14:textId="359123C1" w:rsidR="000E1CCC" w:rsidRPr="003727D8" w:rsidRDefault="000E1CCC" w:rsidP="000404F5">
      <w:pPr>
        <w:pStyle w:val="Content"/>
        <w:ind w:left="720"/>
        <w:rPr>
          <w:rFonts w:ascii="Arial" w:hAnsi="Arial" w:cs="Arial"/>
          <w:color w:val="0F0D29" w:themeColor="text1"/>
          <w:lang w:val="en-ZA"/>
        </w:rPr>
      </w:pPr>
    </w:p>
    <w:p w14:paraId="0BC09089" w14:textId="5078C3A0" w:rsidR="000E1CCC" w:rsidRPr="003727D8" w:rsidRDefault="00A74DAB" w:rsidP="00034331">
      <w:pPr>
        <w:pStyle w:val="Content"/>
        <w:rPr>
          <w:rFonts w:ascii="Arial" w:hAnsi="Arial" w:cs="Arial"/>
          <w:color w:val="0F0D29" w:themeColor="text1"/>
          <w:lang w:val="en-ZA"/>
        </w:rPr>
      </w:pPr>
      <w:r w:rsidRPr="003727D8">
        <w:rPr>
          <w:rFonts w:ascii="Arial" w:hAnsi="Arial" w:cs="Arial"/>
          <w:color w:val="0F0D29" w:themeColor="text1"/>
          <w:lang w:val="en-ZA"/>
        </w:rPr>
        <w:t xml:space="preserve">Is a system that allows </w:t>
      </w:r>
      <w:r w:rsidR="000404F5" w:rsidRPr="003727D8">
        <w:rPr>
          <w:rFonts w:ascii="Arial" w:hAnsi="Arial" w:cs="Arial"/>
          <w:color w:val="0F0D29" w:themeColor="text1"/>
          <w:lang w:val="en-ZA"/>
        </w:rPr>
        <w:t>Students/R</w:t>
      </w:r>
      <w:r w:rsidRPr="003727D8">
        <w:rPr>
          <w:rFonts w:ascii="Arial" w:hAnsi="Arial" w:cs="Arial"/>
          <w:color w:val="0F0D29" w:themeColor="text1"/>
          <w:lang w:val="en-ZA"/>
        </w:rPr>
        <w:t>esearchers to upload their works and submit them to their supervisors in order to get feed-</w:t>
      </w:r>
      <w:r w:rsidR="00F026BC" w:rsidRPr="003727D8">
        <w:rPr>
          <w:rFonts w:ascii="Arial" w:hAnsi="Arial" w:cs="Arial"/>
          <w:color w:val="0F0D29" w:themeColor="text1"/>
          <w:lang w:val="en-ZA"/>
        </w:rPr>
        <w:t>back?</w:t>
      </w:r>
    </w:p>
    <w:p w14:paraId="4696839C" w14:textId="77777777" w:rsidR="000404F5" w:rsidRPr="003727D8" w:rsidRDefault="000404F5" w:rsidP="000404F5">
      <w:pPr>
        <w:pStyle w:val="ListParagraph"/>
        <w:rPr>
          <w:rFonts w:ascii="Arial" w:hAnsi="Arial" w:cs="Arial"/>
          <w:color w:val="0F0D29" w:themeColor="text1"/>
          <w:lang w:val="en-ZA"/>
        </w:rPr>
      </w:pPr>
    </w:p>
    <w:p w14:paraId="0F58EDD1" w14:textId="77777777" w:rsidR="000404F5" w:rsidRPr="003727D8" w:rsidRDefault="000404F5" w:rsidP="000404F5">
      <w:pPr>
        <w:pStyle w:val="Content"/>
        <w:ind w:left="720"/>
        <w:rPr>
          <w:rFonts w:ascii="Arial" w:hAnsi="Arial" w:cs="Arial"/>
          <w:color w:val="0F0D29" w:themeColor="text1"/>
          <w:lang w:val="en-ZA"/>
        </w:rPr>
      </w:pPr>
    </w:p>
    <w:p w14:paraId="523BFE0E" w14:textId="3D3D0389" w:rsidR="000E1CCC" w:rsidRPr="003727D8" w:rsidRDefault="00A74DAB" w:rsidP="00034331">
      <w:pPr>
        <w:pStyle w:val="Content"/>
        <w:rPr>
          <w:rFonts w:ascii="Arial" w:hAnsi="Arial" w:cs="Arial"/>
          <w:color w:val="0F0D29" w:themeColor="text1"/>
          <w:lang w:val="en-ZA"/>
        </w:rPr>
      </w:pPr>
      <w:r w:rsidRPr="003727D8">
        <w:rPr>
          <w:rFonts w:ascii="Arial" w:hAnsi="Arial" w:cs="Arial"/>
          <w:color w:val="0F0D29" w:themeColor="text1"/>
          <w:lang w:val="en-ZA"/>
        </w:rPr>
        <w:t xml:space="preserve">Is a system or platform that a group of </w:t>
      </w:r>
      <w:r w:rsidR="000404F5" w:rsidRPr="003727D8">
        <w:rPr>
          <w:rFonts w:ascii="Arial" w:hAnsi="Arial" w:cs="Arial"/>
          <w:color w:val="0F0D29" w:themeColor="text1"/>
          <w:lang w:val="en-ZA"/>
        </w:rPr>
        <w:t>Students/R</w:t>
      </w:r>
      <w:r w:rsidR="00F00653" w:rsidRPr="003727D8">
        <w:rPr>
          <w:rFonts w:ascii="Arial" w:hAnsi="Arial" w:cs="Arial"/>
          <w:color w:val="0F0D29" w:themeColor="text1"/>
          <w:lang w:val="en-ZA"/>
        </w:rPr>
        <w:t>esearchers use</w:t>
      </w:r>
      <w:r w:rsidRPr="003727D8">
        <w:rPr>
          <w:rFonts w:ascii="Arial" w:hAnsi="Arial" w:cs="Arial"/>
          <w:color w:val="0F0D29" w:themeColor="text1"/>
          <w:lang w:val="en-ZA"/>
        </w:rPr>
        <w:t xml:space="preserve"> to work remotely on a research in order to submit it to a supervisor or department.</w:t>
      </w:r>
    </w:p>
    <w:p w14:paraId="528DCC76" w14:textId="417529A2" w:rsidR="003F6801" w:rsidRDefault="003F6801" w:rsidP="00B15B19">
      <w:pPr>
        <w:pStyle w:val="Content"/>
        <w:rPr>
          <w:color w:val="0F0D29" w:themeColor="text1"/>
        </w:rPr>
      </w:pPr>
    </w:p>
    <w:p w14:paraId="46CAF8CE" w14:textId="77777777" w:rsidR="003F6801" w:rsidRDefault="003F6801">
      <w:pPr>
        <w:spacing w:after="200"/>
        <w:rPr>
          <w:b w:val="0"/>
          <w:color w:val="0F0D29" w:themeColor="text1"/>
        </w:rPr>
      </w:pPr>
      <w:r>
        <w:rPr>
          <w:color w:val="0F0D29" w:themeColor="text1"/>
        </w:rPr>
        <w:br w:type="page"/>
      </w:r>
    </w:p>
    <w:p w14:paraId="19CF5178" w14:textId="75567380" w:rsidR="0064792C" w:rsidRPr="00C92DEC" w:rsidRDefault="003F6801" w:rsidP="003F6801">
      <w:pPr>
        <w:pStyle w:val="Heading1"/>
        <w:numPr>
          <w:ilvl w:val="0"/>
          <w:numId w:val="1"/>
        </w:numPr>
        <w:rPr>
          <w:color w:val="0F0D29" w:themeColor="text1"/>
        </w:rPr>
      </w:pPr>
      <w:bookmarkStart w:id="5" w:name="_Toc117080529"/>
      <w:r w:rsidRPr="00C92DEC">
        <w:rPr>
          <w:color w:val="0F0D29" w:themeColor="text1"/>
        </w:rPr>
        <w:lastRenderedPageBreak/>
        <w:t>Objectives</w:t>
      </w:r>
      <w:bookmarkEnd w:id="5"/>
    </w:p>
    <w:p w14:paraId="1F15B4E9" w14:textId="4708C293" w:rsidR="00F00653" w:rsidRPr="003727D8" w:rsidRDefault="00255CEB" w:rsidP="00F00653">
      <w:pPr>
        <w:pStyle w:val="Content"/>
        <w:rPr>
          <w:rFonts w:ascii="Arial" w:hAnsi="Arial" w:cs="Arial"/>
          <w:color w:val="0F0D29" w:themeColor="text1"/>
        </w:rPr>
      </w:pPr>
      <w:r w:rsidRPr="003727D8">
        <w:rPr>
          <w:rFonts w:ascii="Arial" w:hAnsi="Arial" w:cs="Arial"/>
          <w:color w:val="0F0D29" w:themeColor="text1"/>
          <w:szCs w:val="28"/>
        </w:rPr>
        <w:t xml:space="preserve">This project aims to develop a system that will be fully </w:t>
      </w:r>
      <w:r w:rsidRPr="003727D8">
        <w:rPr>
          <w:rFonts w:ascii="Arial" w:hAnsi="Arial" w:cs="Arial"/>
          <w:color w:val="0F0D29" w:themeColor="text1"/>
          <w:szCs w:val="28"/>
        </w:rPr>
        <w:br/>
        <w:t xml:space="preserve">functional within 6-month period of its </w:t>
      </w:r>
      <w:r w:rsidR="00F00653" w:rsidRPr="003727D8">
        <w:rPr>
          <w:rFonts w:ascii="Arial" w:hAnsi="Arial" w:cs="Arial"/>
          <w:color w:val="0F0D29" w:themeColor="text1"/>
          <w:szCs w:val="28"/>
        </w:rPr>
        <w:t>inception and</w:t>
      </w:r>
      <w:r w:rsidR="00F00653" w:rsidRPr="003727D8">
        <w:rPr>
          <w:rFonts w:ascii="Arial" w:hAnsi="Arial" w:cs="Arial"/>
          <w:color w:val="0F0D29" w:themeColor="text1"/>
        </w:rPr>
        <w:t xml:space="preserve"> </w:t>
      </w:r>
      <w:r w:rsidR="00822D29" w:rsidRPr="003727D8">
        <w:rPr>
          <w:rFonts w:ascii="Arial" w:hAnsi="Arial" w:cs="Arial"/>
          <w:color w:val="0F0D29" w:themeColor="text1"/>
        </w:rPr>
        <w:t>the</w:t>
      </w:r>
      <w:r w:rsidR="00F00653" w:rsidRPr="003727D8">
        <w:rPr>
          <w:rFonts w:ascii="Arial" w:hAnsi="Arial" w:cs="Arial"/>
          <w:color w:val="0F0D29" w:themeColor="text1"/>
        </w:rPr>
        <w:t xml:space="preserve"> purpose of Res</w:t>
      </w:r>
      <w:r w:rsidR="006D567D">
        <w:rPr>
          <w:rFonts w:ascii="Arial" w:hAnsi="Arial" w:cs="Arial"/>
          <w:color w:val="0F0D29" w:themeColor="text1"/>
        </w:rPr>
        <w:t>earch DNA system is to assist Postgraduate</w:t>
      </w:r>
      <w:r w:rsidR="00F00653" w:rsidRPr="003727D8">
        <w:rPr>
          <w:rFonts w:ascii="Arial" w:hAnsi="Arial" w:cs="Arial"/>
          <w:color w:val="0F0D29" w:themeColor="text1"/>
        </w:rPr>
        <w:t xml:space="preserve"> students and TUT stuff​</w:t>
      </w:r>
      <w:r w:rsidR="00F00653" w:rsidRPr="003727D8">
        <w:rPr>
          <w:rFonts w:ascii="Arial" w:hAnsi="Arial" w:cs="Arial"/>
          <w:color w:val="0F0D29" w:themeColor="text1"/>
        </w:rPr>
        <w:br/>
        <w:t>members with more resources related to research and postgraduate​</w:t>
      </w:r>
      <w:r w:rsidR="00F00653" w:rsidRPr="003727D8">
        <w:rPr>
          <w:rFonts w:ascii="Arial" w:hAnsi="Arial" w:cs="Arial"/>
          <w:color w:val="0F0D29" w:themeColor="text1"/>
        </w:rPr>
        <w:br/>
        <w:t>supervision.</w:t>
      </w:r>
    </w:p>
    <w:p w14:paraId="1ECA1CDF" w14:textId="77777777" w:rsidR="00F00653" w:rsidRPr="003727D8" w:rsidRDefault="00F00653" w:rsidP="00F00653">
      <w:pPr>
        <w:pStyle w:val="Content"/>
        <w:rPr>
          <w:rFonts w:ascii="Arial" w:hAnsi="Arial" w:cs="Arial"/>
          <w:color w:val="0F0D29" w:themeColor="text1"/>
        </w:rPr>
      </w:pPr>
    </w:p>
    <w:p w14:paraId="4AC262C4" w14:textId="5FA19965" w:rsidR="00F00653" w:rsidRPr="003727D8" w:rsidRDefault="00155710" w:rsidP="00155710">
      <w:pPr>
        <w:pStyle w:val="Content"/>
        <w:rPr>
          <w:rFonts w:ascii="Arial" w:hAnsi="Arial" w:cs="Arial"/>
          <w:color w:val="0F0D29" w:themeColor="text1"/>
        </w:rPr>
      </w:pPr>
      <w:r w:rsidRPr="003727D8">
        <w:rPr>
          <w:rFonts w:ascii="Arial" w:hAnsi="Arial" w:cs="Arial"/>
          <w:color w:val="0F0D29" w:themeColor="text1"/>
        </w:rPr>
        <w:t>1. More</w:t>
      </w:r>
      <w:r w:rsidR="00F00653" w:rsidRPr="003727D8">
        <w:rPr>
          <w:rFonts w:ascii="Arial" w:hAnsi="Arial" w:cs="Arial"/>
          <w:color w:val="0F0D29" w:themeColor="text1"/>
        </w:rPr>
        <w:t xml:space="preserve"> resources:</w:t>
      </w:r>
    </w:p>
    <w:p w14:paraId="1E53C52F" w14:textId="77777777" w:rsidR="00F00653" w:rsidRPr="003727D8" w:rsidRDefault="00F00653" w:rsidP="00F85369">
      <w:pPr>
        <w:pStyle w:val="Content"/>
        <w:rPr>
          <w:rFonts w:ascii="Arial" w:hAnsi="Arial" w:cs="Arial"/>
          <w:color w:val="0F0D29" w:themeColor="text1"/>
        </w:rPr>
      </w:pPr>
      <w:r w:rsidRPr="003727D8">
        <w:rPr>
          <w:rFonts w:ascii="Arial" w:hAnsi="Arial" w:cs="Arial"/>
          <w:color w:val="0F0D29" w:themeColor="text1"/>
        </w:rPr>
        <w:t>Chat Box: allow Students to communicate with other students/researchers and Supervisors</w:t>
      </w:r>
    </w:p>
    <w:p w14:paraId="0EC05699" w14:textId="77777777" w:rsidR="00F00653" w:rsidRPr="003727D8" w:rsidRDefault="00F00653" w:rsidP="00F85369">
      <w:pPr>
        <w:pStyle w:val="Content"/>
        <w:rPr>
          <w:rFonts w:ascii="Arial" w:hAnsi="Arial" w:cs="Arial"/>
          <w:color w:val="0F0D29" w:themeColor="text1"/>
        </w:rPr>
      </w:pPr>
      <w:r w:rsidRPr="003727D8">
        <w:rPr>
          <w:rFonts w:ascii="Arial" w:hAnsi="Arial" w:cs="Arial"/>
          <w:color w:val="0F0D29" w:themeColor="text1"/>
        </w:rPr>
        <w:t>Workspace: allow Students to create a group space to edit new research</w:t>
      </w:r>
    </w:p>
    <w:p w14:paraId="03C6D9BE" w14:textId="01247C68" w:rsidR="00F00653" w:rsidRPr="003727D8" w:rsidRDefault="00F00653" w:rsidP="00F85369">
      <w:pPr>
        <w:pStyle w:val="Content"/>
        <w:rPr>
          <w:rFonts w:ascii="Arial" w:hAnsi="Arial" w:cs="Arial"/>
          <w:color w:val="0F0D29" w:themeColor="text1"/>
        </w:rPr>
      </w:pPr>
      <w:r w:rsidRPr="003727D8">
        <w:rPr>
          <w:rFonts w:ascii="Arial" w:hAnsi="Arial" w:cs="Arial"/>
          <w:color w:val="0F0D29" w:themeColor="text1"/>
        </w:rPr>
        <w:t xml:space="preserve">Notification Option: allow Student to receive and view new notifications from their </w:t>
      </w:r>
      <w:r w:rsidR="00F85369" w:rsidRPr="003727D8">
        <w:rPr>
          <w:rFonts w:ascii="Arial" w:hAnsi="Arial" w:cs="Arial"/>
          <w:color w:val="0F0D29" w:themeColor="text1"/>
        </w:rPr>
        <w:t>Supervisors (</w:t>
      </w:r>
      <w:r w:rsidRPr="003727D8">
        <w:rPr>
          <w:rFonts w:ascii="Arial" w:hAnsi="Arial" w:cs="Arial"/>
          <w:color w:val="0F0D29" w:themeColor="text1"/>
        </w:rPr>
        <w:t>Guidance, remarks, feed-back)</w:t>
      </w:r>
    </w:p>
    <w:p w14:paraId="7E9BFD4D" w14:textId="77777777" w:rsidR="00F00653" w:rsidRPr="003727D8" w:rsidRDefault="00F00653" w:rsidP="00F85369">
      <w:pPr>
        <w:pStyle w:val="Content"/>
        <w:rPr>
          <w:rFonts w:ascii="Arial" w:hAnsi="Arial" w:cs="Arial"/>
          <w:color w:val="0F0D29" w:themeColor="text1"/>
        </w:rPr>
      </w:pPr>
      <w:r w:rsidRPr="003727D8">
        <w:rPr>
          <w:rFonts w:ascii="Arial" w:hAnsi="Arial" w:cs="Arial"/>
          <w:color w:val="0F0D29" w:themeColor="text1"/>
        </w:rPr>
        <w:t>Submission: allow Students to submit their progress and final work/research to supervisors</w:t>
      </w:r>
    </w:p>
    <w:p w14:paraId="4151646A" w14:textId="77777777" w:rsidR="00F00653" w:rsidRPr="003727D8" w:rsidRDefault="00F00653" w:rsidP="00F00653">
      <w:pPr>
        <w:pStyle w:val="Content"/>
        <w:ind w:left="720"/>
        <w:rPr>
          <w:rFonts w:ascii="Arial" w:hAnsi="Arial" w:cs="Arial"/>
          <w:color w:val="0F0D29" w:themeColor="text1"/>
        </w:rPr>
      </w:pPr>
    </w:p>
    <w:p w14:paraId="6A8610A5" w14:textId="5C5E7047" w:rsidR="00F00653" w:rsidRPr="003727D8" w:rsidRDefault="00155710" w:rsidP="00155710">
      <w:pPr>
        <w:pStyle w:val="Content"/>
        <w:rPr>
          <w:rFonts w:ascii="Arial" w:hAnsi="Arial" w:cs="Arial"/>
          <w:color w:val="0F0D29" w:themeColor="text1"/>
        </w:rPr>
      </w:pPr>
      <w:r w:rsidRPr="003727D8">
        <w:rPr>
          <w:rFonts w:ascii="Arial" w:hAnsi="Arial" w:cs="Arial"/>
          <w:color w:val="0F0D29" w:themeColor="text1"/>
        </w:rPr>
        <w:t>2. Supervision</w:t>
      </w:r>
      <w:r w:rsidR="00F00653" w:rsidRPr="003727D8">
        <w:rPr>
          <w:rFonts w:ascii="Arial" w:hAnsi="Arial" w:cs="Arial"/>
          <w:color w:val="0F0D29" w:themeColor="text1"/>
        </w:rPr>
        <w:t>:</w:t>
      </w:r>
    </w:p>
    <w:p w14:paraId="3439777D" w14:textId="77777777" w:rsidR="00F00653" w:rsidRPr="003727D8" w:rsidRDefault="00F00653" w:rsidP="00F85369">
      <w:pPr>
        <w:pStyle w:val="Content"/>
        <w:rPr>
          <w:rFonts w:ascii="Arial" w:hAnsi="Arial" w:cs="Arial"/>
          <w:color w:val="0F0D29" w:themeColor="text1"/>
        </w:rPr>
      </w:pPr>
      <w:r w:rsidRPr="003727D8">
        <w:rPr>
          <w:rFonts w:ascii="Arial" w:hAnsi="Arial" w:cs="Arial"/>
          <w:color w:val="0F0D29" w:themeColor="text1"/>
        </w:rPr>
        <w:t>Track Student Progress: the system will allow Supervisors to view and track Student progress, how far is the project, what was the last update in order to send remarks and provide guidance.</w:t>
      </w:r>
    </w:p>
    <w:p w14:paraId="1BA9BF51" w14:textId="70CF6C9A" w:rsidR="00F00653" w:rsidRPr="003727D8" w:rsidRDefault="00F00653" w:rsidP="00F85369">
      <w:pPr>
        <w:pStyle w:val="Content"/>
        <w:rPr>
          <w:rFonts w:ascii="Arial" w:hAnsi="Arial" w:cs="Arial"/>
          <w:color w:val="0F0D29" w:themeColor="text1"/>
        </w:rPr>
      </w:pPr>
      <w:r w:rsidRPr="003727D8">
        <w:rPr>
          <w:rFonts w:ascii="Arial" w:hAnsi="Arial" w:cs="Arial"/>
          <w:color w:val="0F0D29" w:themeColor="text1"/>
        </w:rPr>
        <w:t>Submission: the system will allow Supervisor to receive and view Student’s submissions.</w:t>
      </w:r>
    </w:p>
    <w:p w14:paraId="6086443B" w14:textId="77777777" w:rsidR="00822D29" w:rsidRPr="003727D8" w:rsidRDefault="00822D29" w:rsidP="00822D29">
      <w:pPr>
        <w:pStyle w:val="Content"/>
        <w:ind w:left="720"/>
        <w:rPr>
          <w:rFonts w:ascii="Arial" w:hAnsi="Arial" w:cs="Arial"/>
          <w:color w:val="0F0D29" w:themeColor="text1"/>
        </w:rPr>
      </w:pPr>
    </w:p>
    <w:p w14:paraId="51EBF79A" w14:textId="77777777" w:rsidR="00822D29" w:rsidRPr="003727D8" w:rsidRDefault="00255CEB" w:rsidP="00F00653">
      <w:pPr>
        <w:pStyle w:val="Content"/>
        <w:rPr>
          <w:rFonts w:ascii="Arial" w:hAnsi="Arial" w:cs="Arial"/>
          <w:color w:val="0F0D29" w:themeColor="text1"/>
          <w:szCs w:val="28"/>
        </w:rPr>
      </w:pPr>
      <w:r w:rsidRPr="003727D8">
        <w:rPr>
          <w:rFonts w:ascii="Arial" w:hAnsi="Arial" w:cs="Arial"/>
          <w:color w:val="0F0D29" w:themeColor="text1"/>
          <w:szCs w:val="28"/>
        </w:rPr>
        <w:t xml:space="preserve">The system will be developed in different </w:t>
      </w:r>
      <w:r w:rsidRPr="003727D8">
        <w:rPr>
          <w:rFonts w:ascii="Arial" w:hAnsi="Arial" w:cs="Arial"/>
          <w:color w:val="0F0D29" w:themeColor="text1"/>
          <w:szCs w:val="28"/>
        </w:rPr>
        <w:br/>
        <w:t>steps</w:t>
      </w:r>
      <w:r w:rsidR="00F00653" w:rsidRPr="003727D8">
        <w:rPr>
          <w:rFonts w:ascii="Arial" w:hAnsi="Arial" w:cs="Arial"/>
          <w:color w:val="0F0D29" w:themeColor="text1"/>
          <w:szCs w:val="28"/>
        </w:rPr>
        <w:t xml:space="preserve"> by developing</w:t>
      </w:r>
      <w:r w:rsidRPr="003727D8">
        <w:rPr>
          <w:rFonts w:ascii="Arial" w:hAnsi="Arial" w:cs="Arial"/>
          <w:color w:val="0F0D29" w:themeColor="text1"/>
          <w:szCs w:val="28"/>
        </w:rPr>
        <w:t xml:space="preserve"> components that will be integrated to form a fully functional</w:t>
      </w:r>
      <w:r w:rsidRPr="003727D8">
        <w:rPr>
          <w:rFonts w:ascii="Arial" w:hAnsi="Arial" w:cs="Arial"/>
          <w:color w:val="0F0D29" w:themeColor="text1"/>
          <w:szCs w:val="28"/>
        </w:rPr>
        <w:br/>
      </w:r>
      <w:r w:rsidR="00822D29" w:rsidRPr="003727D8">
        <w:rPr>
          <w:rFonts w:ascii="Arial" w:hAnsi="Arial" w:cs="Arial"/>
          <w:color w:val="0F0D29" w:themeColor="text1"/>
          <w:szCs w:val="28"/>
        </w:rPr>
        <w:t>system:</w:t>
      </w:r>
    </w:p>
    <w:p w14:paraId="2DC46013" w14:textId="3730A492" w:rsidR="00822D29" w:rsidRPr="003727D8" w:rsidRDefault="00AB3016" w:rsidP="00AB3016">
      <w:pPr>
        <w:pStyle w:val="Content"/>
        <w:rPr>
          <w:rFonts w:ascii="Arial" w:hAnsi="Arial" w:cs="Arial"/>
          <w:color w:val="0F0D29" w:themeColor="text1"/>
        </w:rPr>
      </w:pPr>
      <w:r w:rsidRPr="003727D8">
        <w:rPr>
          <w:rFonts w:ascii="Arial" w:hAnsi="Arial" w:cs="Arial"/>
          <w:color w:val="0F0D29" w:themeColor="text1"/>
          <w:szCs w:val="28"/>
        </w:rPr>
        <w:t>1. The</w:t>
      </w:r>
      <w:r w:rsidR="00255CEB" w:rsidRPr="003727D8">
        <w:rPr>
          <w:rFonts w:ascii="Arial" w:hAnsi="Arial" w:cs="Arial"/>
          <w:color w:val="0F0D29" w:themeColor="text1"/>
          <w:szCs w:val="28"/>
        </w:rPr>
        <w:t xml:space="preserve"> first component that the project aims to achieve is the landing page </w:t>
      </w:r>
      <w:r w:rsidR="00255CEB" w:rsidRPr="003727D8">
        <w:rPr>
          <w:rFonts w:ascii="Arial" w:hAnsi="Arial" w:cs="Arial"/>
          <w:color w:val="0F0D29" w:themeColor="text1"/>
          <w:szCs w:val="28"/>
        </w:rPr>
        <w:br/>
        <w:t xml:space="preserve">where users will have limited functional experiences but will allow the user to </w:t>
      </w:r>
      <w:r w:rsidR="00255CEB" w:rsidRPr="003727D8">
        <w:rPr>
          <w:rFonts w:ascii="Arial" w:hAnsi="Arial" w:cs="Arial"/>
          <w:color w:val="0F0D29" w:themeColor="text1"/>
          <w:szCs w:val="28"/>
        </w:rPr>
        <w:br/>
        <w:t xml:space="preserve">create an account </w:t>
      </w:r>
      <w:r w:rsidR="00822D29" w:rsidRPr="003727D8">
        <w:rPr>
          <w:rFonts w:ascii="Arial" w:hAnsi="Arial" w:cs="Arial"/>
          <w:color w:val="0F0D29" w:themeColor="text1"/>
          <w:szCs w:val="28"/>
        </w:rPr>
        <w:t>profile or login to the system.</w:t>
      </w:r>
    </w:p>
    <w:p w14:paraId="27FCBC65" w14:textId="3CBD9164" w:rsidR="009810DC" w:rsidRPr="003727D8" w:rsidRDefault="00AB3016" w:rsidP="00AB3016">
      <w:pPr>
        <w:pStyle w:val="Content"/>
        <w:rPr>
          <w:rFonts w:ascii="Arial" w:hAnsi="Arial" w:cs="Arial"/>
          <w:color w:val="0F0D29" w:themeColor="text1"/>
        </w:rPr>
      </w:pPr>
      <w:r w:rsidRPr="003727D8">
        <w:rPr>
          <w:rFonts w:ascii="Arial" w:hAnsi="Arial" w:cs="Arial"/>
          <w:color w:val="0F0D29" w:themeColor="text1"/>
          <w:szCs w:val="28"/>
        </w:rPr>
        <w:t>2. The</w:t>
      </w:r>
      <w:r w:rsidR="00255CEB" w:rsidRPr="003727D8">
        <w:rPr>
          <w:rFonts w:ascii="Arial" w:hAnsi="Arial" w:cs="Arial"/>
          <w:color w:val="0F0D29" w:themeColor="text1"/>
          <w:szCs w:val="28"/>
        </w:rPr>
        <w:t xml:space="preserve"> second component that is </w:t>
      </w:r>
      <w:r w:rsidR="00255CEB" w:rsidRPr="003727D8">
        <w:rPr>
          <w:rFonts w:ascii="Arial" w:hAnsi="Arial" w:cs="Arial"/>
          <w:color w:val="0F0D29" w:themeColor="text1"/>
          <w:szCs w:val="28"/>
        </w:rPr>
        <w:br/>
        <w:t>required will be the registration which will enable users to create profiles that will</w:t>
      </w:r>
      <w:r w:rsidR="00255CEB" w:rsidRPr="003727D8">
        <w:rPr>
          <w:rFonts w:ascii="Arial" w:hAnsi="Arial" w:cs="Arial"/>
          <w:color w:val="0F0D29" w:themeColor="text1"/>
          <w:szCs w:val="28"/>
        </w:rPr>
        <w:br/>
        <w:t xml:space="preserve">enable the user to have access to other system components and allow the </w:t>
      </w:r>
      <w:r w:rsidR="00255CEB" w:rsidRPr="003727D8">
        <w:rPr>
          <w:rFonts w:ascii="Arial" w:hAnsi="Arial" w:cs="Arial"/>
          <w:color w:val="0F0D29" w:themeColor="text1"/>
          <w:szCs w:val="28"/>
        </w:rPr>
        <w:br/>
        <w:t xml:space="preserve">administrator to compile reports based on the account profiles. The </w:t>
      </w:r>
      <w:r w:rsidR="00255CEB" w:rsidRPr="003727D8">
        <w:rPr>
          <w:rFonts w:ascii="Arial" w:hAnsi="Arial" w:cs="Arial"/>
          <w:color w:val="0F0D29" w:themeColor="text1"/>
          <w:szCs w:val="28"/>
        </w:rPr>
        <w:br/>
        <w:t xml:space="preserve">administrator should be able to produce meaningful reports to stakeholders that </w:t>
      </w:r>
      <w:r w:rsidR="00255CEB" w:rsidRPr="003727D8">
        <w:rPr>
          <w:rFonts w:ascii="Arial" w:hAnsi="Arial" w:cs="Arial"/>
          <w:color w:val="0F0D29" w:themeColor="text1"/>
          <w:szCs w:val="28"/>
        </w:rPr>
        <w:br/>
      </w:r>
      <w:r w:rsidR="009810DC" w:rsidRPr="003727D8">
        <w:rPr>
          <w:rFonts w:ascii="Arial" w:hAnsi="Arial" w:cs="Arial"/>
          <w:color w:val="0F0D29" w:themeColor="text1"/>
          <w:szCs w:val="28"/>
        </w:rPr>
        <w:t>require them.</w:t>
      </w:r>
    </w:p>
    <w:p w14:paraId="4FDCD5BC" w14:textId="1B0F6E13" w:rsidR="005A2ED9" w:rsidRPr="003727D8" w:rsidRDefault="00933442" w:rsidP="00933442">
      <w:pPr>
        <w:pStyle w:val="Content"/>
        <w:rPr>
          <w:rFonts w:ascii="Arial" w:hAnsi="Arial" w:cs="Arial"/>
          <w:color w:val="0F0D29" w:themeColor="text1"/>
        </w:rPr>
      </w:pPr>
      <w:r w:rsidRPr="003727D8">
        <w:rPr>
          <w:rFonts w:ascii="Arial" w:hAnsi="Arial" w:cs="Arial"/>
          <w:color w:val="0F0D29" w:themeColor="text1"/>
          <w:szCs w:val="28"/>
        </w:rPr>
        <w:t>3. The</w:t>
      </w:r>
      <w:r w:rsidR="00255CEB" w:rsidRPr="003727D8">
        <w:rPr>
          <w:rFonts w:ascii="Arial" w:hAnsi="Arial" w:cs="Arial"/>
          <w:color w:val="0F0D29" w:themeColor="text1"/>
          <w:szCs w:val="28"/>
        </w:rPr>
        <w:t xml:space="preserve"> third component that this project aims to achieve is the login </w:t>
      </w:r>
      <w:r w:rsidR="00255CEB" w:rsidRPr="003727D8">
        <w:rPr>
          <w:rFonts w:ascii="Arial" w:hAnsi="Arial" w:cs="Arial"/>
          <w:color w:val="0F0D29" w:themeColor="text1"/>
          <w:szCs w:val="28"/>
        </w:rPr>
        <w:br/>
        <w:t>page which will allow the user to access advanced system features.</w:t>
      </w:r>
      <w:r w:rsidR="00255CEB" w:rsidRPr="003727D8">
        <w:rPr>
          <w:rFonts w:ascii="Arial" w:hAnsi="Arial" w:cs="Arial"/>
          <w:color w:val="0F0D29" w:themeColor="text1"/>
        </w:rPr>
        <w:t xml:space="preserve"> </w:t>
      </w:r>
    </w:p>
    <w:p w14:paraId="65B51D30" w14:textId="6FB3D9FA" w:rsidR="009810DC" w:rsidRPr="003727D8" w:rsidRDefault="00933442" w:rsidP="00933442">
      <w:pPr>
        <w:pStyle w:val="Content"/>
        <w:rPr>
          <w:rFonts w:ascii="Arial" w:hAnsi="Arial" w:cs="Arial"/>
          <w:color w:val="0F0D29" w:themeColor="text1"/>
        </w:rPr>
      </w:pPr>
      <w:r w:rsidRPr="003727D8">
        <w:rPr>
          <w:rFonts w:ascii="Arial" w:hAnsi="Arial" w:cs="Arial"/>
          <w:color w:val="0F0D29" w:themeColor="text1"/>
        </w:rPr>
        <w:lastRenderedPageBreak/>
        <w:t>4. The</w:t>
      </w:r>
      <w:r w:rsidR="009810DC" w:rsidRPr="003727D8">
        <w:rPr>
          <w:rFonts w:ascii="Arial" w:hAnsi="Arial" w:cs="Arial"/>
          <w:color w:val="0F0D29" w:themeColor="text1"/>
        </w:rPr>
        <w:t xml:space="preserve"> fourth component that the project aims to achieve is the home page which will be displaying different features to allow the user to choose one.</w:t>
      </w:r>
    </w:p>
    <w:p w14:paraId="5381262F" w14:textId="30B7FBCE" w:rsidR="009810DC" w:rsidRPr="003727D8" w:rsidRDefault="00933442" w:rsidP="00933442">
      <w:pPr>
        <w:pStyle w:val="Content"/>
        <w:rPr>
          <w:rFonts w:ascii="Arial" w:hAnsi="Arial" w:cs="Arial"/>
          <w:color w:val="0F0D29" w:themeColor="text1"/>
        </w:rPr>
      </w:pPr>
      <w:r w:rsidRPr="003727D8">
        <w:rPr>
          <w:rFonts w:ascii="Arial" w:hAnsi="Arial" w:cs="Arial"/>
          <w:color w:val="0F0D29" w:themeColor="text1"/>
        </w:rPr>
        <w:t>5. The</w:t>
      </w:r>
      <w:r w:rsidR="009810DC" w:rsidRPr="003727D8">
        <w:rPr>
          <w:rFonts w:ascii="Arial" w:hAnsi="Arial" w:cs="Arial"/>
          <w:color w:val="0F0D29" w:themeColor="text1"/>
        </w:rPr>
        <w:t xml:space="preserve"> </w:t>
      </w:r>
      <w:r w:rsidR="003E014A" w:rsidRPr="003727D8">
        <w:rPr>
          <w:rFonts w:ascii="Arial" w:hAnsi="Arial" w:cs="Arial"/>
          <w:color w:val="0F0D29" w:themeColor="text1"/>
        </w:rPr>
        <w:t>fifth</w:t>
      </w:r>
      <w:r w:rsidR="009810DC" w:rsidRPr="003727D8">
        <w:rPr>
          <w:rFonts w:ascii="Arial" w:hAnsi="Arial" w:cs="Arial"/>
          <w:color w:val="0F0D29" w:themeColor="text1"/>
        </w:rPr>
        <w:t xml:space="preserve"> </w:t>
      </w:r>
      <w:r w:rsidR="00875BA2" w:rsidRPr="003727D8">
        <w:rPr>
          <w:rFonts w:ascii="Arial" w:hAnsi="Arial" w:cs="Arial"/>
          <w:color w:val="0F0D29" w:themeColor="text1"/>
        </w:rPr>
        <w:t xml:space="preserve">component that the project aims to achieve is the development of different </w:t>
      </w:r>
      <w:r w:rsidR="003E014A" w:rsidRPr="003727D8">
        <w:rPr>
          <w:rFonts w:ascii="Arial" w:hAnsi="Arial" w:cs="Arial"/>
          <w:color w:val="0F0D29" w:themeColor="text1"/>
        </w:rPr>
        <w:t>features</w:t>
      </w:r>
      <w:r w:rsidR="00875BA2" w:rsidRPr="003727D8">
        <w:rPr>
          <w:rFonts w:ascii="Arial" w:hAnsi="Arial" w:cs="Arial"/>
          <w:color w:val="0F0D29" w:themeColor="text1"/>
        </w:rPr>
        <w:t>:</w:t>
      </w:r>
    </w:p>
    <w:p w14:paraId="489D70A0" w14:textId="361D6BCD" w:rsidR="00875BA2" w:rsidRPr="006D567D" w:rsidRDefault="003E014A" w:rsidP="00875BA2">
      <w:pPr>
        <w:pStyle w:val="Content"/>
        <w:numPr>
          <w:ilvl w:val="0"/>
          <w:numId w:val="8"/>
        </w:numPr>
        <w:rPr>
          <w:color w:val="0F0D29" w:themeColor="text1"/>
        </w:rPr>
      </w:pPr>
      <w:r w:rsidRPr="003727D8">
        <w:rPr>
          <w:rFonts w:ascii="Arial" w:hAnsi="Arial" w:cs="Arial"/>
          <w:color w:val="0F0D29" w:themeColor="text1"/>
        </w:rPr>
        <w:t>Projects</w:t>
      </w:r>
    </w:p>
    <w:p w14:paraId="21BD6E9E" w14:textId="78E64F62" w:rsidR="006D567D" w:rsidRDefault="006D567D" w:rsidP="00875BA2">
      <w:pPr>
        <w:pStyle w:val="Content"/>
        <w:numPr>
          <w:ilvl w:val="0"/>
          <w:numId w:val="8"/>
        </w:numPr>
        <w:rPr>
          <w:color w:val="0F0D29" w:themeColor="text1"/>
        </w:rPr>
      </w:pPr>
      <w:r>
        <w:rPr>
          <w:color w:val="0F0D29" w:themeColor="text1"/>
        </w:rPr>
        <w:t>Workspace</w:t>
      </w:r>
    </w:p>
    <w:p w14:paraId="3680504C" w14:textId="1C102327" w:rsidR="006D567D" w:rsidRDefault="006D567D" w:rsidP="00875BA2">
      <w:pPr>
        <w:pStyle w:val="Content"/>
        <w:numPr>
          <w:ilvl w:val="0"/>
          <w:numId w:val="8"/>
        </w:numPr>
        <w:rPr>
          <w:color w:val="0F0D29" w:themeColor="text1"/>
        </w:rPr>
      </w:pPr>
      <w:r>
        <w:rPr>
          <w:color w:val="0F0D29" w:themeColor="text1"/>
        </w:rPr>
        <w:t>Research tools</w:t>
      </w:r>
    </w:p>
    <w:p w14:paraId="32214E55" w14:textId="7B69E822" w:rsidR="006D567D" w:rsidRDefault="006D567D" w:rsidP="00875BA2">
      <w:pPr>
        <w:pStyle w:val="Content"/>
        <w:numPr>
          <w:ilvl w:val="0"/>
          <w:numId w:val="8"/>
        </w:numPr>
        <w:rPr>
          <w:color w:val="0F0D29" w:themeColor="text1"/>
        </w:rPr>
      </w:pPr>
      <w:proofErr w:type="spellStart"/>
      <w:r>
        <w:rPr>
          <w:color w:val="0F0D29" w:themeColor="text1"/>
        </w:rPr>
        <w:t>Chatbox</w:t>
      </w:r>
      <w:proofErr w:type="spellEnd"/>
    </w:p>
    <w:p w14:paraId="53FCC82C" w14:textId="0594BDF2" w:rsidR="00021EC5" w:rsidRPr="00C92DEC" w:rsidRDefault="00021EC5" w:rsidP="00021EC5">
      <w:pPr>
        <w:pStyle w:val="Heading1"/>
        <w:numPr>
          <w:ilvl w:val="0"/>
          <w:numId w:val="1"/>
        </w:numPr>
        <w:rPr>
          <w:color w:val="0F0D29" w:themeColor="text1"/>
        </w:rPr>
      </w:pPr>
      <w:bookmarkStart w:id="6" w:name="_Toc117080530"/>
      <w:r w:rsidRPr="00C92DEC">
        <w:rPr>
          <w:color w:val="0F0D29" w:themeColor="text1"/>
        </w:rPr>
        <w:t>Methodology</w:t>
      </w:r>
      <w:bookmarkEnd w:id="6"/>
    </w:p>
    <w:p w14:paraId="3647A38A" w14:textId="39067AF4" w:rsidR="00021EC5" w:rsidRPr="003727D8" w:rsidRDefault="00021EC5" w:rsidP="00822A98">
      <w:pPr>
        <w:pStyle w:val="Content"/>
        <w:rPr>
          <w:rFonts w:ascii="Arial" w:hAnsi="Arial" w:cs="Arial"/>
          <w:color w:val="171717" w:themeColor="background2" w:themeShade="1A"/>
        </w:rPr>
      </w:pPr>
      <w:r w:rsidRPr="003727D8">
        <w:rPr>
          <w:rFonts w:ascii="Arial" w:hAnsi="Arial" w:cs="Arial"/>
          <w:color w:val="171717" w:themeColor="background2" w:themeShade="1A"/>
        </w:rPr>
        <w:t xml:space="preserve">The adopted methodology for our project is SCRUM methodology which is a </w:t>
      </w:r>
      <w:r w:rsidRPr="003727D8">
        <w:rPr>
          <w:rFonts w:ascii="Arial" w:hAnsi="Arial" w:cs="Arial"/>
          <w:color w:val="171717" w:themeColor="background2" w:themeShade="1A"/>
        </w:rPr>
        <w:br/>
        <w:t xml:space="preserve">project management system that relies on incremental development. Each </w:t>
      </w:r>
      <w:r w:rsidRPr="003727D8">
        <w:rPr>
          <w:rFonts w:ascii="Arial" w:hAnsi="Arial" w:cs="Arial"/>
          <w:color w:val="171717" w:themeColor="background2" w:themeShade="1A"/>
        </w:rPr>
        <w:br/>
        <w:t xml:space="preserve">iteration consists of two-to-four-week sprints, where the goal of each sprint is to </w:t>
      </w:r>
      <w:r w:rsidRPr="003727D8">
        <w:rPr>
          <w:rFonts w:ascii="Arial" w:hAnsi="Arial" w:cs="Arial"/>
          <w:color w:val="171717" w:themeColor="background2" w:themeShade="1A"/>
        </w:rPr>
        <w:br/>
        <w:t xml:space="preserve">produce the most important features first and come with a potentially </w:t>
      </w:r>
      <w:r w:rsidRPr="003727D8">
        <w:rPr>
          <w:rFonts w:ascii="Arial" w:hAnsi="Arial" w:cs="Arial"/>
          <w:color w:val="171717" w:themeColor="background2" w:themeShade="1A"/>
        </w:rPr>
        <w:br/>
        <w:t>deliverable product. For this project we will reduce each sprint to one week.</w:t>
      </w:r>
    </w:p>
    <w:p w14:paraId="48A7C16D" w14:textId="76780A0A" w:rsidR="00021EC5" w:rsidRPr="00C92DEC" w:rsidRDefault="00021EC5" w:rsidP="00021EC5">
      <w:pPr>
        <w:pStyle w:val="Heading1"/>
        <w:numPr>
          <w:ilvl w:val="0"/>
          <w:numId w:val="1"/>
        </w:numPr>
        <w:rPr>
          <w:color w:val="0F0D29" w:themeColor="text1"/>
        </w:rPr>
      </w:pPr>
      <w:bookmarkStart w:id="7" w:name="_Toc117080531"/>
      <w:r w:rsidRPr="00C92DEC">
        <w:rPr>
          <w:color w:val="0F0D29" w:themeColor="text1"/>
        </w:rPr>
        <w:t>SWOT Analysis</w:t>
      </w:r>
      <w:bookmarkEnd w:id="7"/>
    </w:p>
    <w:p w14:paraId="42847AA7" w14:textId="08C53E4D" w:rsidR="00F765DC" w:rsidRPr="003727D8" w:rsidRDefault="00654EA5" w:rsidP="00F765DC">
      <w:pPr>
        <w:rPr>
          <w:rFonts w:ascii="Arial" w:hAnsi="Arial" w:cs="Arial"/>
          <w:b w:val="0"/>
          <w:color w:val="0F0D29" w:themeColor="text1"/>
          <w:szCs w:val="28"/>
        </w:rPr>
      </w:pPr>
      <w:r w:rsidRPr="003727D8">
        <w:rPr>
          <w:rFonts w:ascii="Arial" w:hAnsi="Arial" w:cs="Arial"/>
          <w:b w:val="0"/>
          <w:color w:val="0F0D29" w:themeColor="text1"/>
          <w:szCs w:val="28"/>
        </w:rPr>
        <w:t xml:space="preserve">Before analyzing the </w:t>
      </w:r>
      <w:r w:rsidR="00F765DC" w:rsidRPr="003727D8">
        <w:rPr>
          <w:rFonts w:ascii="Arial" w:hAnsi="Arial" w:cs="Arial"/>
          <w:b w:val="0"/>
          <w:color w:val="0F0D29" w:themeColor="text1"/>
          <w:szCs w:val="28"/>
        </w:rPr>
        <w:t>Strength, Weakness, Opportunity an</w:t>
      </w:r>
      <w:r w:rsidRPr="003727D8">
        <w:rPr>
          <w:rFonts w:ascii="Arial" w:hAnsi="Arial" w:cs="Arial"/>
          <w:b w:val="0"/>
          <w:color w:val="0F0D29" w:themeColor="text1"/>
          <w:szCs w:val="28"/>
        </w:rPr>
        <w:t xml:space="preserve">d Threat of the current process, Let us first mapping or creating the visual presentation of the current process used in TUT for postgraduate </w:t>
      </w:r>
      <w:r w:rsidR="00AE35AA" w:rsidRPr="003727D8">
        <w:rPr>
          <w:rFonts w:ascii="Arial" w:hAnsi="Arial" w:cs="Arial"/>
          <w:b w:val="0"/>
          <w:color w:val="0F0D29" w:themeColor="text1"/>
          <w:szCs w:val="28"/>
        </w:rPr>
        <w:t>students (</w:t>
      </w:r>
      <w:r w:rsidRPr="003727D8">
        <w:rPr>
          <w:rFonts w:ascii="Arial" w:hAnsi="Arial" w:cs="Arial"/>
          <w:b w:val="0"/>
          <w:color w:val="0F0D29" w:themeColor="text1"/>
          <w:szCs w:val="28"/>
        </w:rPr>
        <w:t>Steps used by research students)</w:t>
      </w:r>
    </w:p>
    <w:p w14:paraId="13E2CC2E" w14:textId="751400F2" w:rsidR="00FC7843" w:rsidRDefault="00FC7843" w:rsidP="00F765DC">
      <w:pPr>
        <w:rPr>
          <w:rFonts w:ascii="Arial" w:hAnsi="Arial" w:cs="Arial"/>
          <w:b w:val="0"/>
          <w:color w:val="0F0D29" w:themeColor="text1"/>
          <w:szCs w:val="28"/>
        </w:rPr>
      </w:pPr>
    </w:p>
    <w:p w14:paraId="1B7539A1" w14:textId="177A3148" w:rsidR="00FC7843" w:rsidRDefault="00FC7843" w:rsidP="00F765DC">
      <w:pPr>
        <w:rPr>
          <w:rFonts w:ascii="Arial" w:hAnsi="Arial" w:cs="Arial"/>
          <w:b w:val="0"/>
          <w:color w:val="0F0D29" w:themeColor="text1"/>
          <w:szCs w:val="28"/>
        </w:rPr>
      </w:pPr>
    </w:p>
    <w:p w14:paraId="45C16049" w14:textId="74614E4F" w:rsidR="00FC7843" w:rsidRDefault="00FC7843">
      <w:pPr>
        <w:spacing w:after="200"/>
        <w:rPr>
          <w:rFonts w:ascii="Arial" w:hAnsi="Arial" w:cs="Arial"/>
          <w:b w:val="0"/>
          <w:color w:val="0F0D29" w:themeColor="text1"/>
          <w:szCs w:val="28"/>
        </w:rPr>
      </w:pPr>
    </w:p>
    <w:p w14:paraId="2E7A83D5" w14:textId="77777777" w:rsidR="00E61992" w:rsidRDefault="00E61992">
      <w:pPr>
        <w:spacing w:after="200"/>
        <w:rPr>
          <w:rFonts w:ascii="Arial" w:hAnsi="Arial" w:cs="Arial"/>
          <w:b w:val="0"/>
          <w:color w:val="0F0D29" w:themeColor="text1"/>
          <w:szCs w:val="28"/>
        </w:rPr>
      </w:pPr>
    </w:p>
    <w:p w14:paraId="1D055CB7" w14:textId="77777777" w:rsidR="00E61992" w:rsidRDefault="00E61992">
      <w:pPr>
        <w:spacing w:after="200"/>
        <w:rPr>
          <w:rFonts w:ascii="Arial" w:hAnsi="Arial" w:cs="Arial"/>
          <w:b w:val="0"/>
          <w:color w:val="0F0D29" w:themeColor="text1"/>
          <w:szCs w:val="28"/>
        </w:rPr>
      </w:pPr>
    </w:p>
    <w:p w14:paraId="1390F2DD" w14:textId="77777777" w:rsidR="00E61992" w:rsidRDefault="00E61992">
      <w:pPr>
        <w:spacing w:after="200"/>
        <w:rPr>
          <w:rFonts w:ascii="Arial" w:hAnsi="Arial" w:cs="Arial"/>
          <w:b w:val="0"/>
          <w:color w:val="0F0D29" w:themeColor="text1"/>
          <w:szCs w:val="28"/>
        </w:rPr>
      </w:pPr>
    </w:p>
    <w:p w14:paraId="4E65E648" w14:textId="77777777" w:rsidR="00E61992" w:rsidRDefault="00E61992">
      <w:pPr>
        <w:spacing w:after="200"/>
        <w:rPr>
          <w:rFonts w:ascii="Arial" w:hAnsi="Arial" w:cs="Arial"/>
          <w:b w:val="0"/>
          <w:color w:val="0F0D29" w:themeColor="text1"/>
          <w:szCs w:val="28"/>
        </w:rPr>
      </w:pPr>
    </w:p>
    <w:p w14:paraId="019E1B73" w14:textId="77777777" w:rsidR="00E61992" w:rsidRDefault="00E61992">
      <w:pPr>
        <w:spacing w:after="200"/>
        <w:rPr>
          <w:rFonts w:ascii="Arial" w:hAnsi="Arial" w:cs="Arial"/>
          <w:b w:val="0"/>
          <w:color w:val="0F0D29" w:themeColor="text1"/>
          <w:szCs w:val="28"/>
        </w:rPr>
      </w:pPr>
    </w:p>
    <w:p w14:paraId="58920407" w14:textId="77777777" w:rsidR="00E61992" w:rsidRDefault="00E61992">
      <w:pPr>
        <w:spacing w:after="200"/>
        <w:rPr>
          <w:rFonts w:ascii="Arial" w:hAnsi="Arial" w:cs="Arial"/>
          <w:b w:val="0"/>
          <w:color w:val="0F0D29" w:themeColor="text1"/>
          <w:szCs w:val="28"/>
        </w:rPr>
      </w:pPr>
    </w:p>
    <w:p w14:paraId="1FFCA82A" w14:textId="77777777" w:rsidR="00E61992" w:rsidRDefault="00E61992">
      <w:pPr>
        <w:spacing w:after="200"/>
        <w:rPr>
          <w:rFonts w:ascii="Arial" w:hAnsi="Arial" w:cs="Arial"/>
          <w:b w:val="0"/>
          <w:color w:val="0F0D29" w:themeColor="text1"/>
          <w:szCs w:val="28"/>
        </w:rPr>
      </w:pPr>
    </w:p>
    <w:p w14:paraId="5CF4EF04" w14:textId="6318457A" w:rsidR="00FC7843" w:rsidRDefault="00FC7843">
      <w:pPr>
        <w:spacing w:after="200"/>
        <w:rPr>
          <w:rFonts w:ascii="Arial" w:hAnsi="Arial" w:cs="Arial"/>
          <w:b w:val="0"/>
          <w:color w:val="0F0D29" w:themeColor="text1"/>
          <w:szCs w:val="28"/>
        </w:rPr>
      </w:pPr>
      <w:bookmarkStart w:id="8" w:name="_GoBack"/>
      <w:bookmarkEnd w:id="8"/>
    </w:p>
    <w:tbl>
      <w:tblPr>
        <w:tblStyle w:val="TableGrid"/>
        <w:tblW w:w="0" w:type="auto"/>
        <w:tblLook w:val="04A0" w:firstRow="1" w:lastRow="0" w:firstColumn="1" w:lastColumn="0" w:noHBand="0" w:noVBand="1"/>
      </w:tblPr>
      <w:tblGrid>
        <w:gridCol w:w="3109"/>
        <w:gridCol w:w="3178"/>
        <w:gridCol w:w="3639"/>
      </w:tblGrid>
      <w:tr w:rsidR="00352D96" w14:paraId="11AC5F24" w14:textId="77777777" w:rsidTr="000336D1">
        <w:tc>
          <w:tcPr>
            <w:tcW w:w="3308" w:type="dxa"/>
            <w:shd w:val="clear" w:color="auto" w:fill="auto"/>
          </w:tcPr>
          <w:p w14:paraId="364796B0" w14:textId="3C2330CA" w:rsidR="00352D96" w:rsidRDefault="00352D96">
            <w:pPr>
              <w:spacing w:after="200"/>
              <w:rPr>
                <w:rFonts w:ascii="Arial" w:hAnsi="Arial" w:cs="Arial"/>
                <w:b w:val="0"/>
                <w:color w:val="0F0D29" w:themeColor="text1"/>
                <w:szCs w:val="28"/>
              </w:rPr>
            </w:pPr>
            <w:r>
              <w:rPr>
                <w:rFonts w:ascii="Arial" w:hAnsi="Arial" w:cs="Arial"/>
                <w:b w:val="0"/>
                <w:color w:val="0F0D29" w:themeColor="text1"/>
                <w:szCs w:val="28"/>
              </w:rPr>
              <w:lastRenderedPageBreak/>
              <w:t>STUDENT</w:t>
            </w:r>
          </w:p>
        </w:tc>
        <w:tc>
          <w:tcPr>
            <w:tcW w:w="3309" w:type="dxa"/>
            <w:shd w:val="clear" w:color="auto" w:fill="auto"/>
          </w:tcPr>
          <w:p w14:paraId="736C9C5A" w14:textId="04DD56AB" w:rsidR="00352D96" w:rsidRDefault="00352D96">
            <w:pPr>
              <w:spacing w:after="200"/>
              <w:rPr>
                <w:rFonts w:ascii="Arial" w:hAnsi="Arial" w:cs="Arial"/>
                <w:b w:val="0"/>
                <w:color w:val="0F0D29" w:themeColor="text1"/>
                <w:szCs w:val="28"/>
              </w:rPr>
            </w:pPr>
            <w:r>
              <w:rPr>
                <w:rFonts w:ascii="Arial" w:hAnsi="Arial" w:cs="Arial"/>
                <w:b w:val="0"/>
                <w:color w:val="0F0D29" w:themeColor="text1"/>
                <w:szCs w:val="28"/>
              </w:rPr>
              <w:t>DEPARTMENT</w:t>
            </w:r>
          </w:p>
        </w:tc>
        <w:tc>
          <w:tcPr>
            <w:tcW w:w="3309" w:type="dxa"/>
            <w:shd w:val="clear" w:color="auto" w:fill="auto"/>
          </w:tcPr>
          <w:p w14:paraId="28B70E4D" w14:textId="6F857A88" w:rsidR="00352D96" w:rsidRDefault="00352D96">
            <w:pPr>
              <w:spacing w:after="200"/>
              <w:rPr>
                <w:rFonts w:ascii="Arial" w:hAnsi="Arial" w:cs="Arial"/>
                <w:b w:val="0"/>
                <w:color w:val="0F0D29" w:themeColor="text1"/>
                <w:szCs w:val="28"/>
              </w:rPr>
            </w:pPr>
            <w:r>
              <w:rPr>
                <w:rFonts w:ascii="Arial" w:hAnsi="Arial" w:cs="Arial"/>
                <w:b w:val="0"/>
                <w:color w:val="0F0D29" w:themeColor="text1"/>
                <w:szCs w:val="28"/>
              </w:rPr>
              <w:t>SUPERVISOR/LECTURER</w:t>
            </w:r>
          </w:p>
        </w:tc>
      </w:tr>
      <w:tr w:rsidR="00352D96" w14:paraId="5D7AF225" w14:textId="77777777" w:rsidTr="0045793F">
        <w:trPr>
          <w:trHeight w:val="12616"/>
        </w:trPr>
        <w:tc>
          <w:tcPr>
            <w:tcW w:w="3308" w:type="dxa"/>
            <w:shd w:val="clear" w:color="auto" w:fill="auto"/>
          </w:tcPr>
          <w:p w14:paraId="1CCAA047" w14:textId="14CD58B0" w:rsidR="00352D96" w:rsidRDefault="00352D96">
            <w:pPr>
              <w:spacing w:after="200"/>
              <w:rPr>
                <w:rFonts w:ascii="Arial" w:hAnsi="Arial" w:cs="Arial"/>
                <w:b w:val="0"/>
                <w:color w:val="0F0D29" w:themeColor="text1"/>
                <w:szCs w:val="28"/>
              </w:rPr>
            </w:pPr>
            <w:r>
              <w:rPr>
                <w:noProof/>
                <w:color w:val="0F0D29" w:themeColor="text1"/>
                <w:lang w:val="en-ZA" w:eastAsia="en-ZA"/>
              </w:rPr>
              <mc:AlternateContent>
                <mc:Choice Requires="wps">
                  <w:drawing>
                    <wp:anchor distT="0" distB="0" distL="114300" distR="114300" simplePos="0" relativeHeight="251634176" behindDoc="0" locked="0" layoutInCell="1" allowOverlap="1" wp14:anchorId="7CE18D6F" wp14:editId="29683C5C">
                      <wp:simplePos x="0" y="0"/>
                      <wp:positionH relativeFrom="column">
                        <wp:posOffset>1568450</wp:posOffset>
                      </wp:positionH>
                      <wp:positionV relativeFrom="paragraph">
                        <wp:posOffset>499745</wp:posOffset>
                      </wp:positionV>
                      <wp:extent cx="504825" cy="238125"/>
                      <wp:effectExtent l="19050" t="76200" r="9525" b="28575"/>
                      <wp:wrapNone/>
                      <wp:docPr id="62" name="Elbow Connector 62"/>
                      <wp:cNvGraphicFramePr/>
                      <a:graphic xmlns:a="http://schemas.openxmlformats.org/drawingml/2006/main">
                        <a:graphicData uri="http://schemas.microsoft.com/office/word/2010/wordprocessingShape">
                          <wps:wsp>
                            <wps:cNvCnPr/>
                            <wps:spPr>
                              <a:xfrm flipH="1" flipV="1">
                                <a:off x="0" y="0"/>
                                <a:ext cx="504825" cy="23812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F10114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2" o:spid="_x0000_s1026" type="#_x0000_t34" style="position:absolute;margin-left:123.5pt;margin-top:39.35pt;width:39.75pt;height:18.75pt;flip:x y;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" strokecolor="#0f0d29 [3213]" strokeweight="1pt">
                      <v:stroke endarrow="block"/>
                    </v:shape>
                  </w:pict>
                </mc:Fallback>
              </mc:AlternateContent>
            </w:r>
            <w:r>
              <w:rPr>
                <w:noProof/>
                <w:color w:val="0F0D29" w:themeColor="text1"/>
                <w:lang w:val="en-ZA" w:eastAsia="en-ZA"/>
              </w:rPr>
              <mc:AlternateContent>
                <mc:Choice Requires="wps">
                  <w:drawing>
                    <wp:anchor distT="0" distB="0" distL="114300" distR="114300" simplePos="0" relativeHeight="251633152" behindDoc="0" locked="0" layoutInCell="1" allowOverlap="1" wp14:anchorId="7E27F6AC" wp14:editId="7F181B0F">
                      <wp:simplePos x="0" y="0"/>
                      <wp:positionH relativeFrom="column">
                        <wp:posOffset>-6350</wp:posOffset>
                      </wp:positionH>
                      <wp:positionV relativeFrom="paragraph">
                        <wp:posOffset>317500</wp:posOffset>
                      </wp:positionV>
                      <wp:extent cx="1571625" cy="30480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57162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359C7A86" w14:textId="77777777" w:rsidR="0062739B" w:rsidRPr="000F5A04" w:rsidRDefault="0062739B" w:rsidP="00352D96">
                                  <w:pPr>
                                    <w:jc w:val="center"/>
                                    <w:rPr>
                                      <w:color w:val="0F0D29" w:themeColor="text1"/>
                                      <w:sz w:val="20"/>
                                      <w:szCs w:val="20"/>
                                    </w:rPr>
                                  </w:pPr>
                                  <w:r w:rsidRPr="000F5A04">
                                    <w:rPr>
                                      <w:color w:val="0F0D29" w:themeColor="text1"/>
                                      <w:sz w:val="20"/>
                                      <w:szCs w:val="20"/>
                                    </w:rPr>
                                    <w:t>Receive Guidance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7F6AC" id="Rectangle 15" o:spid="_x0000_s1027" style="position:absolute;margin-left:-.5pt;margin-top:25pt;width:123.75pt;height:24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" fillcolor="white [3201]" strokecolor="#0f0d29 [3200]" strokeweight="2pt">
                      <v:textbox>
                        <w:txbxContent>
                          <w:p w14:paraId="359C7A86" w14:textId="77777777" w:rsidR="0062739B" w:rsidRPr="000F5A04" w:rsidRDefault="0062739B" w:rsidP="00352D96">
                            <w:pPr>
                              <w:jc w:val="center"/>
                              <w:rPr>
                                <w:color w:val="0F0D29" w:themeColor="text1"/>
                                <w:sz w:val="20"/>
                                <w:szCs w:val="20"/>
                              </w:rPr>
                            </w:pPr>
                            <w:r w:rsidRPr="000F5A04">
                              <w:rPr>
                                <w:color w:val="0F0D29" w:themeColor="text1"/>
                                <w:sz w:val="20"/>
                                <w:szCs w:val="20"/>
                              </w:rPr>
                              <w:t>Receive Guidance</w:t>
                            </w:r>
                          </w:p>
                        </w:txbxContent>
                      </v:textbox>
                    </v:rect>
                  </w:pict>
                </mc:Fallback>
              </mc:AlternateContent>
            </w:r>
          </w:p>
          <w:p w14:paraId="0BCFBACA" w14:textId="77777777" w:rsidR="00352D96" w:rsidRPr="00352D96" w:rsidRDefault="00352D96" w:rsidP="00352D96">
            <w:pPr>
              <w:rPr>
                <w:rFonts w:ascii="Arial" w:hAnsi="Arial" w:cs="Arial"/>
                <w:szCs w:val="28"/>
              </w:rPr>
            </w:pPr>
          </w:p>
          <w:p w14:paraId="24D0062C" w14:textId="46C33F35" w:rsidR="00352D96" w:rsidRDefault="00352D96" w:rsidP="00352D96">
            <w:pPr>
              <w:rPr>
                <w:rFonts w:ascii="Arial" w:hAnsi="Arial" w:cs="Arial"/>
                <w:szCs w:val="28"/>
              </w:rPr>
            </w:pPr>
            <w:r>
              <w:rPr>
                <w:rFonts w:ascii="Arial" w:hAnsi="Arial" w:cs="Arial"/>
                <w:noProof/>
                <w:szCs w:val="28"/>
                <w:lang w:val="en-ZA" w:eastAsia="en-ZA"/>
              </w:rPr>
              <mc:AlternateContent>
                <mc:Choice Requires="wps">
                  <w:drawing>
                    <wp:anchor distT="0" distB="0" distL="114300" distR="114300" simplePos="0" relativeHeight="251637248" behindDoc="0" locked="0" layoutInCell="1" allowOverlap="1" wp14:anchorId="4B5CB4E9" wp14:editId="2AC34694">
                      <wp:simplePos x="0" y="0"/>
                      <wp:positionH relativeFrom="column">
                        <wp:posOffset>768350</wp:posOffset>
                      </wp:positionH>
                      <wp:positionV relativeFrom="paragraph">
                        <wp:posOffset>87630</wp:posOffset>
                      </wp:positionV>
                      <wp:extent cx="0" cy="314325"/>
                      <wp:effectExtent l="76200" t="0" r="57150" b="47625"/>
                      <wp:wrapNone/>
                      <wp:docPr id="64" name="Straight Arrow Connector 64"/>
                      <wp:cNvGraphicFramePr/>
                      <a:graphic xmlns:a="http://schemas.openxmlformats.org/drawingml/2006/main">
                        <a:graphicData uri="http://schemas.microsoft.com/office/word/2010/wordprocessingShape">
                          <wps:wsp>
                            <wps:cNvCnPr/>
                            <wps:spPr>
                              <a:xfrm>
                                <a:off x="0" y="0"/>
                                <a:ext cx="0" cy="3143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7E6FABF" id="_x0000_t32" coordsize="21600,21600" o:spt="32" o:oned="t" path="m,l21600,21600e" filled="f">
                      <v:path arrowok="t" fillok="f" o:connecttype="none"/>
                      <o:lock v:ext="edit" shapetype="t"/>
                    </v:shapetype>
                    <v:shape id="Straight Arrow Connector 64" o:spid="_x0000_s1026" type="#_x0000_t32" style="position:absolute;margin-left:60.5pt;margin-top:6.9pt;width:0;height:24.75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" strokecolor="#0f0d29 [3213]" strokeweight="1pt">
                      <v:stroke endarrow="block"/>
                    </v:shape>
                  </w:pict>
                </mc:Fallback>
              </mc:AlternateContent>
            </w:r>
          </w:p>
          <w:p w14:paraId="3AD7C425" w14:textId="09C1CE57" w:rsidR="00352D96" w:rsidRDefault="00352D96" w:rsidP="00352D96">
            <w:pPr>
              <w:rPr>
                <w:rFonts w:ascii="Arial" w:hAnsi="Arial" w:cs="Arial"/>
                <w:szCs w:val="28"/>
              </w:rPr>
            </w:pPr>
          </w:p>
          <w:p w14:paraId="6B159EFE" w14:textId="44A1FBC8" w:rsidR="00EA35AD" w:rsidRDefault="00FB0527" w:rsidP="00352D96">
            <w:pPr>
              <w:jc w:val="right"/>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42368" behindDoc="0" locked="0" layoutInCell="1" allowOverlap="1" wp14:anchorId="6EDB42B7" wp14:editId="795D8BAB">
                      <wp:simplePos x="0" y="0"/>
                      <wp:positionH relativeFrom="column">
                        <wp:posOffset>1577975</wp:posOffset>
                      </wp:positionH>
                      <wp:positionV relativeFrom="paragraph">
                        <wp:posOffset>135890</wp:posOffset>
                      </wp:positionV>
                      <wp:extent cx="800100" cy="609600"/>
                      <wp:effectExtent l="0" t="0" r="57150" b="95250"/>
                      <wp:wrapNone/>
                      <wp:docPr id="67" name="Elbow Connector 67"/>
                      <wp:cNvGraphicFramePr/>
                      <a:graphic xmlns:a="http://schemas.openxmlformats.org/drawingml/2006/main">
                        <a:graphicData uri="http://schemas.microsoft.com/office/word/2010/wordprocessingShape">
                          <wps:wsp>
                            <wps:cNvCnPr/>
                            <wps:spPr>
                              <a:xfrm>
                                <a:off x="0" y="0"/>
                                <a:ext cx="800100" cy="60960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2F57D5" id="Elbow Connector 67" o:spid="_x0000_s1026" type="#_x0000_t34" style="position:absolute;margin-left:124.25pt;margin-top:10.7pt;width:63pt;height:48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" strokecolor="#0f0d29 [3213]" strokeweight="1pt">
                      <v:stroke endarrow="block"/>
                    </v:shape>
                  </w:pict>
                </mc:Fallback>
              </mc:AlternateContent>
            </w:r>
            <w:r w:rsidR="00352D96">
              <w:rPr>
                <w:noProof/>
                <w:color w:val="0F0D29" w:themeColor="text1"/>
                <w:lang w:val="en-ZA" w:eastAsia="en-ZA"/>
              </w:rPr>
              <mc:AlternateContent>
                <mc:Choice Requires="wps">
                  <w:drawing>
                    <wp:anchor distT="0" distB="0" distL="114300" distR="114300" simplePos="0" relativeHeight="251636224" behindDoc="0" locked="0" layoutInCell="1" allowOverlap="1" wp14:anchorId="70A82342" wp14:editId="6933911B">
                      <wp:simplePos x="0" y="0"/>
                      <wp:positionH relativeFrom="column">
                        <wp:posOffset>-6350</wp:posOffset>
                      </wp:positionH>
                      <wp:positionV relativeFrom="paragraph">
                        <wp:posOffset>3175</wp:posOffset>
                      </wp:positionV>
                      <wp:extent cx="1571625" cy="3048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57162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5A96643B" w14:textId="77777777" w:rsidR="0062739B" w:rsidRPr="000F5A04" w:rsidRDefault="0062739B" w:rsidP="00352D96">
                                  <w:pPr>
                                    <w:jc w:val="center"/>
                                    <w:rPr>
                                      <w:color w:val="0F0D29" w:themeColor="text1"/>
                                      <w:sz w:val="20"/>
                                      <w:szCs w:val="20"/>
                                    </w:rPr>
                                  </w:pPr>
                                  <w:r w:rsidRPr="000F5A04">
                                    <w:rPr>
                                      <w:color w:val="0F0D29" w:themeColor="text1"/>
                                      <w:sz w:val="20"/>
                                      <w:szCs w:val="20"/>
                                    </w:rPr>
                                    <w:t xml:space="preserve">Propose a Topic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82342" id="Rectangle 22" o:spid="_x0000_s1028" style="position:absolute;left:0;text-align:left;margin-left:-.5pt;margin-top:.25pt;width:123.75pt;height:24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" fillcolor="white [3201]" strokecolor="#0f0d29 [3200]" strokeweight="2pt">
                      <v:textbox>
                        <w:txbxContent>
                          <w:p w14:paraId="5A96643B" w14:textId="77777777" w:rsidR="0062739B" w:rsidRPr="000F5A04" w:rsidRDefault="0062739B" w:rsidP="00352D96">
                            <w:pPr>
                              <w:jc w:val="center"/>
                              <w:rPr>
                                <w:color w:val="0F0D29" w:themeColor="text1"/>
                                <w:sz w:val="20"/>
                                <w:szCs w:val="20"/>
                              </w:rPr>
                            </w:pPr>
                            <w:r w:rsidRPr="000F5A04">
                              <w:rPr>
                                <w:color w:val="0F0D29" w:themeColor="text1"/>
                                <w:sz w:val="20"/>
                                <w:szCs w:val="20"/>
                              </w:rPr>
                              <w:t xml:space="preserve">Propose a Topic </w:t>
                            </w:r>
                          </w:p>
                        </w:txbxContent>
                      </v:textbox>
                    </v:rect>
                  </w:pict>
                </mc:Fallback>
              </mc:AlternateContent>
            </w:r>
          </w:p>
          <w:p w14:paraId="2E235A8F" w14:textId="773C6CAC" w:rsidR="00EA35AD" w:rsidRPr="00EA35AD" w:rsidRDefault="00EA35AD" w:rsidP="00EA35AD">
            <w:pPr>
              <w:rPr>
                <w:rFonts w:ascii="Arial" w:hAnsi="Arial" w:cs="Arial"/>
                <w:szCs w:val="28"/>
              </w:rPr>
            </w:pPr>
            <w:r>
              <w:rPr>
                <w:rFonts w:ascii="Arial" w:hAnsi="Arial" w:cs="Arial"/>
                <w:noProof/>
                <w:szCs w:val="28"/>
                <w:lang w:val="en-ZA" w:eastAsia="en-ZA"/>
              </w:rPr>
              <mc:AlternateContent>
                <mc:Choice Requires="wps">
                  <w:drawing>
                    <wp:anchor distT="0" distB="0" distL="114300" distR="114300" simplePos="0" relativeHeight="251653632" behindDoc="0" locked="0" layoutInCell="1" allowOverlap="1" wp14:anchorId="6421ECA8" wp14:editId="3F00B272">
                      <wp:simplePos x="0" y="0"/>
                      <wp:positionH relativeFrom="column">
                        <wp:posOffset>873125</wp:posOffset>
                      </wp:positionH>
                      <wp:positionV relativeFrom="paragraph">
                        <wp:posOffset>121920</wp:posOffset>
                      </wp:positionV>
                      <wp:extent cx="114300" cy="2038350"/>
                      <wp:effectExtent l="38100" t="38100" r="19050" b="19050"/>
                      <wp:wrapNone/>
                      <wp:docPr id="92" name="Elbow Connector 92"/>
                      <wp:cNvGraphicFramePr/>
                      <a:graphic xmlns:a="http://schemas.openxmlformats.org/drawingml/2006/main">
                        <a:graphicData uri="http://schemas.microsoft.com/office/word/2010/wordprocessingShape">
                          <wps:wsp>
                            <wps:cNvCnPr/>
                            <wps:spPr>
                              <a:xfrm flipH="1" flipV="1">
                                <a:off x="0" y="0"/>
                                <a:ext cx="114300" cy="203835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BC5A9" id="Elbow Connector 92" o:spid="_x0000_s1026" type="#_x0000_t34" style="position:absolute;margin-left:68.75pt;margin-top:9.6pt;width:9pt;height:160.5pt;flip:x y;z-index:25165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" strokecolor="#0f0d29 [3213]" strokeweight="1pt">
                      <v:stroke endarrow="block"/>
                    </v:shape>
                  </w:pict>
                </mc:Fallback>
              </mc:AlternateContent>
            </w:r>
          </w:p>
          <w:p w14:paraId="0698E958" w14:textId="77777777" w:rsidR="00EA35AD" w:rsidRPr="00EA35AD" w:rsidRDefault="00EA35AD" w:rsidP="00EA35AD">
            <w:pPr>
              <w:rPr>
                <w:rFonts w:ascii="Arial" w:hAnsi="Arial" w:cs="Arial"/>
                <w:szCs w:val="28"/>
              </w:rPr>
            </w:pPr>
          </w:p>
          <w:p w14:paraId="32C180CE" w14:textId="77777777" w:rsidR="00EA35AD" w:rsidRPr="00EA35AD" w:rsidRDefault="00EA35AD" w:rsidP="00EA35AD">
            <w:pPr>
              <w:rPr>
                <w:rFonts w:ascii="Arial" w:hAnsi="Arial" w:cs="Arial"/>
                <w:szCs w:val="28"/>
              </w:rPr>
            </w:pPr>
          </w:p>
          <w:p w14:paraId="2B140A0D" w14:textId="39B4AB28" w:rsidR="00EA35AD" w:rsidRPr="00EA35AD" w:rsidRDefault="00EA35AD" w:rsidP="00EA35AD">
            <w:pPr>
              <w:rPr>
                <w:rFonts w:ascii="Arial" w:hAnsi="Arial" w:cs="Arial"/>
                <w:szCs w:val="28"/>
              </w:rPr>
            </w:pPr>
          </w:p>
          <w:p w14:paraId="315C305D" w14:textId="77777777" w:rsidR="00EA35AD" w:rsidRPr="00EA35AD" w:rsidRDefault="00EA35AD" w:rsidP="00EA35AD">
            <w:pPr>
              <w:rPr>
                <w:rFonts w:ascii="Arial" w:hAnsi="Arial" w:cs="Arial"/>
                <w:szCs w:val="28"/>
              </w:rPr>
            </w:pPr>
          </w:p>
          <w:p w14:paraId="0B9F024C" w14:textId="77777777" w:rsidR="00EA35AD" w:rsidRPr="00EA35AD" w:rsidRDefault="00EA35AD" w:rsidP="00EA35AD">
            <w:pPr>
              <w:rPr>
                <w:rFonts w:ascii="Arial" w:hAnsi="Arial" w:cs="Arial"/>
                <w:szCs w:val="28"/>
              </w:rPr>
            </w:pPr>
          </w:p>
          <w:p w14:paraId="07763736" w14:textId="321C4024" w:rsidR="00EA35AD" w:rsidRPr="00EA35AD" w:rsidRDefault="00EA35AD" w:rsidP="00EA35AD">
            <w:pPr>
              <w:rPr>
                <w:rFonts w:ascii="Arial" w:hAnsi="Arial" w:cs="Arial"/>
                <w:szCs w:val="28"/>
              </w:rPr>
            </w:pPr>
          </w:p>
          <w:p w14:paraId="3587FD3C" w14:textId="77777777" w:rsidR="00EA35AD" w:rsidRPr="00EA35AD" w:rsidRDefault="00EA35AD" w:rsidP="00EA35AD">
            <w:pPr>
              <w:rPr>
                <w:rFonts w:ascii="Arial" w:hAnsi="Arial" w:cs="Arial"/>
                <w:szCs w:val="28"/>
              </w:rPr>
            </w:pPr>
          </w:p>
          <w:p w14:paraId="5D45A4A6" w14:textId="493E31D8" w:rsidR="00EA35AD" w:rsidRPr="00EA35AD" w:rsidRDefault="00EA35AD" w:rsidP="00EA35AD">
            <w:pPr>
              <w:rPr>
                <w:rFonts w:ascii="Arial" w:hAnsi="Arial" w:cs="Arial"/>
                <w:szCs w:val="28"/>
              </w:rPr>
            </w:pPr>
          </w:p>
          <w:p w14:paraId="15450000" w14:textId="16BA9A47" w:rsidR="00EA35AD" w:rsidRDefault="00EA35AD" w:rsidP="00EA35AD">
            <w:pPr>
              <w:rPr>
                <w:rFonts w:ascii="Arial" w:hAnsi="Arial" w:cs="Arial"/>
                <w:szCs w:val="28"/>
              </w:rPr>
            </w:pPr>
          </w:p>
          <w:p w14:paraId="07C049B1" w14:textId="49AF9E77" w:rsidR="00EA35AD" w:rsidRPr="00EA35AD" w:rsidRDefault="00EA35AD" w:rsidP="00EA35AD">
            <w:pPr>
              <w:rPr>
                <w:rFonts w:ascii="Arial" w:hAnsi="Arial" w:cs="Arial"/>
                <w:szCs w:val="28"/>
              </w:rPr>
            </w:pPr>
            <w:r>
              <w:rPr>
                <w:rFonts w:ascii="Arial" w:hAnsi="Arial" w:cs="Arial"/>
                <w:noProof/>
                <w:szCs w:val="28"/>
                <w:lang w:val="en-ZA" w:eastAsia="en-ZA"/>
              </w:rPr>
              <mc:AlternateContent>
                <mc:Choice Requires="wps">
                  <w:drawing>
                    <wp:anchor distT="0" distB="0" distL="114300" distR="114300" simplePos="0" relativeHeight="251654656" behindDoc="0" locked="0" layoutInCell="1" allowOverlap="1" wp14:anchorId="2DE3F23A" wp14:editId="672E2B6B">
                      <wp:simplePos x="0" y="0"/>
                      <wp:positionH relativeFrom="column">
                        <wp:posOffset>977900</wp:posOffset>
                      </wp:positionH>
                      <wp:positionV relativeFrom="paragraph">
                        <wp:posOffset>96520</wp:posOffset>
                      </wp:positionV>
                      <wp:extent cx="1104900" cy="9525"/>
                      <wp:effectExtent l="0" t="0" r="19050" b="28575"/>
                      <wp:wrapNone/>
                      <wp:docPr id="93" name="Straight Connector 93"/>
                      <wp:cNvGraphicFramePr/>
                      <a:graphic xmlns:a="http://schemas.openxmlformats.org/drawingml/2006/main">
                        <a:graphicData uri="http://schemas.microsoft.com/office/word/2010/wordprocessingShape">
                          <wps:wsp>
                            <wps:cNvCnPr/>
                            <wps:spPr>
                              <a:xfrm flipH="1">
                                <a:off x="0" y="0"/>
                                <a:ext cx="11049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076A2" id="Straight Connector 93" o:spid="_x0000_s1026" style="position:absolute;flip:x;z-index:251654656;visibility:visible;mso-wrap-style:square;mso-wrap-distance-left:9pt;mso-wrap-distance-top:0;mso-wrap-distance-right:9pt;mso-wrap-distance-bottom:0;mso-position-horizontal:absolute;mso-position-horizontal-relative:text;mso-position-vertical:absolute;mso-position-vertical-relative:text" from="77pt,7.6pt" to="164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" strokecolor="#024f75 [3204]" strokeweight="1pt"/>
                  </w:pict>
                </mc:Fallback>
              </mc:AlternateContent>
            </w:r>
          </w:p>
          <w:p w14:paraId="7BE30A3B" w14:textId="0AC5D929" w:rsidR="00EA35AD" w:rsidRDefault="003923B8" w:rsidP="00EA35AD">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52608" behindDoc="0" locked="0" layoutInCell="1" allowOverlap="1" wp14:anchorId="73CD320E" wp14:editId="1085A2DE">
                      <wp:simplePos x="0" y="0"/>
                      <wp:positionH relativeFrom="column">
                        <wp:posOffset>130175</wp:posOffset>
                      </wp:positionH>
                      <wp:positionV relativeFrom="paragraph">
                        <wp:posOffset>34925</wp:posOffset>
                      </wp:positionV>
                      <wp:extent cx="1428750" cy="542925"/>
                      <wp:effectExtent l="0" t="0" r="19050" b="28575"/>
                      <wp:wrapNone/>
                      <wp:docPr id="73" name="Rectangle 73"/>
                      <wp:cNvGraphicFramePr/>
                      <a:graphic xmlns:a="http://schemas.openxmlformats.org/drawingml/2006/main">
                        <a:graphicData uri="http://schemas.microsoft.com/office/word/2010/wordprocessingShape">
                          <wps:wsp>
                            <wps:cNvSpPr/>
                            <wps:spPr>
                              <a:xfrm>
                                <a:off x="0" y="0"/>
                                <a:ext cx="1428750" cy="542925"/>
                              </a:xfrm>
                              <a:prstGeom prst="rect">
                                <a:avLst/>
                              </a:prstGeom>
                            </wps:spPr>
                            <wps:style>
                              <a:lnRef idx="2">
                                <a:schemeClr val="dk1"/>
                              </a:lnRef>
                              <a:fillRef idx="1">
                                <a:schemeClr val="lt1"/>
                              </a:fillRef>
                              <a:effectRef idx="0">
                                <a:schemeClr val="dk1"/>
                              </a:effectRef>
                              <a:fontRef idx="minor">
                                <a:schemeClr val="dk1"/>
                              </a:fontRef>
                            </wps:style>
                            <wps:txbx>
                              <w:txbxContent>
                                <w:p w14:paraId="004CDC01" w14:textId="752954D6" w:rsidR="0062739B" w:rsidRPr="000F5A04" w:rsidRDefault="0062739B" w:rsidP="00EA35AD">
                                  <w:pPr>
                                    <w:jc w:val="center"/>
                                    <w:rPr>
                                      <w:color w:val="0F0D29" w:themeColor="text1"/>
                                      <w:sz w:val="20"/>
                                      <w:szCs w:val="20"/>
                                    </w:rPr>
                                  </w:pPr>
                                  <w:r w:rsidRPr="000F5A04">
                                    <w:rPr>
                                      <w:color w:val="0F0D29" w:themeColor="text1"/>
                                      <w:sz w:val="20"/>
                                      <w:szCs w:val="20"/>
                                    </w:rPr>
                                    <w:t xml:space="preserve">Get Supervisor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CD320E" id="Rectangle 73" o:spid="_x0000_s1029" style="position:absolute;margin-left:10.25pt;margin-top:2.75pt;width:112.5pt;height:42.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" fillcolor="white [3201]" strokecolor="#0f0d29 [3200]" strokeweight="2pt">
                      <v:textbox>
                        <w:txbxContent>
                          <w:p w14:paraId="004CDC01" w14:textId="752954D6" w:rsidR="0062739B" w:rsidRPr="000F5A04" w:rsidRDefault="0062739B" w:rsidP="00EA35AD">
                            <w:pPr>
                              <w:jc w:val="center"/>
                              <w:rPr>
                                <w:color w:val="0F0D29" w:themeColor="text1"/>
                                <w:sz w:val="20"/>
                                <w:szCs w:val="20"/>
                              </w:rPr>
                            </w:pPr>
                            <w:r w:rsidRPr="000F5A04">
                              <w:rPr>
                                <w:color w:val="0F0D29" w:themeColor="text1"/>
                                <w:sz w:val="20"/>
                                <w:szCs w:val="20"/>
                              </w:rPr>
                              <w:t xml:space="preserve">Get Supervisor details </w:t>
                            </w:r>
                          </w:p>
                        </w:txbxContent>
                      </v:textbox>
                    </v:rect>
                  </w:pict>
                </mc:Fallback>
              </mc:AlternateContent>
            </w:r>
          </w:p>
          <w:p w14:paraId="6D170A0D" w14:textId="4D0F1581" w:rsidR="00EA35AD" w:rsidRDefault="003923B8" w:rsidP="00EA35AD">
            <w:pPr>
              <w:rPr>
                <w:rFonts w:ascii="Arial" w:hAnsi="Arial" w:cs="Arial"/>
                <w:szCs w:val="28"/>
              </w:rPr>
            </w:pPr>
            <w:r>
              <w:rPr>
                <w:rFonts w:ascii="Arial" w:hAnsi="Arial" w:cs="Arial"/>
                <w:noProof/>
                <w:szCs w:val="28"/>
                <w:lang w:val="en-ZA" w:eastAsia="en-ZA"/>
              </w:rPr>
              <mc:AlternateContent>
                <mc:Choice Requires="wps">
                  <w:drawing>
                    <wp:anchor distT="0" distB="0" distL="114300" distR="114300" simplePos="0" relativeHeight="251661824" behindDoc="0" locked="0" layoutInCell="1" allowOverlap="1" wp14:anchorId="56B8CF67" wp14:editId="17CE6F00">
                      <wp:simplePos x="0" y="0"/>
                      <wp:positionH relativeFrom="column">
                        <wp:posOffset>1577975</wp:posOffset>
                      </wp:positionH>
                      <wp:positionV relativeFrom="paragraph">
                        <wp:posOffset>97155</wp:posOffset>
                      </wp:positionV>
                      <wp:extent cx="476250" cy="219075"/>
                      <wp:effectExtent l="19050" t="76200" r="19050" b="28575"/>
                      <wp:wrapNone/>
                      <wp:docPr id="101" name="Elbow Connector 101"/>
                      <wp:cNvGraphicFramePr/>
                      <a:graphic xmlns:a="http://schemas.openxmlformats.org/drawingml/2006/main">
                        <a:graphicData uri="http://schemas.microsoft.com/office/word/2010/wordprocessingShape">
                          <wps:wsp>
                            <wps:cNvCnPr/>
                            <wps:spPr>
                              <a:xfrm flipH="1" flipV="1">
                                <a:off x="0" y="0"/>
                                <a:ext cx="476250" cy="2190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CF3917" id="Elbow Connector 101" o:spid="_x0000_s1026" type="#_x0000_t34" style="position:absolute;margin-left:124.25pt;margin-top:7.65pt;width:37.5pt;height:17.25pt;flip:x 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" strokecolor="#0f0d29 [3213]" strokeweight="1pt">
                      <v:stroke endarrow="block"/>
                    </v:shape>
                  </w:pict>
                </mc:Fallback>
              </mc:AlternateContent>
            </w:r>
          </w:p>
          <w:p w14:paraId="12D2612D" w14:textId="4CF9EA34" w:rsidR="00FE3EF5" w:rsidRDefault="003923B8" w:rsidP="00EA35AD">
            <w:pPr>
              <w:rPr>
                <w:rFonts w:ascii="Arial" w:hAnsi="Arial" w:cs="Arial"/>
                <w:szCs w:val="28"/>
              </w:rPr>
            </w:pPr>
            <w:r>
              <w:rPr>
                <w:rFonts w:ascii="Arial" w:hAnsi="Arial" w:cs="Arial"/>
                <w:noProof/>
                <w:szCs w:val="28"/>
                <w:lang w:val="en-ZA" w:eastAsia="en-ZA"/>
              </w:rPr>
              <mc:AlternateContent>
                <mc:Choice Requires="wps">
                  <w:drawing>
                    <wp:anchor distT="0" distB="0" distL="114300" distR="114300" simplePos="0" relativeHeight="251662848" behindDoc="0" locked="0" layoutInCell="1" allowOverlap="1" wp14:anchorId="2A9AB39E" wp14:editId="570C1A98">
                      <wp:simplePos x="0" y="0"/>
                      <wp:positionH relativeFrom="column">
                        <wp:posOffset>720725</wp:posOffset>
                      </wp:positionH>
                      <wp:positionV relativeFrom="paragraph">
                        <wp:posOffset>187960</wp:posOffset>
                      </wp:positionV>
                      <wp:extent cx="0" cy="142875"/>
                      <wp:effectExtent l="76200" t="0" r="57150" b="47625"/>
                      <wp:wrapNone/>
                      <wp:docPr id="102" name="Straight Arrow Connector 102"/>
                      <wp:cNvGraphicFramePr/>
                      <a:graphic xmlns:a="http://schemas.openxmlformats.org/drawingml/2006/main">
                        <a:graphicData uri="http://schemas.microsoft.com/office/word/2010/wordprocessingShape">
                          <wps:wsp>
                            <wps:cNvCnPr/>
                            <wps:spPr>
                              <a:xfrm>
                                <a:off x="0" y="0"/>
                                <a:ext cx="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31678A" id="Straight Arrow Connector 102" o:spid="_x0000_s1026" type="#_x0000_t32" style="position:absolute;margin-left:56.75pt;margin-top:14.8pt;width:0;height:11.25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" strokecolor="#0f0d29 [3213]" strokeweight="1pt">
                      <v:stroke endarrow="block"/>
                    </v:shape>
                  </w:pict>
                </mc:Fallback>
              </mc:AlternateContent>
            </w:r>
          </w:p>
          <w:p w14:paraId="4722EDF1" w14:textId="32FD18C5" w:rsidR="00FE3EF5" w:rsidRPr="00FE3EF5" w:rsidRDefault="000F5A04" w:rsidP="00FE3EF5">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55680" behindDoc="0" locked="0" layoutInCell="1" allowOverlap="1" wp14:anchorId="19E2BAFA" wp14:editId="1E9C7B00">
                      <wp:simplePos x="0" y="0"/>
                      <wp:positionH relativeFrom="column">
                        <wp:posOffset>92075</wp:posOffset>
                      </wp:positionH>
                      <wp:positionV relativeFrom="paragraph">
                        <wp:posOffset>136525</wp:posOffset>
                      </wp:positionV>
                      <wp:extent cx="1485900" cy="51435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485900" cy="514350"/>
                              </a:xfrm>
                              <a:prstGeom prst="rect">
                                <a:avLst/>
                              </a:prstGeom>
                            </wps:spPr>
                            <wps:style>
                              <a:lnRef idx="2">
                                <a:schemeClr val="dk1"/>
                              </a:lnRef>
                              <a:fillRef idx="1">
                                <a:schemeClr val="lt1"/>
                              </a:fillRef>
                              <a:effectRef idx="0">
                                <a:schemeClr val="dk1"/>
                              </a:effectRef>
                              <a:fontRef idx="minor">
                                <a:schemeClr val="dk1"/>
                              </a:fontRef>
                            </wps:style>
                            <wps:txbx>
                              <w:txbxContent>
                                <w:p w14:paraId="2865CF14" w14:textId="77777777" w:rsidR="0062739B" w:rsidRPr="000F5A04" w:rsidRDefault="0062739B" w:rsidP="00FE3EF5">
                                  <w:pPr>
                                    <w:jc w:val="center"/>
                                    <w:rPr>
                                      <w:color w:val="0F0D29" w:themeColor="text1"/>
                                      <w:sz w:val="20"/>
                                      <w:szCs w:val="20"/>
                                    </w:rPr>
                                  </w:pPr>
                                  <w:r w:rsidRPr="000F5A04">
                                    <w:rPr>
                                      <w:color w:val="0F0D29" w:themeColor="text1"/>
                                      <w:sz w:val="20"/>
                                      <w:szCs w:val="20"/>
                                    </w:rPr>
                                    <w:t>Email Supervisor for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E2BAFA" id="Rectangle 5" o:spid="_x0000_s1030" style="position:absolute;margin-left:7.25pt;margin-top:10.75pt;width:117pt;height:4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" fillcolor="white [3201]" strokecolor="#0f0d29 [3200]" strokeweight="2pt">
                      <v:textbox>
                        <w:txbxContent>
                          <w:p w14:paraId="2865CF14" w14:textId="77777777" w:rsidR="0062739B" w:rsidRPr="000F5A04" w:rsidRDefault="0062739B" w:rsidP="00FE3EF5">
                            <w:pPr>
                              <w:jc w:val="center"/>
                              <w:rPr>
                                <w:color w:val="0F0D29" w:themeColor="text1"/>
                                <w:sz w:val="20"/>
                                <w:szCs w:val="20"/>
                              </w:rPr>
                            </w:pPr>
                            <w:r w:rsidRPr="000F5A04">
                              <w:rPr>
                                <w:color w:val="0F0D29" w:themeColor="text1"/>
                                <w:sz w:val="20"/>
                                <w:szCs w:val="20"/>
                              </w:rPr>
                              <w:t>Email Supervisor for Appointment</w:t>
                            </w:r>
                          </w:p>
                        </w:txbxContent>
                      </v:textbox>
                    </v:rect>
                  </w:pict>
                </mc:Fallback>
              </mc:AlternateContent>
            </w:r>
            <w:r w:rsidR="003923B8">
              <w:rPr>
                <w:noProof/>
                <w:color w:val="0F0D29" w:themeColor="text1"/>
                <w:lang w:val="en-ZA" w:eastAsia="en-ZA"/>
              </w:rPr>
              <mc:AlternateContent>
                <mc:Choice Requires="wps">
                  <w:drawing>
                    <wp:anchor distT="0" distB="0" distL="114300" distR="114300" simplePos="0" relativeHeight="251663872" behindDoc="0" locked="0" layoutInCell="1" allowOverlap="1" wp14:anchorId="4CA62CF2" wp14:editId="28A35A2E">
                      <wp:simplePos x="0" y="0"/>
                      <wp:positionH relativeFrom="column">
                        <wp:posOffset>1587499</wp:posOffset>
                      </wp:positionH>
                      <wp:positionV relativeFrom="paragraph">
                        <wp:posOffset>146050</wp:posOffset>
                      </wp:positionV>
                      <wp:extent cx="2505075" cy="247650"/>
                      <wp:effectExtent l="0" t="76200" r="0" b="19050"/>
                      <wp:wrapNone/>
                      <wp:docPr id="104" name="Elbow Connector 104"/>
                      <wp:cNvGraphicFramePr/>
                      <a:graphic xmlns:a="http://schemas.openxmlformats.org/drawingml/2006/main">
                        <a:graphicData uri="http://schemas.microsoft.com/office/word/2010/wordprocessingShape">
                          <wps:wsp>
                            <wps:cNvCnPr/>
                            <wps:spPr>
                              <a:xfrm flipV="1">
                                <a:off x="0" y="0"/>
                                <a:ext cx="2505075" cy="24765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2E3920" id="Elbow Connector 104" o:spid="_x0000_s1026" type="#_x0000_t34" style="position:absolute;margin-left:125pt;margin-top:11.5pt;width:197.25pt;height:19.5pt;flip: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" strokecolor="#0f0d29 [3213]" strokeweight="1pt">
                      <v:stroke endarrow="block"/>
                    </v:shape>
                  </w:pict>
                </mc:Fallback>
              </mc:AlternateContent>
            </w:r>
          </w:p>
          <w:p w14:paraId="4CCBA6D1" w14:textId="5E127BC2" w:rsidR="00FE3EF5" w:rsidRDefault="00FE3EF5" w:rsidP="00FE3EF5">
            <w:pPr>
              <w:rPr>
                <w:rFonts w:ascii="Arial" w:hAnsi="Arial" w:cs="Arial"/>
                <w:szCs w:val="28"/>
              </w:rPr>
            </w:pPr>
          </w:p>
          <w:p w14:paraId="2BB0FA4B" w14:textId="0E5492AA" w:rsidR="00FE3EF5" w:rsidRDefault="00FE3EF5" w:rsidP="00FE3EF5">
            <w:pPr>
              <w:rPr>
                <w:rFonts w:ascii="Arial" w:hAnsi="Arial" w:cs="Arial"/>
                <w:szCs w:val="28"/>
              </w:rPr>
            </w:pPr>
          </w:p>
          <w:p w14:paraId="3CBCD210" w14:textId="32998FB1" w:rsidR="00FE3EF5" w:rsidRPr="00FE3EF5" w:rsidRDefault="000F5A04" w:rsidP="00FE3EF5">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58752" behindDoc="0" locked="0" layoutInCell="1" allowOverlap="1" wp14:anchorId="24B33013" wp14:editId="63BB8CE5">
                      <wp:simplePos x="0" y="0"/>
                      <wp:positionH relativeFrom="column">
                        <wp:posOffset>63500</wp:posOffset>
                      </wp:positionH>
                      <wp:positionV relativeFrom="paragraph">
                        <wp:posOffset>142240</wp:posOffset>
                      </wp:positionV>
                      <wp:extent cx="1552575" cy="3048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155257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68EA3ABC" w14:textId="77777777" w:rsidR="0062739B" w:rsidRPr="000F5A04" w:rsidRDefault="0062739B" w:rsidP="00FE3EF5">
                                  <w:pPr>
                                    <w:jc w:val="center"/>
                                    <w:rPr>
                                      <w:color w:val="0F0D29" w:themeColor="text1"/>
                                      <w:sz w:val="20"/>
                                      <w:szCs w:val="20"/>
                                    </w:rPr>
                                  </w:pPr>
                                  <w:r w:rsidRPr="000F5A04">
                                    <w:rPr>
                                      <w:color w:val="0F0D29" w:themeColor="text1"/>
                                      <w:sz w:val="20"/>
                                      <w:szCs w:val="20"/>
                                    </w:rPr>
                                    <w:t xml:space="preserve">Start working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33013" id="Rectangle 11" o:spid="_x0000_s1031" style="position:absolute;margin-left:5pt;margin-top:11.2pt;width:122.25pt;height:24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" fillcolor="white [3201]" strokecolor="#0f0d29 [3200]" strokeweight="2pt">
                      <v:textbox>
                        <w:txbxContent>
                          <w:p w14:paraId="68EA3ABC" w14:textId="77777777" w:rsidR="0062739B" w:rsidRPr="000F5A04" w:rsidRDefault="0062739B" w:rsidP="00FE3EF5">
                            <w:pPr>
                              <w:jc w:val="center"/>
                              <w:rPr>
                                <w:color w:val="0F0D29" w:themeColor="text1"/>
                                <w:sz w:val="20"/>
                                <w:szCs w:val="20"/>
                              </w:rPr>
                            </w:pPr>
                            <w:r w:rsidRPr="000F5A04">
                              <w:rPr>
                                <w:color w:val="0F0D29" w:themeColor="text1"/>
                                <w:sz w:val="20"/>
                                <w:szCs w:val="20"/>
                              </w:rPr>
                              <w:t xml:space="preserve">Start working </w:t>
                            </w:r>
                          </w:p>
                        </w:txbxContent>
                      </v:textbox>
                    </v:rect>
                  </w:pict>
                </mc:Fallback>
              </mc:AlternateContent>
            </w:r>
            <w:r w:rsidR="003923B8">
              <w:rPr>
                <w:noProof/>
                <w:color w:val="0F0D29" w:themeColor="text1"/>
                <w:lang w:val="en-ZA" w:eastAsia="en-ZA"/>
              </w:rPr>
              <mc:AlternateContent>
                <mc:Choice Requires="wps">
                  <w:drawing>
                    <wp:anchor distT="0" distB="0" distL="114300" distR="114300" simplePos="0" relativeHeight="251665920" behindDoc="0" locked="0" layoutInCell="1" allowOverlap="1" wp14:anchorId="6900AD5A" wp14:editId="306A483D">
                      <wp:simplePos x="0" y="0"/>
                      <wp:positionH relativeFrom="column">
                        <wp:posOffset>1682750</wp:posOffset>
                      </wp:positionH>
                      <wp:positionV relativeFrom="paragraph">
                        <wp:posOffset>56515</wp:posOffset>
                      </wp:positionV>
                      <wp:extent cx="2466975" cy="161925"/>
                      <wp:effectExtent l="38100" t="0" r="9525" b="85725"/>
                      <wp:wrapNone/>
                      <wp:docPr id="106" name="Elbow Connector 106"/>
                      <wp:cNvGraphicFramePr/>
                      <a:graphic xmlns:a="http://schemas.openxmlformats.org/drawingml/2006/main">
                        <a:graphicData uri="http://schemas.microsoft.com/office/word/2010/wordprocessingShape">
                          <wps:wsp>
                            <wps:cNvCnPr/>
                            <wps:spPr>
                              <a:xfrm flipH="1">
                                <a:off x="0" y="0"/>
                                <a:ext cx="2466975" cy="16192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97AD65" id="Elbow Connector 106" o:spid="_x0000_s1026" type="#_x0000_t34" style="position:absolute;margin-left:132.5pt;margin-top:4.45pt;width:194.25pt;height:12.75pt;flip:x;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" strokecolor="#0f0d29 [3213]" strokeweight="1pt">
                      <v:stroke endarrow="block"/>
                    </v:shape>
                  </w:pict>
                </mc:Fallback>
              </mc:AlternateContent>
            </w:r>
          </w:p>
          <w:p w14:paraId="759CFCA2" w14:textId="70F6BEAC" w:rsidR="00FE3EF5" w:rsidRPr="00FE3EF5" w:rsidRDefault="00FE3EF5" w:rsidP="00FE3EF5">
            <w:pPr>
              <w:rPr>
                <w:rFonts w:ascii="Arial" w:hAnsi="Arial" w:cs="Arial"/>
                <w:szCs w:val="28"/>
              </w:rPr>
            </w:pPr>
          </w:p>
          <w:p w14:paraId="0CD70801" w14:textId="230B5B3D" w:rsidR="00FE3EF5" w:rsidRDefault="003923B8" w:rsidP="00FE3EF5">
            <w:pPr>
              <w:rPr>
                <w:rFonts w:ascii="Arial" w:hAnsi="Arial" w:cs="Arial"/>
                <w:szCs w:val="28"/>
              </w:rPr>
            </w:pPr>
            <w:r>
              <w:rPr>
                <w:rFonts w:ascii="Arial" w:hAnsi="Arial" w:cs="Arial"/>
                <w:noProof/>
                <w:szCs w:val="28"/>
                <w:lang w:val="en-ZA" w:eastAsia="en-ZA"/>
              </w:rPr>
              <mc:AlternateContent>
                <mc:Choice Requires="wps">
                  <w:drawing>
                    <wp:anchor distT="0" distB="0" distL="114300" distR="114300" simplePos="0" relativeHeight="251666944" behindDoc="0" locked="0" layoutInCell="1" allowOverlap="1" wp14:anchorId="05B80044" wp14:editId="05A964DF">
                      <wp:simplePos x="0" y="0"/>
                      <wp:positionH relativeFrom="column">
                        <wp:posOffset>815975</wp:posOffset>
                      </wp:positionH>
                      <wp:positionV relativeFrom="paragraph">
                        <wp:posOffset>47625</wp:posOffset>
                      </wp:positionV>
                      <wp:extent cx="9525" cy="238125"/>
                      <wp:effectExtent l="38100" t="0" r="66675" b="47625"/>
                      <wp:wrapNone/>
                      <wp:docPr id="107" name="Straight Arrow Connector 107"/>
                      <wp:cNvGraphicFramePr/>
                      <a:graphic xmlns:a="http://schemas.openxmlformats.org/drawingml/2006/main">
                        <a:graphicData uri="http://schemas.microsoft.com/office/word/2010/wordprocessingShape">
                          <wps:wsp>
                            <wps:cNvCnPr/>
                            <wps:spPr>
                              <a:xfrm>
                                <a:off x="0" y="0"/>
                                <a:ext cx="9525" cy="238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1EDF56" id="Straight Arrow Connector 107" o:spid="_x0000_s1026" type="#_x0000_t32" style="position:absolute;margin-left:64.25pt;margin-top:3.75pt;width:.75pt;height:18.75pt;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" strokecolor="#0f0d29 [3213]" strokeweight="1pt">
                      <v:stroke endarrow="block"/>
                    </v:shape>
                  </w:pict>
                </mc:Fallback>
              </mc:AlternateContent>
            </w:r>
          </w:p>
          <w:p w14:paraId="71146115" w14:textId="244D25DC" w:rsidR="00FE3EF5" w:rsidRDefault="000F5A04" w:rsidP="00FE3EF5">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59776" behindDoc="0" locked="0" layoutInCell="1" allowOverlap="1" wp14:anchorId="6DC6CDCC" wp14:editId="16DD2E9D">
                      <wp:simplePos x="0" y="0"/>
                      <wp:positionH relativeFrom="column">
                        <wp:posOffset>82550</wp:posOffset>
                      </wp:positionH>
                      <wp:positionV relativeFrom="paragraph">
                        <wp:posOffset>109855</wp:posOffset>
                      </wp:positionV>
                      <wp:extent cx="1562100" cy="5334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562100" cy="533400"/>
                              </a:xfrm>
                              <a:prstGeom prst="rect">
                                <a:avLst/>
                              </a:prstGeom>
                            </wps:spPr>
                            <wps:style>
                              <a:lnRef idx="2">
                                <a:schemeClr val="dk1"/>
                              </a:lnRef>
                              <a:fillRef idx="1">
                                <a:schemeClr val="lt1"/>
                              </a:fillRef>
                              <a:effectRef idx="0">
                                <a:schemeClr val="dk1"/>
                              </a:effectRef>
                              <a:fontRef idx="minor">
                                <a:schemeClr val="dk1"/>
                              </a:fontRef>
                            </wps:style>
                            <wps:txbx>
                              <w:txbxContent>
                                <w:p w14:paraId="23260A41" w14:textId="77777777" w:rsidR="0062739B" w:rsidRPr="000F5A04" w:rsidRDefault="0062739B" w:rsidP="00FE3EF5">
                                  <w:pPr>
                                    <w:jc w:val="center"/>
                                    <w:rPr>
                                      <w:color w:val="0F0D29" w:themeColor="text1"/>
                                      <w:sz w:val="20"/>
                                      <w:szCs w:val="20"/>
                                    </w:rPr>
                                  </w:pPr>
                                  <w:r w:rsidRPr="000F5A04">
                                    <w:rPr>
                                      <w:color w:val="0F0D29" w:themeColor="text1"/>
                                      <w:sz w:val="20"/>
                                      <w:szCs w:val="20"/>
                                    </w:rPr>
                                    <w:t>Submit Progress using 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6CDCC" id="Rectangle 19" o:spid="_x0000_s1032" style="position:absolute;margin-left:6.5pt;margin-top:8.65pt;width:123pt;height:4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" fillcolor="white [3201]" strokecolor="#0f0d29 [3200]" strokeweight="2pt">
                      <v:textbox>
                        <w:txbxContent>
                          <w:p w14:paraId="23260A41" w14:textId="77777777" w:rsidR="0062739B" w:rsidRPr="000F5A04" w:rsidRDefault="0062739B" w:rsidP="00FE3EF5">
                            <w:pPr>
                              <w:jc w:val="center"/>
                              <w:rPr>
                                <w:color w:val="0F0D29" w:themeColor="text1"/>
                                <w:sz w:val="20"/>
                                <w:szCs w:val="20"/>
                              </w:rPr>
                            </w:pPr>
                            <w:r w:rsidRPr="000F5A04">
                              <w:rPr>
                                <w:color w:val="0F0D29" w:themeColor="text1"/>
                                <w:sz w:val="20"/>
                                <w:szCs w:val="20"/>
                              </w:rPr>
                              <w:t>Submit Progress using email</w:t>
                            </w:r>
                          </w:p>
                        </w:txbxContent>
                      </v:textbox>
                    </v:rect>
                  </w:pict>
                </mc:Fallback>
              </mc:AlternateContent>
            </w:r>
            <w:r w:rsidR="003923B8">
              <w:rPr>
                <w:noProof/>
                <w:color w:val="0F0D29" w:themeColor="text1"/>
                <w:lang w:val="en-ZA" w:eastAsia="en-ZA"/>
              </w:rPr>
              <mc:AlternateContent>
                <mc:Choice Requires="wps">
                  <w:drawing>
                    <wp:anchor distT="0" distB="0" distL="114300" distR="114300" simplePos="0" relativeHeight="251668992" behindDoc="0" locked="0" layoutInCell="1" allowOverlap="1" wp14:anchorId="12525995" wp14:editId="508C9C7E">
                      <wp:simplePos x="0" y="0"/>
                      <wp:positionH relativeFrom="column">
                        <wp:posOffset>1654174</wp:posOffset>
                      </wp:positionH>
                      <wp:positionV relativeFrom="paragraph">
                        <wp:posOffset>90805</wp:posOffset>
                      </wp:positionV>
                      <wp:extent cx="2390775" cy="295275"/>
                      <wp:effectExtent l="0" t="76200" r="0" b="28575"/>
                      <wp:wrapNone/>
                      <wp:docPr id="108" name="Elbow Connector 108"/>
                      <wp:cNvGraphicFramePr/>
                      <a:graphic xmlns:a="http://schemas.openxmlformats.org/drawingml/2006/main">
                        <a:graphicData uri="http://schemas.microsoft.com/office/word/2010/wordprocessingShape">
                          <wps:wsp>
                            <wps:cNvCnPr/>
                            <wps:spPr>
                              <a:xfrm flipV="1">
                                <a:off x="0" y="0"/>
                                <a:ext cx="2390775" cy="2952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88731" id="Elbow Connector 108" o:spid="_x0000_s1026" type="#_x0000_t34" style="position:absolute;margin-left:130.25pt;margin-top:7.15pt;width:188.25pt;height:23.25pt;flip:y;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" strokecolor="#0f0d29 [3213]" strokeweight="1pt">
                      <v:stroke endarrow="block"/>
                    </v:shape>
                  </w:pict>
                </mc:Fallback>
              </mc:AlternateContent>
            </w:r>
          </w:p>
          <w:p w14:paraId="46AA038E" w14:textId="761630FA" w:rsidR="00FE3EF5" w:rsidRDefault="00FE3EF5" w:rsidP="00FE3EF5">
            <w:pPr>
              <w:rPr>
                <w:rFonts w:ascii="Arial" w:hAnsi="Arial" w:cs="Arial"/>
                <w:szCs w:val="28"/>
              </w:rPr>
            </w:pPr>
          </w:p>
          <w:p w14:paraId="789FB5EB" w14:textId="6F30C4EA" w:rsidR="003923B8" w:rsidRDefault="003923B8" w:rsidP="00FE3EF5">
            <w:pPr>
              <w:rPr>
                <w:rFonts w:ascii="Arial" w:hAnsi="Arial" w:cs="Arial"/>
                <w:szCs w:val="28"/>
              </w:rPr>
            </w:pPr>
          </w:p>
          <w:p w14:paraId="3CFF3540" w14:textId="62333A9F" w:rsidR="003923B8" w:rsidRDefault="00575BA1" w:rsidP="003923B8">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67968" behindDoc="0" locked="0" layoutInCell="1" allowOverlap="1" wp14:anchorId="66AACEFF" wp14:editId="65EBC182">
                      <wp:simplePos x="0" y="0"/>
                      <wp:positionH relativeFrom="column">
                        <wp:posOffset>92076</wp:posOffset>
                      </wp:positionH>
                      <wp:positionV relativeFrom="paragraph">
                        <wp:posOffset>172720</wp:posOffset>
                      </wp:positionV>
                      <wp:extent cx="1600200" cy="30480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1600200" cy="304800"/>
                              </a:xfrm>
                              <a:prstGeom prst="rect">
                                <a:avLst/>
                              </a:prstGeom>
                            </wps:spPr>
                            <wps:style>
                              <a:lnRef idx="2">
                                <a:schemeClr val="dk1"/>
                              </a:lnRef>
                              <a:fillRef idx="1">
                                <a:schemeClr val="lt1"/>
                              </a:fillRef>
                              <a:effectRef idx="0">
                                <a:schemeClr val="dk1"/>
                              </a:effectRef>
                              <a:fontRef idx="minor">
                                <a:schemeClr val="dk1"/>
                              </a:fontRef>
                            </wps:style>
                            <wps:txbx>
                              <w:txbxContent>
                                <w:p w14:paraId="288978FF" w14:textId="77777777" w:rsidR="0062739B" w:rsidRPr="000F5A04" w:rsidRDefault="0062739B" w:rsidP="003923B8">
                                  <w:pPr>
                                    <w:jc w:val="center"/>
                                    <w:rPr>
                                      <w:b w:val="0"/>
                                      <w:color w:val="0F0D29" w:themeColor="text1"/>
                                      <w:sz w:val="20"/>
                                      <w:szCs w:val="20"/>
                                    </w:rPr>
                                  </w:pPr>
                                  <w:r w:rsidRPr="000F5A04">
                                    <w:rPr>
                                      <w:b w:val="0"/>
                                      <w:color w:val="0F0D29" w:themeColor="text1"/>
                                      <w:sz w:val="20"/>
                                      <w:szCs w:val="20"/>
                                    </w:rPr>
                                    <w:t xml:space="preserve">Get Feedback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AACEFF" id="Rectangle 37" o:spid="_x0000_s1033" style="position:absolute;margin-left:7.25pt;margin-top:13.6pt;width:126pt;height:2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" fillcolor="white [3201]" strokecolor="#0f0d29 [3200]" strokeweight="2pt">
                      <v:textbox>
                        <w:txbxContent>
                          <w:p w14:paraId="288978FF" w14:textId="77777777" w:rsidR="0062739B" w:rsidRPr="000F5A04" w:rsidRDefault="0062739B" w:rsidP="003923B8">
                            <w:pPr>
                              <w:jc w:val="center"/>
                              <w:rPr>
                                <w:b w:val="0"/>
                                <w:color w:val="0F0D29" w:themeColor="text1"/>
                                <w:sz w:val="20"/>
                                <w:szCs w:val="20"/>
                              </w:rPr>
                            </w:pPr>
                            <w:r w:rsidRPr="000F5A04">
                              <w:rPr>
                                <w:b w:val="0"/>
                                <w:color w:val="0F0D29" w:themeColor="text1"/>
                                <w:sz w:val="20"/>
                                <w:szCs w:val="20"/>
                              </w:rPr>
                              <w:t xml:space="preserve">Get Feedback </w:t>
                            </w:r>
                          </w:p>
                        </w:txbxContent>
                      </v:textbox>
                    </v:rect>
                  </w:pict>
                </mc:Fallback>
              </mc:AlternateContent>
            </w:r>
            <w:r w:rsidR="003923B8">
              <w:rPr>
                <w:rFonts w:ascii="Arial" w:hAnsi="Arial" w:cs="Arial"/>
                <w:noProof/>
                <w:szCs w:val="28"/>
                <w:lang w:val="en-ZA" w:eastAsia="en-ZA"/>
              </w:rPr>
              <mc:AlternateContent>
                <mc:Choice Requires="wps">
                  <w:drawing>
                    <wp:anchor distT="0" distB="0" distL="114300" distR="114300" simplePos="0" relativeHeight="251671040" behindDoc="0" locked="0" layoutInCell="1" allowOverlap="1" wp14:anchorId="4A64582E" wp14:editId="66A43483">
                      <wp:simplePos x="0" y="0"/>
                      <wp:positionH relativeFrom="column">
                        <wp:posOffset>1749425</wp:posOffset>
                      </wp:positionH>
                      <wp:positionV relativeFrom="paragraph">
                        <wp:posOffset>106045</wp:posOffset>
                      </wp:positionV>
                      <wp:extent cx="2390775" cy="295275"/>
                      <wp:effectExtent l="38100" t="0" r="9525" b="85725"/>
                      <wp:wrapNone/>
                      <wp:docPr id="110" name="Elbow Connector 110"/>
                      <wp:cNvGraphicFramePr/>
                      <a:graphic xmlns:a="http://schemas.openxmlformats.org/drawingml/2006/main">
                        <a:graphicData uri="http://schemas.microsoft.com/office/word/2010/wordprocessingShape">
                          <wps:wsp>
                            <wps:cNvCnPr/>
                            <wps:spPr>
                              <a:xfrm flipH="1">
                                <a:off x="0" y="0"/>
                                <a:ext cx="2390775" cy="2952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DBF3B8" id="Elbow Connector 110" o:spid="_x0000_s1026" type="#_x0000_t34" style="position:absolute;margin-left:137.75pt;margin-top:8.35pt;width:188.25pt;height:23.25pt;flip:x;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" strokecolor="#0f0d29 [3213]" strokeweight="1pt">
                      <v:stroke endarrow="block"/>
                    </v:shape>
                  </w:pict>
                </mc:Fallback>
              </mc:AlternateContent>
            </w:r>
          </w:p>
          <w:p w14:paraId="0D6BDA57" w14:textId="522C5A8F" w:rsidR="00575BA1" w:rsidRDefault="00575BA1" w:rsidP="003923B8">
            <w:pPr>
              <w:rPr>
                <w:rFonts w:ascii="Arial" w:hAnsi="Arial" w:cs="Arial"/>
                <w:szCs w:val="28"/>
              </w:rPr>
            </w:pPr>
          </w:p>
          <w:p w14:paraId="0A9B137E" w14:textId="4DF0388A" w:rsidR="00575BA1" w:rsidRDefault="00603386" w:rsidP="00575BA1">
            <w:pPr>
              <w:rPr>
                <w:rFonts w:ascii="Arial" w:hAnsi="Arial" w:cs="Arial"/>
                <w:szCs w:val="28"/>
              </w:rPr>
            </w:pPr>
            <w:r>
              <w:rPr>
                <w:rFonts w:ascii="Arial" w:hAnsi="Arial" w:cs="Arial"/>
                <w:noProof/>
                <w:szCs w:val="28"/>
                <w:lang w:val="en-ZA" w:eastAsia="en-ZA"/>
              </w:rPr>
              <mc:AlternateContent>
                <mc:Choice Requires="wps">
                  <w:drawing>
                    <wp:anchor distT="0" distB="0" distL="114300" distR="114300" simplePos="0" relativeHeight="251675136" behindDoc="0" locked="0" layoutInCell="1" allowOverlap="1" wp14:anchorId="13B5DACE" wp14:editId="74C00E8E">
                      <wp:simplePos x="0" y="0"/>
                      <wp:positionH relativeFrom="column">
                        <wp:posOffset>1654175</wp:posOffset>
                      </wp:positionH>
                      <wp:positionV relativeFrom="paragraph">
                        <wp:posOffset>144780</wp:posOffset>
                      </wp:positionV>
                      <wp:extent cx="2476500" cy="266700"/>
                      <wp:effectExtent l="0" t="76200" r="0" b="19050"/>
                      <wp:wrapNone/>
                      <wp:docPr id="112" name="Elbow Connector 112"/>
                      <wp:cNvGraphicFramePr/>
                      <a:graphic xmlns:a="http://schemas.openxmlformats.org/drawingml/2006/main">
                        <a:graphicData uri="http://schemas.microsoft.com/office/word/2010/wordprocessingShape">
                          <wps:wsp>
                            <wps:cNvCnPr/>
                            <wps:spPr>
                              <a:xfrm flipV="1">
                                <a:off x="0" y="0"/>
                                <a:ext cx="2476500" cy="26670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1A45EE" id="Elbow Connector 112" o:spid="_x0000_s1026" type="#_x0000_t34" style="position:absolute;margin-left:130.25pt;margin-top:11.4pt;width:195pt;height:21pt;flip:y;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" strokecolor="#0f0d29 [3213]" strokeweight="1pt">
                      <v:stroke endarrow="block"/>
                    </v:shape>
                  </w:pict>
                </mc:Fallback>
              </mc:AlternateContent>
            </w:r>
            <w:r>
              <w:rPr>
                <w:rFonts w:ascii="Arial" w:hAnsi="Arial" w:cs="Arial"/>
                <w:noProof/>
                <w:szCs w:val="28"/>
                <w:lang w:val="en-ZA" w:eastAsia="en-ZA"/>
              </w:rPr>
              <mc:AlternateContent>
                <mc:Choice Requires="wps">
                  <w:drawing>
                    <wp:anchor distT="0" distB="0" distL="114300" distR="114300" simplePos="0" relativeHeight="251673088" behindDoc="0" locked="0" layoutInCell="1" allowOverlap="1" wp14:anchorId="42B154A0" wp14:editId="09E27980">
                      <wp:simplePos x="0" y="0"/>
                      <wp:positionH relativeFrom="column">
                        <wp:posOffset>854075</wp:posOffset>
                      </wp:positionH>
                      <wp:positionV relativeFrom="paragraph">
                        <wp:posOffset>68580</wp:posOffset>
                      </wp:positionV>
                      <wp:extent cx="9525" cy="180975"/>
                      <wp:effectExtent l="76200" t="0" r="66675" b="47625"/>
                      <wp:wrapNone/>
                      <wp:docPr id="111" name="Straight Arrow Connector 111"/>
                      <wp:cNvGraphicFramePr/>
                      <a:graphic xmlns:a="http://schemas.openxmlformats.org/drawingml/2006/main">
                        <a:graphicData uri="http://schemas.microsoft.com/office/word/2010/wordprocessingShape">
                          <wps:wsp>
                            <wps:cNvCnPr/>
                            <wps:spPr>
                              <a:xfrm flipH="1">
                                <a:off x="0" y="0"/>
                                <a:ext cx="9525" cy="1809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710F27" id="Straight Arrow Connector 111" o:spid="_x0000_s1026" type="#_x0000_t32" style="position:absolute;margin-left:67.25pt;margin-top:5.4pt;width:.75pt;height:14.25pt;flip:x;z-index:251673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" strokecolor="#0f0d29 [3213]" strokeweight="1pt">
                      <v:stroke endarrow="block"/>
                    </v:shape>
                  </w:pict>
                </mc:Fallback>
              </mc:AlternateContent>
            </w:r>
          </w:p>
          <w:p w14:paraId="09A001B2" w14:textId="528C22E9" w:rsidR="00603386" w:rsidRDefault="00603386" w:rsidP="00575BA1">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72064" behindDoc="0" locked="0" layoutInCell="1" allowOverlap="1" wp14:anchorId="78500DA7" wp14:editId="58AD4B02">
                      <wp:simplePos x="0" y="0"/>
                      <wp:positionH relativeFrom="column">
                        <wp:posOffset>92075</wp:posOffset>
                      </wp:positionH>
                      <wp:positionV relativeFrom="paragraph">
                        <wp:posOffset>35560</wp:posOffset>
                      </wp:positionV>
                      <wp:extent cx="1552575" cy="4762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15525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4BF666B1" w14:textId="77777777" w:rsidR="0062739B" w:rsidRPr="000F5A04" w:rsidRDefault="0062739B" w:rsidP="00575BA1">
                                  <w:pPr>
                                    <w:jc w:val="center"/>
                                    <w:rPr>
                                      <w:color w:val="0F0D29" w:themeColor="text1"/>
                                      <w:sz w:val="20"/>
                                      <w:szCs w:val="20"/>
                                    </w:rPr>
                                  </w:pPr>
                                  <w:r w:rsidRPr="000F5A04">
                                    <w:rPr>
                                      <w:color w:val="0F0D29" w:themeColor="text1"/>
                                      <w:sz w:val="20"/>
                                      <w:szCs w:val="20"/>
                                    </w:rPr>
                                    <w:t>Email Supervisor for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500DA7" id="Rectangle 43" o:spid="_x0000_s1034" style="position:absolute;margin-left:7.25pt;margin-top:2.8pt;width:122.25pt;height:37.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" fillcolor="white [3201]" strokecolor="#0f0d29 [3200]" strokeweight="2pt">
                      <v:textbox>
                        <w:txbxContent>
                          <w:p w14:paraId="4BF666B1" w14:textId="77777777" w:rsidR="0062739B" w:rsidRPr="000F5A04" w:rsidRDefault="0062739B" w:rsidP="00575BA1">
                            <w:pPr>
                              <w:jc w:val="center"/>
                              <w:rPr>
                                <w:color w:val="0F0D29" w:themeColor="text1"/>
                                <w:sz w:val="20"/>
                                <w:szCs w:val="20"/>
                              </w:rPr>
                            </w:pPr>
                            <w:r w:rsidRPr="000F5A04">
                              <w:rPr>
                                <w:color w:val="0F0D29" w:themeColor="text1"/>
                                <w:sz w:val="20"/>
                                <w:szCs w:val="20"/>
                              </w:rPr>
                              <w:t>Email Supervisor for Appointment</w:t>
                            </w:r>
                          </w:p>
                        </w:txbxContent>
                      </v:textbox>
                    </v:rect>
                  </w:pict>
                </mc:Fallback>
              </mc:AlternateContent>
            </w:r>
          </w:p>
          <w:p w14:paraId="161A62B1" w14:textId="77777777" w:rsidR="00603386" w:rsidRPr="00603386" w:rsidRDefault="00603386" w:rsidP="00603386">
            <w:pPr>
              <w:rPr>
                <w:rFonts w:ascii="Arial" w:hAnsi="Arial" w:cs="Arial"/>
                <w:szCs w:val="28"/>
              </w:rPr>
            </w:pPr>
          </w:p>
          <w:p w14:paraId="65241E1B" w14:textId="02146BE1" w:rsidR="00603386" w:rsidRDefault="00603386" w:rsidP="00603386">
            <w:pPr>
              <w:rPr>
                <w:rFonts w:ascii="Arial" w:hAnsi="Arial" w:cs="Arial"/>
                <w:szCs w:val="28"/>
              </w:rPr>
            </w:pPr>
            <w:r>
              <w:rPr>
                <w:rFonts w:ascii="Arial" w:hAnsi="Arial" w:cs="Arial"/>
                <w:noProof/>
                <w:szCs w:val="28"/>
                <w:lang w:val="en-ZA" w:eastAsia="en-ZA"/>
              </w:rPr>
              <mc:AlternateContent>
                <mc:Choice Requires="wps">
                  <w:drawing>
                    <wp:anchor distT="0" distB="0" distL="114300" distR="114300" simplePos="0" relativeHeight="251679232" behindDoc="0" locked="0" layoutInCell="1" allowOverlap="1" wp14:anchorId="647B438B" wp14:editId="27036BDC">
                      <wp:simplePos x="0" y="0"/>
                      <wp:positionH relativeFrom="column">
                        <wp:posOffset>1711325</wp:posOffset>
                      </wp:positionH>
                      <wp:positionV relativeFrom="paragraph">
                        <wp:posOffset>131445</wp:posOffset>
                      </wp:positionV>
                      <wp:extent cx="2457450" cy="247650"/>
                      <wp:effectExtent l="38100" t="0" r="19050" b="95250"/>
                      <wp:wrapNone/>
                      <wp:docPr id="114" name="Elbow Connector 114"/>
                      <wp:cNvGraphicFramePr/>
                      <a:graphic xmlns:a="http://schemas.openxmlformats.org/drawingml/2006/main">
                        <a:graphicData uri="http://schemas.microsoft.com/office/word/2010/wordprocessingShape">
                          <wps:wsp>
                            <wps:cNvCnPr/>
                            <wps:spPr>
                              <a:xfrm flipH="1">
                                <a:off x="0" y="0"/>
                                <a:ext cx="2457450" cy="24765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249C4D" id="Elbow Connector 114" o:spid="_x0000_s1026" type="#_x0000_t34" style="position:absolute;margin-left:134.75pt;margin-top:10.35pt;width:193.5pt;height:19.5pt;flip:x;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" strokecolor="#0f0d29 [3213]" strokeweight="1pt">
                      <v:stroke endarrow="block"/>
                    </v:shape>
                  </w:pict>
                </mc:Fallback>
              </mc:AlternateContent>
            </w:r>
          </w:p>
          <w:p w14:paraId="415CDB9E" w14:textId="7E73AA60" w:rsidR="00603386" w:rsidRDefault="00603386" w:rsidP="00603386">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76160" behindDoc="0" locked="0" layoutInCell="1" allowOverlap="1" wp14:anchorId="4E7B2979" wp14:editId="0911F102">
                      <wp:simplePos x="0" y="0"/>
                      <wp:positionH relativeFrom="column">
                        <wp:posOffset>107950</wp:posOffset>
                      </wp:positionH>
                      <wp:positionV relativeFrom="paragraph">
                        <wp:posOffset>12700</wp:posOffset>
                      </wp:positionV>
                      <wp:extent cx="1571625" cy="304800"/>
                      <wp:effectExtent l="0" t="0" r="28575" b="19050"/>
                      <wp:wrapNone/>
                      <wp:docPr id="48" name="Rectangle 48"/>
                      <wp:cNvGraphicFramePr/>
                      <a:graphic xmlns:a="http://schemas.openxmlformats.org/drawingml/2006/main">
                        <a:graphicData uri="http://schemas.microsoft.com/office/word/2010/wordprocessingShape">
                          <wps:wsp>
                            <wps:cNvSpPr/>
                            <wps:spPr>
                              <a:xfrm>
                                <a:off x="0" y="0"/>
                                <a:ext cx="157162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0EB50894" w14:textId="77777777" w:rsidR="0062739B" w:rsidRPr="000F5A04" w:rsidRDefault="0062739B" w:rsidP="00603386">
                                  <w:pPr>
                                    <w:jc w:val="center"/>
                                    <w:rPr>
                                      <w:b w:val="0"/>
                                      <w:color w:val="0F0D29" w:themeColor="text1"/>
                                      <w:sz w:val="20"/>
                                      <w:szCs w:val="20"/>
                                    </w:rPr>
                                  </w:pPr>
                                  <w:r w:rsidRPr="000F5A04">
                                    <w:rPr>
                                      <w:b w:val="0"/>
                                      <w:color w:val="0F0D29" w:themeColor="text1"/>
                                      <w:sz w:val="20"/>
                                      <w:szCs w:val="20"/>
                                    </w:rPr>
                                    <w:t>Restart 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B2979" id="Rectangle 48" o:spid="_x0000_s1035" style="position:absolute;margin-left:8.5pt;margin-top:1pt;width:123.75pt;height:2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" fillcolor="white [3201]" strokecolor="#0f0d29 [3200]" strokeweight="2pt">
                      <v:textbox>
                        <w:txbxContent>
                          <w:p w14:paraId="0EB50894" w14:textId="77777777" w:rsidR="0062739B" w:rsidRPr="000F5A04" w:rsidRDefault="0062739B" w:rsidP="00603386">
                            <w:pPr>
                              <w:jc w:val="center"/>
                              <w:rPr>
                                <w:b w:val="0"/>
                                <w:color w:val="0F0D29" w:themeColor="text1"/>
                                <w:sz w:val="20"/>
                                <w:szCs w:val="20"/>
                              </w:rPr>
                            </w:pPr>
                            <w:r w:rsidRPr="000F5A04">
                              <w:rPr>
                                <w:b w:val="0"/>
                                <w:color w:val="0F0D29" w:themeColor="text1"/>
                                <w:sz w:val="20"/>
                                <w:szCs w:val="20"/>
                              </w:rPr>
                              <w:t>Restart Working</w:t>
                            </w:r>
                          </w:p>
                        </w:txbxContent>
                      </v:textbox>
                    </v:rect>
                  </w:pict>
                </mc:Fallback>
              </mc:AlternateContent>
            </w:r>
          </w:p>
          <w:p w14:paraId="365C2275" w14:textId="6505643F" w:rsidR="00603386" w:rsidRDefault="000F5A04" w:rsidP="00603386">
            <w:pPr>
              <w:rPr>
                <w:rFonts w:ascii="Arial" w:hAnsi="Arial" w:cs="Arial"/>
                <w:szCs w:val="28"/>
              </w:rPr>
            </w:pPr>
            <w:r>
              <w:rPr>
                <w:rFonts w:ascii="Arial" w:hAnsi="Arial" w:cs="Arial"/>
                <w:noProof/>
                <w:szCs w:val="28"/>
                <w:lang w:val="en-ZA" w:eastAsia="en-ZA"/>
              </w:rPr>
              <mc:AlternateContent>
                <mc:Choice Requires="wps">
                  <w:drawing>
                    <wp:anchor distT="0" distB="0" distL="114300" distR="114300" simplePos="0" relativeHeight="251683328" behindDoc="0" locked="0" layoutInCell="1" allowOverlap="1" wp14:anchorId="1AE3A001" wp14:editId="7E169377">
                      <wp:simplePos x="0" y="0"/>
                      <wp:positionH relativeFrom="column">
                        <wp:posOffset>1663699</wp:posOffset>
                      </wp:positionH>
                      <wp:positionV relativeFrom="paragraph">
                        <wp:posOffset>113030</wp:posOffset>
                      </wp:positionV>
                      <wp:extent cx="2428875" cy="257175"/>
                      <wp:effectExtent l="0" t="76200" r="0" b="28575"/>
                      <wp:wrapNone/>
                      <wp:docPr id="115" name="Elbow Connector 115"/>
                      <wp:cNvGraphicFramePr/>
                      <a:graphic xmlns:a="http://schemas.openxmlformats.org/drawingml/2006/main">
                        <a:graphicData uri="http://schemas.microsoft.com/office/word/2010/wordprocessingShape">
                          <wps:wsp>
                            <wps:cNvCnPr/>
                            <wps:spPr>
                              <a:xfrm flipV="1">
                                <a:off x="0" y="0"/>
                                <a:ext cx="2428875" cy="2571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889462" id="Elbow Connector 115" o:spid="_x0000_s1026" type="#_x0000_t34" style="position:absolute;margin-left:131pt;margin-top:8.9pt;width:191.25pt;height:20.25pt;flip:y;z-index:25168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" strokecolor="#0f0d29 [3213]" strokeweight="1pt">
                      <v:stroke endarrow="block"/>
                    </v:shape>
                  </w:pict>
                </mc:Fallback>
              </mc:AlternateContent>
            </w:r>
          </w:p>
          <w:p w14:paraId="137B50D4" w14:textId="5D659E47" w:rsidR="00352D96" w:rsidRPr="00603386" w:rsidRDefault="00603386" w:rsidP="00603386">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80256" behindDoc="0" locked="0" layoutInCell="1" allowOverlap="1" wp14:anchorId="1E75E97B" wp14:editId="12EBBB1E">
                      <wp:simplePos x="0" y="0"/>
                      <wp:positionH relativeFrom="column">
                        <wp:posOffset>88900</wp:posOffset>
                      </wp:positionH>
                      <wp:positionV relativeFrom="paragraph">
                        <wp:posOffset>22225</wp:posOffset>
                      </wp:positionV>
                      <wp:extent cx="1571625" cy="304800"/>
                      <wp:effectExtent l="0" t="0" r="28575" b="19050"/>
                      <wp:wrapNone/>
                      <wp:docPr id="52" name="Rectangle 52"/>
                      <wp:cNvGraphicFramePr/>
                      <a:graphic xmlns:a="http://schemas.openxmlformats.org/drawingml/2006/main">
                        <a:graphicData uri="http://schemas.microsoft.com/office/word/2010/wordprocessingShape">
                          <wps:wsp>
                            <wps:cNvSpPr/>
                            <wps:spPr>
                              <a:xfrm>
                                <a:off x="0" y="0"/>
                                <a:ext cx="157162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469BADC1" w14:textId="77777777" w:rsidR="0062739B" w:rsidRDefault="0062739B" w:rsidP="00603386">
                                  <w:pPr>
                                    <w:jc w:val="center"/>
                                  </w:pPr>
                                  <w:r w:rsidRPr="000F5A04">
                                    <w:rPr>
                                      <w:color w:val="0F0D29" w:themeColor="text1"/>
                                      <w:sz w:val="20"/>
                                      <w:szCs w:val="20"/>
                                    </w:rPr>
                                    <w:t>Submit Final</w:t>
                                  </w:r>
                                  <w:r w:rsidRPr="000F5A04">
                                    <w:rPr>
                                      <w:color w:val="0F0D29" w:themeColor="text1"/>
                                    </w:rPr>
                                    <w:t xml:space="preserve"> </w:t>
                                  </w:r>
                                  <w:r>
                                    <w:t xml:space="preserve">documents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5E97B" id="Rectangle 52" o:spid="_x0000_s1036" style="position:absolute;margin-left:7pt;margin-top:1.75pt;width:123.75pt;height:2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" fillcolor="white [3201]" strokecolor="#0f0d29 [3200]" strokeweight="2pt">
                      <v:textbox>
                        <w:txbxContent>
                          <w:p w14:paraId="469BADC1" w14:textId="77777777" w:rsidR="0062739B" w:rsidRDefault="0062739B" w:rsidP="00603386">
                            <w:pPr>
                              <w:jc w:val="center"/>
                            </w:pPr>
                            <w:r w:rsidRPr="000F5A04">
                              <w:rPr>
                                <w:color w:val="0F0D29" w:themeColor="text1"/>
                                <w:sz w:val="20"/>
                                <w:szCs w:val="20"/>
                              </w:rPr>
                              <w:t>Submit Final</w:t>
                            </w:r>
                            <w:r w:rsidRPr="000F5A04">
                              <w:rPr>
                                <w:color w:val="0F0D29" w:themeColor="text1"/>
                              </w:rPr>
                              <w:t xml:space="preserve"> </w:t>
                            </w:r>
                            <w:r>
                              <w:t xml:space="preserve">documents </w:t>
                            </w:r>
                          </w:p>
                        </w:txbxContent>
                      </v:textbox>
                    </v:rect>
                  </w:pict>
                </mc:Fallback>
              </mc:AlternateContent>
            </w:r>
          </w:p>
        </w:tc>
        <w:tc>
          <w:tcPr>
            <w:tcW w:w="3309" w:type="dxa"/>
            <w:shd w:val="clear" w:color="auto" w:fill="D0CECE" w:themeFill="background2" w:themeFillShade="E6"/>
          </w:tcPr>
          <w:p w14:paraId="2732ECC1" w14:textId="5FC739A7" w:rsidR="00352D96" w:rsidRDefault="00352D96" w:rsidP="00352D96">
            <w:pPr>
              <w:tabs>
                <w:tab w:val="center" w:pos="1481"/>
                <w:tab w:val="left" w:pos="1920"/>
              </w:tabs>
              <w:spacing w:after="200"/>
              <w:rPr>
                <w:rFonts w:ascii="Arial" w:hAnsi="Arial" w:cs="Arial"/>
                <w:b w:val="0"/>
                <w:color w:val="0F0D29" w:themeColor="text1"/>
                <w:szCs w:val="28"/>
              </w:rPr>
            </w:pPr>
            <w:r>
              <w:rPr>
                <w:rFonts w:ascii="Arial" w:hAnsi="Arial" w:cs="Arial"/>
                <w:b w:val="0"/>
                <w:noProof/>
                <w:color w:val="0F0D29" w:themeColor="text1"/>
                <w:szCs w:val="28"/>
                <w:lang w:val="en-ZA" w:eastAsia="en-ZA"/>
              </w:rPr>
              <mc:AlternateContent>
                <mc:Choice Requires="wps">
                  <w:drawing>
                    <wp:anchor distT="0" distB="0" distL="114300" distR="114300" simplePos="0" relativeHeight="251631104" behindDoc="0" locked="0" layoutInCell="1" allowOverlap="1" wp14:anchorId="78FBA4A4" wp14:editId="3D13E9A1">
                      <wp:simplePos x="0" y="0"/>
                      <wp:positionH relativeFrom="column">
                        <wp:posOffset>842010</wp:posOffset>
                      </wp:positionH>
                      <wp:positionV relativeFrom="paragraph">
                        <wp:posOffset>233045</wp:posOffset>
                      </wp:positionV>
                      <wp:extent cx="9525" cy="219075"/>
                      <wp:effectExtent l="38100" t="0" r="66675" b="47625"/>
                      <wp:wrapNone/>
                      <wp:docPr id="61" name="Straight Arrow Connector 61"/>
                      <wp:cNvGraphicFramePr/>
                      <a:graphic xmlns:a="http://schemas.openxmlformats.org/drawingml/2006/main">
                        <a:graphicData uri="http://schemas.microsoft.com/office/word/2010/wordprocessingShape">
                          <wps:wsp>
                            <wps:cNvCnPr/>
                            <wps:spPr>
                              <a:xfrm>
                                <a:off x="0" y="0"/>
                                <a:ext cx="9525" cy="219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EF35CD" id="Straight Arrow Connector 61" o:spid="_x0000_s1026" type="#_x0000_t32" style="position:absolute;margin-left:66.3pt;margin-top:18.35pt;width:.75pt;height:17.25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" strokecolor="#0f0d29 [3213]" strokeweight="1pt">
                      <v:stroke endarrow="block"/>
                    </v:shape>
                  </w:pict>
                </mc:Fallback>
              </mc:AlternateContent>
            </w:r>
            <w:r>
              <w:rPr>
                <w:rFonts w:ascii="Arial" w:hAnsi="Arial" w:cs="Arial"/>
                <w:b w:val="0"/>
                <w:noProof/>
                <w:color w:val="0F0D29" w:themeColor="text1"/>
                <w:szCs w:val="28"/>
                <w:lang w:val="en-ZA" w:eastAsia="en-ZA"/>
              </w:rPr>
              <mc:AlternateContent>
                <mc:Choice Requires="wps">
                  <w:drawing>
                    <wp:anchor distT="0" distB="0" distL="114300" distR="114300" simplePos="0" relativeHeight="251629056" behindDoc="0" locked="0" layoutInCell="1" allowOverlap="1" wp14:anchorId="6C644447" wp14:editId="5D9BEE9B">
                      <wp:simplePos x="0" y="0"/>
                      <wp:positionH relativeFrom="column">
                        <wp:posOffset>755650</wp:posOffset>
                      </wp:positionH>
                      <wp:positionV relativeFrom="paragraph">
                        <wp:posOffset>61595</wp:posOffset>
                      </wp:positionV>
                      <wp:extent cx="142875" cy="171450"/>
                      <wp:effectExtent l="0" t="0" r="28575" b="19050"/>
                      <wp:wrapNone/>
                      <wp:docPr id="57" name="Oval 57"/>
                      <wp:cNvGraphicFramePr/>
                      <a:graphic xmlns:a="http://schemas.openxmlformats.org/drawingml/2006/main">
                        <a:graphicData uri="http://schemas.microsoft.com/office/word/2010/wordprocessingShape">
                          <wps:wsp>
                            <wps:cNvSpPr/>
                            <wps:spPr>
                              <a:xfrm>
                                <a:off x="0" y="0"/>
                                <a:ext cx="142875" cy="171450"/>
                              </a:xfrm>
                              <a:prstGeom prst="ellipse">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8AE32" id="Oval 57" o:spid="_x0000_s1026" style="position:absolute;margin-left:59.5pt;margin-top:4.85pt;width:11.25pt;height:13.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" fillcolor="white [3201]" strokecolor="#0f0d29 [3213]" strokeweight="2pt"/>
                  </w:pict>
                </mc:Fallback>
              </mc:AlternateContent>
            </w:r>
            <w:r>
              <w:rPr>
                <w:rFonts w:ascii="Arial" w:hAnsi="Arial" w:cs="Arial"/>
                <w:b w:val="0"/>
                <w:color w:val="0F0D29" w:themeColor="text1"/>
                <w:szCs w:val="28"/>
              </w:rPr>
              <w:tab/>
            </w:r>
            <w:r>
              <w:rPr>
                <w:rFonts w:ascii="Arial" w:hAnsi="Arial" w:cs="Arial"/>
                <w:b w:val="0"/>
                <w:color w:val="0F0D29" w:themeColor="text1"/>
                <w:szCs w:val="28"/>
              </w:rPr>
              <w:tab/>
            </w:r>
          </w:p>
          <w:p w14:paraId="70D76AB8" w14:textId="60C18C5A" w:rsidR="00352D96" w:rsidRDefault="00352D96" w:rsidP="00352D96">
            <w:pPr>
              <w:tabs>
                <w:tab w:val="center" w:pos="1481"/>
                <w:tab w:val="left" w:pos="1920"/>
              </w:tabs>
              <w:spacing w:after="200"/>
              <w:rPr>
                <w:rFonts w:ascii="Arial" w:hAnsi="Arial" w:cs="Arial"/>
                <w:b w:val="0"/>
                <w:color w:val="0F0D29" w:themeColor="text1"/>
                <w:szCs w:val="28"/>
              </w:rPr>
            </w:pPr>
            <w:r>
              <w:rPr>
                <w:noProof/>
                <w:color w:val="0F0D29" w:themeColor="text1"/>
                <w:lang w:val="en-ZA" w:eastAsia="en-ZA"/>
              </w:rPr>
              <mc:AlternateContent>
                <mc:Choice Requires="wps">
                  <w:drawing>
                    <wp:anchor distT="0" distB="0" distL="114300" distR="114300" simplePos="0" relativeHeight="251630080" behindDoc="0" locked="0" layoutInCell="1" allowOverlap="1" wp14:anchorId="4D413E86" wp14:editId="6765A42C">
                      <wp:simplePos x="0" y="0"/>
                      <wp:positionH relativeFrom="column">
                        <wp:posOffset>99060</wp:posOffset>
                      </wp:positionH>
                      <wp:positionV relativeFrom="paragraph">
                        <wp:posOffset>139700</wp:posOffset>
                      </wp:positionV>
                      <wp:extent cx="1581150" cy="4381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581150" cy="438150"/>
                              </a:xfrm>
                              <a:prstGeom prst="rect">
                                <a:avLst/>
                              </a:prstGeom>
                            </wps:spPr>
                            <wps:style>
                              <a:lnRef idx="2">
                                <a:schemeClr val="dk1"/>
                              </a:lnRef>
                              <a:fillRef idx="1">
                                <a:schemeClr val="lt1"/>
                              </a:fillRef>
                              <a:effectRef idx="0">
                                <a:schemeClr val="dk1"/>
                              </a:effectRef>
                              <a:fontRef idx="minor">
                                <a:schemeClr val="dk1"/>
                              </a:fontRef>
                            </wps:style>
                            <wps:txbx>
                              <w:txbxContent>
                                <w:p w14:paraId="7AA42C75" w14:textId="77777777" w:rsidR="0062739B" w:rsidRPr="000F5A04" w:rsidRDefault="0062739B" w:rsidP="00352D96">
                                  <w:pPr>
                                    <w:jc w:val="center"/>
                                    <w:rPr>
                                      <w:color w:val="0F0D29" w:themeColor="text1"/>
                                      <w:sz w:val="20"/>
                                      <w:szCs w:val="20"/>
                                    </w:rPr>
                                  </w:pPr>
                                  <w:r w:rsidRPr="000F5A04">
                                    <w:rPr>
                                      <w:color w:val="0F0D29" w:themeColor="text1"/>
                                      <w:sz w:val="20"/>
                                      <w:szCs w:val="20"/>
                                    </w:rPr>
                                    <w:t>Send Topic Template Proposal/Guidance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413E86" id="Rectangle 13" o:spid="_x0000_s1037" style="position:absolute;margin-left:7.8pt;margin-top:11pt;width:124.5pt;height:34.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" fillcolor="white [3201]" strokecolor="#0f0d29 [3200]" strokeweight="2pt">
                      <v:textbox>
                        <w:txbxContent>
                          <w:p w14:paraId="7AA42C75" w14:textId="77777777" w:rsidR="0062739B" w:rsidRPr="000F5A04" w:rsidRDefault="0062739B" w:rsidP="00352D96">
                            <w:pPr>
                              <w:jc w:val="center"/>
                              <w:rPr>
                                <w:color w:val="0F0D29" w:themeColor="text1"/>
                                <w:sz w:val="20"/>
                                <w:szCs w:val="20"/>
                              </w:rPr>
                            </w:pPr>
                            <w:r w:rsidRPr="000F5A04">
                              <w:rPr>
                                <w:color w:val="0F0D29" w:themeColor="text1"/>
                                <w:sz w:val="20"/>
                                <w:szCs w:val="20"/>
                              </w:rPr>
                              <w:t>Send Topic Template Proposal/Guidance</w:t>
                            </w:r>
                          </w:p>
                        </w:txbxContent>
                      </v:textbox>
                    </v:rect>
                  </w:pict>
                </mc:Fallback>
              </mc:AlternateContent>
            </w:r>
          </w:p>
          <w:p w14:paraId="2473801D" w14:textId="217129AC" w:rsidR="00352D96" w:rsidRDefault="00352D96" w:rsidP="00352D96">
            <w:pPr>
              <w:tabs>
                <w:tab w:val="center" w:pos="1481"/>
                <w:tab w:val="left" w:pos="1920"/>
              </w:tabs>
              <w:spacing w:after="200"/>
              <w:rPr>
                <w:rFonts w:ascii="Arial" w:hAnsi="Arial" w:cs="Arial"/>
                <w:b w:val="0"/>
                <w:color w:val="0F0D29" w:themeColor="text1"/>
                <w:szCs w:val="28"/>
              </w:rPr>
            </w:pPr>
          </w:p>
          <w:p w14:paraId="0D587C8F" w14:textId="50E34B3F" w:rsidR="00352D96" w:rsidRDefault="00FB0527" w:rsidP="00352D96">
            <w:pPr>
              <w:rPr>
                <w:rFonts w:ascii="Arial" w:hAnsi="Arial" w:cs="Arial"/>
                <w:szCs w:val="28"/>
              </w:rPr>
            </w:pPr>
            <w:r>
              <w:rPr>
                <w:noProof/>
                <w:lang w:val="en-ZA" w:eastAsia="en-ZA"/>
              </w:rPr>
              <mc:AlternateContent>
                <mc:Choice Requires="wps">
                  <w:drawing>
                    <wp:anchor distT="0" distB="0" distL="114300" distR="114300" simplePos="0" relativeHeight="251639296" behindDoc="0" locked="0" layoutInCell="1" allowOverlap="1" wp14:anchorId="1C60AF34" wp14:editId="50209438">
                      <wp:simplePos x="0" y="0"/>
                      <wp:positionH relativeFrom="column">
                        <wp:posOffset>403860</wp:posOffset>
                      </wp:positionH>
                      <wp:positionV relativeFrom="paragraph">
                        <wp:posOffset>181610</wp:posOffset>
                      </wp:positionV>
                      <wp:extent cx="1200150" cy="1019175"/>
                      <wp:effectExtent l="0" t="0" r="19050" b="28575"/>
                      <wp:wrapNone/>
                      <wp:docPr id="24" name="Diamond 24"/>
                      <wp:cNvGraphicFramePr/>
                      <a:graphic xmlns:a="http://schemas.openxmlformats.org/drawingml/2006/main">
                        <a:graphicData uri="http://schemas.microsoft.com/office/word/2010/wordprocessingShape">
                          <wps:wsp>
                            <wps:cNvSpPr/>
                            <wps:spPr>
                              <a:xfrm>
                                <a:off x="0" y="0"/>
                                <a:ext cx="1200150" cy="1019175"/>
                              </a:xfrm>
                              <a:prstGeom prst="diamond">
                                <a:avLst/>
                              </a:prstGeom>
                              <a:solidFill>
                                <a:schemeClr val="bg1">
                                  <a:lumMod val="95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3BEA7DD8" w14:textId="77777777" w:rsidR="0062739B" w:rsidRPr="000F5A04" w:rsidRDefault="0062739B" w:rsidP="00352D96">
                                  <w:pPr>
                                    <w:jc w:val="center"/>
                                    <w:rPr>
                                      <w:color w:val="0F0D29" w:themeColor="text1"/>
                                      <w:sz w:val="20"/>
                                      <w:szCs w:val="20"/>
                                    </w:rPr>
                                  </w:pPr>
                                  <w:r w:rsidRPr="000F5A04">
                                    <w:rPr>
                                      <w:color w:val="0F0D29" w:themeColor="text1"/>
                                      <w:sz w:val="20"/>
                                      <w:szCs w:val="20"/>
                                    </w:rPr>
                                    <w:t>Valid 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60AF34" id="_x0000_t4" coordsize="21600,21600" o:spt="4" path="m10800,l,10800,10800,21600,21600,10800xe">
                      <v:stroke joinstyle="miter"/>
                      <v:path gradientshapeok="t" o:connecttype="rect" textboxrect="5400,5400,16200,16200"/>
                    </v:shapetype>
                    <v:shape id="Diamond 24" o:spid="_x0000_s1038" type="#_x0000_t4" style="position:absolute;margin-left:31.8pt;margin-top:14.3pt;width:94.5pt;height:80.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" fillcolor="#f2f2f2 [3052]" strokecolor="#070614 [1600]" strokeweight="2pt">
                      <v:textbox>
                        <w:txbxContent>
                          <w:p w14:paraId="3BEA7DD8" w14:textId="77777777" w:rsidR="0062739B" w:rsidRPr="000F5A04" w:rsidRDefault="0062739B" w:rsidP="00352D96">
                            <w:pPr>
                              <w:jc w:val="center"/>
                              <w:rPr>
                                <w:color w:val="0F0D29" w:themeColor="text1"/>
                                <w:sz w:val="20"/>
                                <w:szCs w:val="20"/>
                              </w:rPr>
                            </w:pPr>
                            <w:r w:rsidRPr="000F5A04">
                              <w:rPr>
                                <w:color w:val="0F0D29" w:themeColor="text1"/>
                                <w:sz w:val="20"/>
                                <w:szCs w:val="20"/>
                              </w:rPr>
                              <w:t>Valid Topic?</w:t>
                            </w:r>
                          </w:p>
                        </w:txbxContent>
                      </v:textbox>
                    </v:shape>
                  </w:pict>
                </mc:Fallback>
              </mc:AlternateContent>
            </w:r>
          </w:p>
          <w:p w14:paraId="479A9F47" w14:textId="165C6A31" w:rsidR="00FB0527" w:rsidRDefault="00FB0527" w:rsidP="00352D96">
            <w:pPr>
              <w:rPr>
                <w:rFonts w:ascii="Arial" w:hAnsi="Arial" w:cs="Arial"/>
                <w:szCs w:val="28"/>
              </w:rPr>
            </w:pPr>
          </w:p>
          <w:p w14:paraId="25E06201" w14:textId="03273B60" w:rsidR="00FB0527" w:rsidRPr="00FB0527" w:rsidRDefault="00FB0527" w:rsidP="00FB0527">
            <w:pPr>
              <w:rPr>
                <w:rFonts w:ascii="Arial" w:hAnsi="Arial" w:cs="Arial"/>
                <w:szCs w:val="28"/>
              </w:rPr>
            </w:pPr>
          </w:p>
          <w:p w14:paraId="5F20FC66" w14:textId="5F93CBD2" w:rsidR="00FB0527" w:rsidRPr="00FB0527" w:rsidRDefault="00FB0527" w:rsidP="00FB0527">
            <w:pPr>
              <w:rPr>
                <w:rFonts w:ascii="Arial" w:hAnsi="Arial" w:cs="Arial"/>
                <w:szCs w:val="28"/>
              </w:rPr>
            </w:pPr>
            <w:r>
              <w:rPr>
                <w:rFonts w:ascii="Arial" w:hAnsi="Arial" w:cs="Arial"/>
                <w:noProof/>
                <w:szCs w:val="28"/>
                <w:lang w:val="en-ZA" w:eastAsia="en-ZA"/>
              </w:rPr>
              <mc:AlternateContent>
                <mc:Choice Requires="wps">
                  <w:drawing>
                    <wp:anchor distT="0" distB="0" distL="114300" distR="114300" simplePos="0" relativeHeight="251643392" behindDoc="0" locked="0" layoutInCell="1" allowOverlap="1" wp14:anchorId="760197C6" wp14:editId="2FA7BDF7">
                      <wp:simplePos x="0" y="0"/>
                      <wp:positionH relativeFrom="column">
                        <wp:posOffset>1604010</wp:posOffset>
                      </wp:positionH>
                      <wp:positionV relativeFrom="paragraph">
                        <wp:posOffset>92075</wp:posOffset>
                      </wp:positionV>
                      <wp:extent cx="28575" cy="781050"/>
                      <wp:effectExtent l="57150" t="0" r="66675" b="57150"/>
                      <wp:wrapNone/>
                      <wp:docPr id="68" name="Elbow Connector 68"/>
                      <wp:cNvGraphicFramePr/>
                      <a:graphic xmlns:a="http://schemas.openxmlformats.org/drawingml/2006/main">
                        <a:graphicData uri="http://schemas.microsoft.com/office/word/2010/wordprocessingShape">
                          <wps:wsp>
                            <wps:cNvCnPr/>
                            <wps:spPr>
                              <a:xfrm>
                                <a:off x="0" y="0"/>
                                <a:ext cx="28575" cy="78105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953C72" id="Elbow Connector 68" o:spid="_x0000_s1026" type="#_x0000_t34" style="position:absolute;margin-left:126.3pt;margin-top:7.25pt;width:2.25pt;height:61.5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" strokecolor="#0f0d29 [3213]" strokeweight="1pt">
                      <v:stroke endarrow="block"/>
                    </v:shape>
                  </w:pict>
                </mc:Fallback>
              </mc:AlternateContent>
            </w:r>
          </w:p>
          <w:p w14:paraId="332B58EC" w14:textId="532A90C7" w:rsidR="00FB0527" w:rsidRPr="00FB0527" w:rsidRDefault="00FB0527" w:rsidP="00FB0527">
            <w:pPr>
              <w:rPr>
                <w:rFonts w:ascii="Arial" w:hAnsi="Arial" w:cs="Arial"/>
                <w:szCs w:val="28"/>
              </w:rPr>
            </w:pPr>
          </w:p>
          <w:p w14:paraId="75AEF027" w14:textId="77777777" w:rsidR="00FB0527" w:rsidRPr="00FB0527" w:rsidRDefault="00FB0527" w:rsidP="00FB0527">
            <w:pPr>
              <w:rPr>
                <w:rFonts w:ascii="Arial" w:hAnsi="Arial" w:cs="Arial"/>
                <w:szCs w:val="28"/>
              </w:rPr>
            </w:pPr>
          </w:p>
          <w:p w14:paraId="1D16AEC5" w14:textId="79C052E9" w:rsidR="00FB0527" w:rsidRDefault="00FB0527" w:rsidP="00FB0527">
            <w:pPr>
              <w:rPr>
                <w:rFonts w:ascii="Arial" w:hAnsi="Arial" w:cs="Arial"/>
                <w:szCs w:val="28"/>
              </w:rPr>
            </w:pPr>
          </w:p>
          <w:p w14:paraId="6239AAA8" w14:textId="4423208A" w:rsidR="00FB0527" w:rsidRDefault="00FB0527" w:rsidP="00FB0527">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40320" behindDoc="0" locked="0" layoutInCell="1" allowOverlap="1" wp14:anchorId="132CC9BD" wp14:editId="603B9E64">
                      <wp:simplePos x="0" y="0"/>
                      <wp:positionH relativeFrom="column">
                        <wp:posOffset>114935</wp:posOffset>
                      </wp:positionH>
                      <wp:positionV relativeFrom="paragraph">
                        <wp:posOffset>93345</wp:posOffset>
                      </wp:positionV>
                      <wp:extent cx="1571625" cy="30480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157162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03EE5CCB" w14:textId="77777777" w:rsidR="0062739B" w:rsidRPr="000F5A04" w:rsidRDefault="0062739B" w:rsidP="00FB0527">
                                  <w:pPr>
                                    <w:jc w:val="center"/>
                                    <w:rPr>
                                      <w:color w:val="0F0D29" w:themeColor="text1"/>
                                      <w:sz w:val="20"/>
                                      <w:szCs w:val="20"/>
                                    </w:rPr>
                                  </w:pPr>
                                  <w:r w:rsidRPr="000F5A04">
                                    <w:rPr>
                                      <w:color w:val="0F0D29" w:themeColor="text1"/>
                                      <w:sz w:val="20"/>
                                      <w:szCs w:val="20"/>
                                    </w:rPr>
                                    <w:t xml:space="preserve">Send Topic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CC9BD" id="Rectangle 16" o:spid="_x0000_s1039" style="position:absolute;margin-left:9.05pt;margin-top:7.35pt;width:123.75pt;height:2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" fillcolor="white [3201]" strokecolor="#0f0d29 [3200]" strokeweight="2pt">
                      <v:textbox>
                        <w:txbxContent>
                          <w:p w14:paraId="03EE5CCB" w14:textId="77777777" w:rsidR="0062739B" w:rsidRPr="000F5A04" w:rsidRDefault="0062739B" w:rsidP="00FB0527">
                            <w:pPr>
                              <w:jc w:val="center"/>
                              <w:rPr>
                                <w:color w:val="0F0D29" w:themeColor="text1"/>
                                <w:sz w:val="20"/>
                                <w:szCs w:val="20"/>
                              </w:rPr>
                            </w:pPr>
                            <w:r w:rsidRPr="000F5A04">
                              <w:rPr>
                                <w:color w:val="0F0D29" w:themeColor="text1"/>
                                <w:sz w:val="20"/>
                                <w:szCs w:val="20"/>
                              </w:rPr>
                              <w:t xml:space="preserve">Send Topic </w:t>
                            </w:r>
                          </w:p>
                        </w:txbxContent>
                      </v:textbox>
                    </v:rect>
                  </w:pict>
                </mc:Fallback>
              </mc:AlternateContent>
            </w:r>
          </w:p>
          <w:p w14:paraId="6C832F56" w14:textId="0DD95D58" w:rsidR="00FB0527" w:rsidRDefault="00FB0527" w:rsidP="00FB0527">
            <w:pPr>
              <w:rPr>
                <w:rFonts w:ascii="Arial" w:hAnsi="Arial" w:cs="Arial"/>
                <w:szCs w:val="28"/>
              </w:rPr>
            </w:pPr>
          </w:p>
          <w:p w14:paraId="66DEC000" w14:textId="1BFCB2AA" w:rsidR="00FB0527" w:rsidRDefault="00FB0527" w:rsidP="00FB0527">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48512" behindDoc="0" locked="0" layoutInCell="1" allowOverlap="1" wp14:anchorId="58CDED48" wp14:editId="57E91641">
                      <wp:simplePos x="0" y="0"/>
                      <wp:positionH relativeFrom="column">
                        <wp:posOffset>114935</wp:posOffset>
                      </wp:positionH>
                      <wp:positionV relativeFrom="paragraph">
                        <wp:posOffset>164465</wp:posOffset>
                      </wp:positionV>
                      <wp:extent cx="1571625" cy="4953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1571625" cy="495300"/>
                              </a:xfrm>
                              <a:prstGeom prst="rect">
                                <a:avLst/>
                              </a:prstGeom>
                            </wps:spPr>
                            <wps:style>
                              <a:lnRef idx="2">
                                <a:schemeClr val="dk1"/>
                              </a:lnRef>
                              <a:fillRef idx="1">
                                <a:schemeClr val="lt1"/>
                              </a:fillRef>
                              <a:effectRef idx="0">
                                <a:schemeClr val="dk1"/>
                              </a:effectRef>
                              <a:fontRef idx="minor">
                                <a:schemeClr val="dk1"/>
                              </a:fontRef>
                            </wps:style>
                            <wps:txbx>
                              <w:txbxContent>
                                <w:p w14:paraId="02F89786" w14:textId="77777777" w:rsidR="0062739B" w:rsidRPr="000F5A04" w:rsidRDefault="0062739B" w:rsidP="00FB0527">
                                  <w:pPr>
                                    <w:jc w:val="center"/>
                                    <w:rPr>
                                      <w:color w:val="0F0D29" w:themeColor="text1"/>
                                      <w:sz w:val="20"/>
                                      <w:szCs w:val="20"/>
                                    </w:rPr>
                                  </w:pPr>
                                  <w:r w:rsidRPr="000F5A04">
                                    <w:rPr>
                                      <w:color w:val="0F0D29" w:themeColor="text1"/>
                                      <w:sz w:val="20"/>
                                      <w:szCs w:val="20"/>
                                    </w:rPr>
                                    <w:t>Ask Student to change 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DED48" id="Rectangle 34" o:spid="_x0000_s1040" style="position:absolute;margin-left:9.05pt;margin-top:12.95pt;width:123.75pt;height:3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" fillcolor="white [3201]" strokecolor="#0f0d29 [3200]" strokeweight="2pt">
                      <v:textbox>
                        <w:txbxContent>
                          <w:p w14:paraId="02F89786" w14:textId="77777777" w:rsidR="0062739B" w:rsidRPr="000F5A04" w:rsidRDefault="0062739B" w:rsidP="00FB0527">
                            <w:pPr>
                              <w:jc w:val="center"/>
                              <w:rPr>
                                <w:color w:val="0F0D29" w:themeColor="text1"/>
                                <w:sz w:val="20"/>
                                <w:szCs w:val="20"/>
                              </w:rPr>
                            </w:pPr>
                            <w:r w:rsidRPr="000F5A04">
                              <w:rPr>
                                <w:color w:val="0F0D29" w:themeColor="text1"/>
                                <w:sz w:val="20"/>
                                <w:szCs w:val="20"/>
                              </w:rPr>
                              <w:t>Ask Student to change Topic</w:t>
                            </w:r>
                          </w:p>
                        </w:txbxContent>
                      </v:textbox>
                    </v:rect>
                  </w:pict>
                </mc:Fallback>
              </mc:AlternateContent>
            </w:r>
          </w:p>
          <w:p w14:paraId="4080D08B" w14:textId="248CCB9B" w:rsidR="00FB0527" w:rsidRDefault="00FB0527" w:rsidP="00FB0527">
            <w:pPr>
              <w:rPr>
                <w:rFonts w:ascii="Arial" w:hAnsi="Arial" w:cs="Arial"/>
                <w:szCs w:val="28"/>
              </w:rPr>
            </w:pPr>
            <w:r>
              <w:rPr>
                <w:rFonts w:ascii="Arial" w:hAnsi="Arial" w:cs="Arial"/>
                <w:noProof/>
                <w:szCs w:val="28"/>
                <w:lang w:val="en-ZA" w:eastAsia="en-ZA"/>
              </w:rPr>
              <mc:AlternateContent>
                <mc:Choice Requires="wps">
                  <w:drawing>
                    <wp:anchor distT="0" distB="0" distL="114300" distR="114300" simplePos="0" relativeHeight="251650560" behindDoc="0" locked="0" layoutInCell="1" allowOverlap="1" wp14:anchorId="486BC476" wp14:editId="24C17216">
                      <wp:simplePos x="0" y="0"/>
                      <wp:positionH relativeFrom="column">
                        <wp:posOffset>1727835</wp:posOffset>
                      </wp:positionH>
                      <wp:positionV relativeFrom="paragraph">
                        <wp:posOffset>165735</wp:posOffset>
                      </wp:positionV>
                      <wp:extent cx="885825" cy="28575"/>
                      <wp:effectExtent l="38100" t="76200" r="9525" b="66675"/>
                      <wp:wrapNone/>
                      <wp:docPr id="71" name="Elbow Connector 71"/>
                      <wp:cNvGraphicFramePr/>
                      <a:graphic xmlns:a="http://schemas.openxmlformats.org/drawingml/2006/main">
                        <a:graphicData uri="http://schemas.microsoft.com/office/word/2010/wordprocessingShape">
                          <wps:wsp>
                            <wps:cNvCnPr/>
                            <wps:spPr>
                              <a:xfrm flipH="1" flipV="1">
                                <a:off x="0" y="0"/>
                                <a:ext cx="885825" cy="285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83C5A3" id="Elbow Connector 71" o:spid="_x0000_s1026" type="#_x0000_t34" style="position:absolute;margin-left:136.05pt;margin-top:13.05pt;width:69.75pt;height:2.25pt;flip:x y;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" strokecolor="#0f0d29 [3213]" strokeweight="1pt">
                      <v:stroke endarrow="block"/>
                    </v:shape>
                  </w:pict>
                </mc:Fallback>
              </mc:AlternateContent>
            </w:r>
          </w:p>
          <w:p w14:paraId="660C8FF2" w14:textId="196825A4" w:rsidR="00FB0527" w:rsidRDefault="00FB0527" w:rsidP="00FB0527">
            <w:pPr>
              <w:rPr>
                <w:rFonts w:ascii="Arial" w:hAnsi="Arial" w:cs="Arial"/>
                <w:szCs w:val="28"/>
              </w:rPr>
            </w:pPr>
          </w:p>
          <w:p w14:paraId="4B78B655" w14:textId="6CF42B70" w:rsidR="00FB0527" w:rsidRDefault="00FB0527" w:rsidP="00FB0527">
            <w:pPr>
              <w:rPr>
                <w:rFonts w:ascii="Arial" w:hAnsi="Arial" w:cs="Arial"/>
                <w:szCs w:val="28"/>
              </w:rPr>
            </w:pPr>
          </w:p>
          <w:p w14:paraId="6E336989" w14:textId="35D4EAE0" w:rsidR="000F5A04" w:rsidRDefault="00EA35AD" w:rsidP="00FB0527">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51584" behindDoc="0" locked="0" layoutInCell="1" allowOverlap="1" wp14:anchorId="5434BFB6" wp14:editId="6A3BA64B">
                      <wp:simplePos x="0" y="0"/>
                      <wp:positionH relativeFrom="column">
                        <wp:posOffset>1765935</wp:posOffset>
                      </wp:positionH>
                      <wp:positionV relativeFrom="paragraph">
                        <wp:posOffset>95250</wp:posOffset>
                      </wp:positionV>
                      <wp:extent cx="1447800" cy="142875"/>
                      <wp:effectExtent l="38100" t="0" r="19050" b="85725"/>
                      <wp:wrapNone/>
                      <wp:docPr id="72" name="Elbow Connector 72"/>
                      <wp:cNvGraphicFramePr/>
                      <a:graphic xmlns:a="http://schemas.openxmlformats.org/drawingml/2006/main">
                        <a:graphicData uri="http://schemas.microsoft.com/office/word/2010/wordprocessingShape">
                          <wps:wsp>
                            <wps:cNvCnPr/>
                            <wps:spPr>
                              <a:xfrm flipH="1">
                                <a:off x="0" y="0"/>
                                <a:ext cx="1447800" cy="1428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633789" id="Elbow Connector 72" o:spid="_x0000_s1026" type="#_x0000_t34" style="position:absolute;margin-left:139.05pt;margin-top:7.5pt;width:114pt;height:11.25pt;flip:x;z-index:25165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" strokecolor="#0f0d29 [3213]" strokeweight="1pt">
                      <v:stroke endarrow="block"/>
                    </v:shape>
                  </w:pict>
                </mc:Fallback>
              </mc:AlternateContent>
            </w:r>
            <w:r w:rsidR="00FB0527">
              <w:rPr>
                <w:noProof/>
                <w:color w:val="0F0D29" w:themeColor="text1"/>
                <w:lang w:val="en-ZA" w:eastAsia="en-ZA"/>
              </w:rPr>
              <mc:AlternateContent>
                <mc:Choice Requires="wps">
                  <w:drawing>
                    <wp:anchor distT="0" distB="0" distL="114300" distR="114300" simplePos="0" relativeHeight="251649536" behindDoc="0" locked="0" layoutInCell="1" allowOverlap="1" wp14:anchorId="7D9791C3" wp14:editId="205E0A97">
                      <wp:simplePos x="0" y="0"/>
                      <wp:positionH relativeFrom="column">
                        <wp:posOffset>76835</wp:posOffset>
                      </wp:positionH>
                      <wp:positionV relativeFrom="paragraph">
                        <wp:posOffset>98425</wp:posOffset>
                      </wp:positionV>
                      <wp:extent cx="1571625" cy="304800"/>
                      <wp:effectExtent l="0" t="0" r="28575" b="19050"/>
                      <wp:wrapNone/>
                      <wp:docPr id="40" name="Rectangle 40"/>
                      <wp:cNvGraphicFramePr/>
                      <a:graphic xmlns:a="http://schemas.openxmlformats.org/drawingml/2006/main">
                        <a:graphicData uri="http://schemas.microsoft.com/office/word/2010/wordprocessingShape">
                          <wps:wsp>
                            <wps:cNvSpPr/>
                            <wps:spPr>
                              <a:xfrm>
                                <a:off x="0" y="0"/>
                                <a:ext cx="157162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6EC9FA86" w14:textId="77777777" w:rsidR="0062739B" w:rsidRPr="00B460F4" w:rsidRDefault="0062739B" w:rsidP="00FB0527">
                                  <w:pPr>
                                    <w:jc w:val="center"/>
                                    <w:rPr>
                                      <w:color w:val="0F0D29" w:themeColor="text1"/>
                                      <w:sz w:val="20"/>
                                      <w:szCs w:val="20"/>
                                    </w:rPr>
                                  </w:pPr>
                                  <w:r w:rsidRPr="00B460F4">
                                    <w:rPr>
                                      <w:color w:val="0F0D29" w:themeColor="text1"/>
                                      <w:sz w:val="20"/>
                                      <w:szCs w:val="20"/>
                                    </w:rPr>
                                    <w:t xml:space="preserve">Notify Student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9791C3" id="Rectangle 40" o:spid="_x0000_s1041" style="position:absolute;margin-left:6.05pt;margin-top:7.75pt;width:123.75pt;height:2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" fillcolor="white [3201]" strokecolor="#0f0d29 [3200]" strokeweight="2pt">
                      <v:textbox>
                        <w:txbxContent>
                          <w:p w14:paraId="6EC9FA86" w14:textId="77777777" w:rsidR="0062739B" w:rsidRPr="00B460F4" w:rsidRDefault="0062739B" w:rsidP="00FB0527">
                            <w:pPr>
                              <w:jc w:val="center"/>
                              <w:rPr>
                                <w:color w:val="0F0D29" w:themeColor="text1"/>
                                <w:sz w:val="20"/>
                                <w:szCs w:val="20"/>
                              </w:rPr>
                            </w:pPr>
                            <w:r w:rsidRPr="00B460F4">
                              <w:rPr>
                                <w:color w:val="0F0D29" w:themeColor="text1"/>
                                <w:sz w:val="20"/>
                                <w:szCs w:val="20"/>
                              </w:rPr>
                              <w:t xml:space="preserve">Notify Student </w:t>
                            </w:r>
                          </w:p>
                        </w:txbxContent>
                      </v:textbox>
                    </v:rect>
                  </w:pict>
                </mc:Fallback>
              </mc:AlternateContent>
            </w:r>
          </w:p>
          <w:p w14:paraId="702A4ED4" w14:textId="77777777" w:rsidR="000F5A04" w:rsidRPr="000F5A04" w:rsidRDefault="000F5A04" w:rsidP="000F5A04">
            <w:pPr>
              <w:rPr>
                <w:rFonts w:ascii="Arial" w:hAnsi="Arial" w:cs="Arial"/>
                <w:szCs w:val="28"/>
              </w:rPr>
            </w:pPr>
          </w:p>
          <w:p w14:paraId="1B871D13" w14:textId="77777777" w:rsidR="000F5A04" w:rsidRPr="000F5A04" w:rsidRDefault="000F5A04" w:rsidP="000F5A04">
            <w:pPr>
              <w:rPr>
                <w:rFonts w:ascii="Arial" w:hAnsi="Arial" w:cs="Arial"/>
                <w:szCs w:val="28"/>
              </w:rPr>
            </w:pPr>
          </w:p>
          <w:p w14:paraId="40E80650" w14:textId="77777777" w:rsidR="000F5A04" w:rsidRPr="000F5A04" w:rsidRDefault="000F5A04" w:rsidP="000F5A04">
            <w:pPr>
              <w:rPr>
                <w:rFonts w:ascii="Arial" w:hAnsi="Arial" w:cs="Arial"/>
                <w:szCs w:val="28"/>
              </w:rPr>
            </w:pPr>
          </w:p>
          <w:p w14:paraId="5FDBC05B" w14:textId="77777777" w:rsidR="000F5A04" w:rsidRPr="000F5A04" w:rsidRDefault="000F5A04" w:rsidP="000F5A04">
            <w:pPr>
              <w:rPr>
                <w:rFonts w:ascii="Arial" w:hAnsi="Arial" w:cs="Arial"/>
                <w:szCs w:val="28"/>
              </w:rPr>
            </w:pPr>
          </w:p>
          <w:p w14:paraId="243DA12F" w14:textId="77777777" w:rsidR="000F5A04" w:rsidRPr="000F5A04" w:rsidRDefault="000F5A04" w:rsidP="000F5A04">
            <w:pPr>
              <w:rPr>
                <w:rFonts w:ascii="Arial" w:hAnsi="Arial" w:cs="Arial"/>
                <w:szCs w:val="28"/>
              </w:rPr>
            </w:pPr>
          </w:p>
          <w:p w14:paraId="74B3AB85" w14:textId="77777777" w:rsidR="000F5A04" w:rsidRPr="000F5A04" w:rsidRDefault="000F5A04" w:rsidP="000F5A04">
            <w:pPr>
              <w:rPr>
                <w:rFonts w:ascii="Arial" w:hAnsi="Arial" w:cs="Arial"/>
                <w:szCs w:val="28"/>
              </w:rPr>
            </w:pPr>
          </w:p>
          <w:p w14:paraId="3151A061" w14:textId="77777777" w:rsidR="000F5A04" w:rsidRPr="000F5A04" w:rsidRDefault="000F5A04" w:rsidP="000F5A04">
            <w:pPr>
              <w:rPr>
                <w:rFonts w:ascii="Arial" w:hAnsi="Arial" w:cs="Arial"/>
                <w:szCs w:val="28"/>
              </w:rPr>
            </w:pPr>
          </w:p>
          <w:p w14:paraId="5FEB9372" w14:textId="77777777" w:rsidR="000F5A04" w:rsidRPr="000F5A04" w:rsidRDefault="000F5A04" w:rsidP="000F5A04">
            <w:pPr>
              <w:rPr>
                <w:rFonts w:ascii="Arial" w:hAnsi="Arial" w:cs="Arial"/>
                <w:szCs w:val="28"/>
              </w:rPr>
            </w:pPr>
          </w:p>
          <w:p w14:paraId="521588F2" w14:textId="77777777" w:rsidR="000F5A04" w:rsidRPr="000F5A04" w:rsidRDefault="000F5A04" w:rsidP="000F5A04">
            <w:pPr>
              <w:rPr>
                <w:rFonts w:ascii="Arial" w:hAnsi="Arial" w:cs="Arial"/>
                <w:szCs w:val="28"/>
              </w:rPr>
            </w:pPr>
          </w:p>
          <w:p w14:paraId="157F9BB8" w14:textId="77777777" w:rsidR="000F5A04" w:rsidRPr="000F5A04" w:rsidRDefault="000F5A04" w:rsidP="000F5A04">
            <w:pPr>
              <w:rPr>
                <w:rFonts w:ascii="Arial" w:hAnsi="Arial" w:cs="Arial"/>
                <w:szCs w:val="28"/>
              </w:rPr>
            </w:pPr>
          </w:p>
          <w:p w14:paraId="32F14C18" w14:textId="77777777" w:rsidR="000F5A04" w:rsidRPr="000F5A04" w:rsidRDefault="000F5A04" w:rsidP="000F5A04">
            <w:pPr>
              <w:rPr>
                <w:rFonts w:ascii="Arial" w:hAnsi="Arial" w:cs="Arial"/>
                <w:szCs w:val="28"/>
              </w:rPr>
            </w:pPr>
          </w:p>
          <w:p w14:paraId="3884620A" w14:textId="77777777" w:rsidR="000F5A04" w:rsidRPr="000F5A04" w:rsidRDefault="000F5A04" w:rsidP="000F5A04">
            <w:pPr>
              <w:rPr>
                <w:rFonts w:ascii="Arial" w:hAnsi="Arial" w:cs="Arial"/>
                <w:szCs w:val="28"/>
              </w:rPr>
            </w:pPr>
          </w:p>
          <w:p w14:paraId="46D6E8AB" w14:textId="77777777" w:rsidR="000F5A04" w:rsidRPr="000F5A04" w:rsidRDefault="000F5A04" w:rsidP="000F5A04">
            <w:pPr>
              <w:rPr>
                <w:rFonts w:ascii="Arial" w:hAnsi="Arial" w:cs="Arial"/>
                <w:szCs w:val="28"/>
              </w:rPr>
            </w:pPr>
          </w:p>
          <w:p w14:paraId="0F78FCC8" w14:textId="77777777" w:rsidR="000F5A04" w:rsidRPr="000F5A04" w:rsidRDefault="000F5A04" w:rsidP="000F5A04">
            <w:pPr>
              <w:rPr>
                <w:rFonts w:ascii="Arial" w:hAnsi="Arial" w:cs="Arial"/>
                <w:szCs w:val="28"/>
              </w:rPr>
            </w:pPr>
          </w:p>
          <w:p w14:paraId="4CF02D55" w14:textId="77777777" w:rsidR="000F5A04" w:rsidRPr="000F5A04" w:rsidRDefault="000F5A04" w:rsidP="000F5A04">
            <w:pPr>
              <w:rPr>
                <w:rFonts w:ascii="Arial" w:hAnsi="Arial" w:cs="Arial"/>
                <w:szCs w:val="28"/>
              </w:rPr>
            </w:pPr>
          </w:p>
          <w:p w14:paraId="44436652" w14:textId="0C2C3C48" w:rsidR="000F5A04" w:rsidRDefault="000F5A04" w:rsidP="000F5A04">
            <w:pPr>
              <w:rPr>
                <w:rFonts w:ascii="Arial" w:hAnsi="Arial" w:cs="Arial"/>
                <w:szCs w:val="28"/>
              </w:rPr>
            </w:pPr>
          </w:p>
          <w:p w14:paraId="0098233D" w14:textId="77777777" w:rsidR="000F5A04" w:rsidRPr="000F5A04" w:rsidRDefault="000F5A04" w:rsidP="000F5A04">
            <w:pPr>
              <w:rPr>
                <w:rFonts w:ascii="Arial" w:hAnsi="Arial" w:cs="Arial"/>
                <w:szCs w:val="28"/>
              </w:rPr>
            </w:pPr>
          </w:p>
          <w:p w14:paraId="154BE045" w14:textId="77777777" w:rsidR="000F5A04" w:rsidRPr="000F5A04" w:rsidRDefault="000F5A04" w:rsidP="000F5A04">
            <w:pPr>
              <w:rPr>
                <w:rFonts w:ascii="Arial" w:hAnsi="Arial" w:cs="Arial"/>
                <w:szCs w:val="28"/>
              </w:rPr>
            </w:pPr>
          </w:p>
          <w:p w14:paraId="181159F8" w14:textId="221F1008" w:rsidR="000F5A04" w:rsidRDefault="000F5A04" w:rsidP="000F5A04">
            <w:pPr>
              <w:rPr>
                <w:rFonts w:ascii="Arial" w:hAnsi="Arial" w:cs="Arial"/>
                <w:szCs w:val="28"/>
              </w:rPr>
            </w:pPr>
          </w:p>
          <w:p w14:paraId="1CB6B93B" w14:textId="44A259B3" w:rsidR="00352D96" w:rsidRPr="000F5A04" w:rsidRDefault="000F5A04" w:rsidP="000F5A04">
            <w:pPr>
              <w:ind w:firstLine="720"/>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87424" behindDoc="0" locked="0" layoutInCell="1" allowOverlap="1" wp14:anchorId="02CE5EE6" wp14:editId="78F44FA9">
                      <wp:simplePos x="0" y="0"/>
                      <wp:positionH relativeFrom="column">
                        <wp:posOffset>641985</wp:posOffset>
                      </wp:positionH>
                      <wp:positionV relativeFrom="paragraph">
                        <wp:posOffset>502285</wp:posOffset>
                      </wp:positionV>
                      <wp:extent cx="161925" cy="152400"/>
                      <wp:effectExtent l="0" t="0" r="28575" b="19050"/>
                      <wp:wrapNone/>
                      <wp:docPr id="118" name="Flowchart: Connector 118"/>
                      <wp:cNvGraphicFramePr/>
                      <a:graphic xmlns:a="http://schemas.openxmlformats.org/drawingml/2006/main">
                        <a:graphicData uri="http://schemas.microsoft.com/office/word/2010/wordprocessingShape">
                          <wps:wsp>
                            <wps:cNvSpPr/>
                            <wps:spPr>
                              <a:xfrm>
                                <a:off x="0" y="0"/>
                                <a:ext cx="161925" cy="152400"/>
                              </a:xfrm>
                              <a:prstGeom prst="flowChartConnector">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81361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8" o:spid="_x0000_s1026" type="#_x0000_t120" style="position:absolute;margin-left:50.55pt;margin-top:39.55pt;width:12.75pt;height:12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" fillcolor="#f2f2f2 [3052]" strokecolor="#0f0d29 [3213]" strokeweight="2pt"/>
                  </w:pict>
                </mc:Fallback>
              </mc:AlternateContent>
            </w:r>
            <w:r>
              <w:rPr>
                <w:noProof/>
                <w:color w:val="0F0D29" w:themeColor="text1"/>
                <w:lang w:val="en-ZA" w:eastAsia="en-ZA"/>
              </w:rPr>
              <mc:AlternateContent>
                <mc:Choice Requires="wps">
                  <w:drawing>
                    <wp:anchor distT="0" distB="0" distL="114300" distR="114300" simplePos="0" relativeHeight="251688448" behindDoc="0" locked="0" layoutInCell="1" allowOverlap="1" wp14:anchorId="5B94B739" wp14:editId="429B977D">
                      <wp:simplePos x="0" y="0"/>
                      <wp:positionH relativeFrom="column">
                        <wp:posOffset>699135</wp:posOffset>
                      </wp:positionH>
                      <wp:positionV relativeFrom="paragraph">
                        <wp:posOffset>321310</wp:posOffset>
                      </wp:positionV>
                      <wp:extent cx="9525" cy="171450"/>
                      <wp:effectExtent l="38100" t="0" r="66675" b="57150"/>
                      <wp:wrapNone/>
                      <wp:docPr id="119" name="Straight Arrow Connector 119"/>
                      <wp:cNvGraphicFramePr/>
                      <a:graphic xmlns:a="http://schemas.openxmlformats.org/drawingml/2006/main">
                        <a:graphicData uri="http://schemas.microsoft.com/office/word/2010/wordprocessingShape">
                          <wps:wsp>
                            <wps:cNvCnPr/>
                            <wps:spPr>
                              <a:xfrm>
                                <a:off x="0" y="0"/>
                                <a:ext cx="9525" cy="171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D6EA39" id="Straight Arrow Connector 119" o:spid="_x0000_s1026" type="#_x0000_t32" style="position:absolute;margin-left:55.05pt;margin-top:25.3pt;width:.75pt;height:13.5pt;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" strokecolor="#0f0d29 [3213]" strokeweight="1pt">
                      <v:stroke endarrow="block"/>
                    </v:shape>
                  </w:pict>
                </mc:Fallback>
              </mc:AlternateContent>
            </w:r>
            <w:r>
              <w:rPr>
                <w:noProof/>
                <w:color w:val="0F0D29" w:themeColor="text1"/>
                <w:lang w:val="en-ZA" w:eastAsia="en-ZA"/>
              </w:rPr>
              <mc:AlternateContent>
                <mc:Choice Requires="wps">
                  <w:drawing>
                    <wp:anchor distT="0" distB="0" distL="114300" distR="114300" simplePos="0" relativeHeight="251685376" behindDoc="0" locked="0" layoutInCell="1" allowOverlap="1" wp14:anchorId="1DD673B0" wp14:editId="448C8E87">
                      <wp:simplePos x="0" y="0"/>
                      <wp:positionH relativeFrom="column">
                        <wp:posOffset>1575435</wp:posOffset>
                      </wp:positionH>
                      <wp:positionV relativeFrom="paragraph">
                        <wp:posOffset>102235</wp:posOffset>
                      </wp:positionV>
                      <wp:extent cx="561975" cy="66675"/>
                      <wp:effectExtent l="19050" t="76200" r="9525" b="28575"/>
                      <wp:wrapNone/>
                      <wp:docPr id="116" name="Elbow Connector 116"/>
                      <wp:cNvGraphicFramePr/>
                      <a:graphic xmlns:a="http://schemas.openxmlformats.org/drawingml/2006/main">
                        <a:graphicData uri="http://schemas.microsoft.com/office/word/2010/wordprocessingShape">
                          <wps:wsp>
                            <wps:cNvCnPr/>
                            <wps:spPr>
                              <a:xfrm flipH="1" flipV="1">
                                <a:off x="0" y="0"/>
                                <a:ext cx="561975" cy="666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D7BAE6" id="Elbow Connector 116" o:spid="_x0000_s1026" type="#_x0000_t34" style="position:absolute;margin-left:124.05pt;margin-top:8.05pt;width:44.25pt;height:5.25pt;flip:x y;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" strokecolor="#0f0d29 [3213]" strokeweight="1pt">
                      <v:stroke endarrow="block"/>
                    </v:shape>
                  </w:pict>
                </mc:Fallback>
              </mc:AlternateContent>
            </w:r>
            <w:r>
              <w:rPr>
                <w:noProof/>
                <w:color w:val="0F0D29" w:themeColor="text1"/>
                <w:lang w:val="en-ZA" w:eastAsia="en-ZA"/>
              </w:rPr>
              <mc:AlternateContent>
                <mc:Choice Requires="wps">
                  <w:drawing>
                    <wp:anchor distT="0" distB="0" distL="114300" distR="114300" simplePos="0" relativeHeight="251684352" behindDoc="0" locked="0" layoutInCell="1" allowOverlap="1" wp14:anchorId="5886210A" wp14:editId="2CAE50C7">
                      <wp:simplePos x="0" y="0"/>
                      <wp:positionH relativeFrom="column">
                        <wp:posOffset>635</wp:posOffset>
                      </wp:positionH>
                      <wp:positionV relativeFrom="paragraph">
                        <wp:posOffset>3175</wp:posOffset>
                      </wp:positionV>
                      <wp:extent cx="1571625" cy="304800"/>
                      <wp:effectExtent l="0" t="0" r="28575" b="19050"/>
                      <wp:wrapNone/>
                      <wp:docPr id="58" name="Rectangle 58"/>
                      <wp:cNvGraphicFramePr/>
                      <a:graphic xmlns:a="http://schemas.openxmlformats.org/drawingml/2006/main">
                        <a:graphicData uri="http://schemas.microsoft.com/office/word/2010/wordprocessingShape">
                          <wps:wsp>
                            <wps:cNvSpPr/>
                            <wps:spPr>
                              <a:xfrm>
                                <a:off x="0" y="0"/>
                                <a:ext cx="157162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33826757" w14:textId="77777777" w:rsidR="0062739B" w:rsidRPr="00654EA5" w:rsidRDefault="0062739B" w:rsidP="000F5A04">
                                  <w:pPr>
                                    <w:jc w:val="center"/>
                                    <w:rPr>
                                      <w:color w:val="0F0D29" w:themeColor="text1"/>
                                      <w:sz w:val="20"/>
                                      <w:szCs w:val="20"/>
                                    </w:rPr>
                                  </w:pPr>
                                  <w:r w:rsidRPr="00654EA5">
                                    <w:rPr>
                                      <w:color w:val="0F0D29" w:themeColor="text1"/>
                                      <w:sz w:val="20"/>
                                      <w:szCs w:val="20"/>
                                    </w:rPr>
                                    <w:t>Update Student 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86210A" id="Rectangle 58" o:spid="_x0000_s1042" style="position:absolute;left:0;text-align:left;margin-left:.05pt;margin-top:.25pt;width:123.75pt;height:24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" fillcolor="white [3201]" strokecolor="#0f0d29 [3200]" strokeweight="2pt">
                      <v:textbox>
                        <w:txbxContent>
                          <w:p w14:paraId="33826757" w14:textId="77777777" w:rsidR="0062739B" w:rsidRPr="00654EA5" w:rsidRDefault="0062739B" w:rsidP="000F5A04">
                            <w:pPr>
                              <w:jc w:val="center"/>
                              <w:rPr>
                                <w:color w:val="0F0D29" w:themeColor="text1"/>
                                <w:sz w:val="20"/>
                                <w:szCs w:val="20"/>
                              </w:rPr>
                            </w:pPr>
                            <w:r w:rsidRPr="00654EA5">
                              <w:rPr>
                                <w:color w:val="0F0D29" w:themeColor="text1"/>
                                <w:sz w:val="20"/>
                                <w:szCs w:val="20"/>
                              </w:rPr>
                              <w:t>Update Student Marks</w:t>
                            </w:r>
                          </w:p>
                        </w:txbxContent>
                      </v:textbox>
                    </v:rect>
                  </w:pict>
                </mc:Fallback>
              </mc:AlternateContent>
            </w:r>
          </w:p>
        </w:tc>
        <w:tc>
          <w:tcPr>
            <w:tcW w:w="3309" w:type="dxa"/>
            <w:shd w:val="clear" w:color="auto" w:fill="FFFFFF" w:themeFill="background1"/>
          </w:tcPr>
          <w:p w14:paraId="2FB5745F" w14:textId="77777777" w:rsidR="00352D96" w:rsidRDefault="00352D96">
            <w:pPr>
              <w:spacing w:after="200"/>
              <w:rPr>
                <w:rFonts w:ascii="Arial" w:hAnsi="Arial" w:cs="Arial"/>
                <w:b w:val="0"/>
                <w:color w:val="0F0D29" w:themeColor="text1"/>
                <w:szCs w:val="28"/>
              </w:rPr>
            </w:pPr>
          </w:p>
          <w:p w14:paraId="61015117" w14:textId="095EECC2" w:rsidR="00FB0527" w:rsidRDefault="00FB0527">
            <w:pPr>
              <w:spacing w:after="200"/>
              <w:rPr>
                <w:rFonts w:ascii="Arial" w:hAnsi="Arial" w:cs="Arial"/>
                <w:b w:val="0"/>
                <w:color w:val="0F0D29" w:themeColor="text1"/>
                <w:szCs w:val="28"/>
              </w:rPr>
            </w:pPr>
          </w:p>
          <w:p w14:paraId="7E069479" w14:textId="2B40BE61" w:rsidR="00FB0527" w:rsidRDefault="00FB0527">
            <w:pPr>
              <w:spacing w:after="200"/>
              <w:rPr>
                <w:rFonts w:ascii="Arial" w:hAnsi="Arial" w:cs="Arial"/>
                <w:b w:val="0"/>
                <w:color w:val="0F0D29" w:themeColor="text1"/>
                <w:szCs w:val="28"/>
              </w:rPr>
            </w:pPr>
            <w:r>
              <w:rPr>
                <w:noProof/>
                <w:color w:val="0F0D29" w:themeColor="text1"/>
                <w:lang w:val="en-ZA" w:eastAsia="en-ZA"/>
              </w:rPr>
              <mc:AlternateContent>
                <mc:Choice Requires="wps">
                  <w:drawing>
                    <wp:anchor distT="0" distB="0" distL="114300" distR="114300" simplePos="0" relativeHeight="251644416" behindDoc="0" locked="0" layoutInCell="1" allowOverlap="1" wp14:anchorId="6355B7C6" wp14:editId="2DF80A7C">
                      <wp:simplePos x="0" y="0"/>
                      <wp:positionH relativeFrom="column">
                        <wp:posOffset>640080</wp:posOffset>
                      </wp:positionH>
                      <wp:positionV relativeFrom="paragraph">
                        <wp:posOffset>755650</wp:posOffset>
                      </wp:positionV>
                      <wp:extent cx="1571625" cy="3048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57162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3AE68928" w14:textId="77777777" w:rsidR="0062739B" w:rsidRPr="000F5A04" w:rsidRDefault="0062739B" w:rsidP="00FB0527">
                                  <w:pPr>
                                    <w:jc w:val="center"/>
                                    <w:rPr>
                                      <w:color w:val="0F0D29" w:themeColor="text1"/>
                                      <w:sz w:val="20"/>
                                      <w:szCs w:val="20"/>
                                    </w:rPr>
                                  </w:pPr>
                                  <w:r w:rsidRPr="000F5A04">
                                    <w:rPr>
                                      <w:color w:val="0F0D29" w:themeColor="text1"/>
                                      <w:sz w:val="20"/>
                                      <w:szCs w:val="20"/>
                                    </w:rPr>
                                    <w:t>Receive Topic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5B7C6" id="Rectangle 17" o:spid="_x0000_s1043" style="position:absolute;margin-left:50.4pt;margin-top:59.5pt;width:123.75pt;height:2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" fillcolor="white [3201]" strokecolor="#0f0d29 [3200]" strokeweight="2pt">
                      <v:textbox>
                        <w:txbxContent>
                          <w:p w14:paraId="3AE68928" w14:textId="77777777" w:rsidR="0062739B" w:rsidRPr="000F5A04" w:rsidRDefault="0062739B" w:rsidP="00FB0527">
                            <w:pPr>
                              <w:jc w:val="center"/>
                              <w:rPr>
                                <w:color w:val="0F0D29" w:themeColor="text1"/>
                                <w:sz w:val="20"/>
                                <w:szCs w:val="20"/>
                              </w:rPr>
                            </w:pPr>
                            <w:r w:rsidRPr="000F5A04">
                              <w:rPr>
                                <w:color w:val="0F0D29" w:themeColor="text1"/>
                                <w:sz w:val="20"/>
                                <w:szCs w:val="20"/>
                              </w:rPr>
                              <w:t>Receive Topic</w:t>
                            </w:r>
                          </w:p>
                        </w:txbxContent>
                      </v:textbox>
                    </v:rect>
                  </w:pict>
                </mc:Fallback>
              </mc:AlternateContent>
            </w:r>
          </w:p>
          <w:p w14:paraId="7E68DA66" w14:textId="77777777" w:rsidR="00FB0527" w:rsidRPr="00FB0527" w:rsidRDefault="00FB0527" w:rsidP="00FB0527">
            <w:pPr>
              <w:rPr>
                <w:rFonts w:ascii="Arial" w:hAnsi="Arial" w:cs="Arial"/>
                <w:szCs w:val="28"/>
              </w:rPr>
            </w:pPr>
          </w:p>
          <w:p w14:paraId="74F4561B" w14:textId="77777777" w:rsidR="00FB0527" w:rsidRPr="00FB0527" w:rsidRDefault="00FB0527" w:rsidP="00FB0527">
            <w:pPr>
              <w:rPr>
                <w:rFonts w:ascii="Arial" w:hAnsi="Arial" w:cs="Arial"/>
                <w:szCs w:val="28"/>
              </w:rPr>
            </w:pPr>
          </w:p>
          <w:p w14:paraId="566DE8AA" w14:textId="131D89ED" w:rsidR="00FB0527" w:rsidRPr="00FB0527" w:rsidRDefault="00654EA5" w:rsidP="00FB0527">
            <w:pPr>
              <w:rPr>
                <w:rFonts w:ascii="Arial" w:hAnsi="Arial" w:cs="Arial"/>
                <w:szCs w:val="28"/>
              </w:rPr>
            </w:pPr>
            <w:r>
              <w:rPr>
                <w:rFonts w:ascii="Arial" w:hAnsi="Arial" w:cs="Arial"/>
                <w:noProof/>
                <w:szCs w:val="28"/>
                <w:lang w:val="en-ZA" w:eastAsia="en-ZA"/>
              </w:rPr>
              <mc:AlternateContent>
                <mc:Choice Requires="wps">
                  <w:drawing>
                    <wp:anchor distT="0" distB="0" distL="114300" distR="114300" simplePos="0" relativeHeight="251645440" behindDoc="0" locked="0" layoutInCell="1" allowOverlap="1" wp14:anchorId="30CD9980" wp14:editId="74B2BD8D">
                      <wp:simplePos x="0" y="0"/>
                      <wp:positionH relativeFrom="column">
                        <wp:posOffset>-327660</wp:posOffset>
                      </wp:positionH>
                      <wp:positionV relativeFrom="paragraph">
                        <wp:posOffset>191770</wp:posOffset>
                      </wp:positionV>
                      <wp:extent cx="962025" cy="1095375"/>
                      <wp:effectExtent l="0" t="76200" r="0" b="28575"/>
                      <wp:wrapNone/>
                      <wp:docPr id="69" name="Elbow Connector 69"/>
                      <wp:cNvGraphicFramePr/>
                      <a:graphic xmlns:a="http://schemas.openxmlformats.org/drawingml/2006/main">
                        <a:graphicData uri="http://schemas.microsoft.com/office/word/2010/wordprocessingShape">
                          <wps:wsp>
                            <wps:cNvCnPr/>
                            <wps:spPr>
                              <a:xfrm flipV="1">
                                <a:off x="0" y="0"/>
                                <a:ext cx="962025" cy="1095375"/>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E4B92F" id="Elbow Connector 69" o:spid="_x0000_s1026" type="#_x0000_t34" style="position:absolute;margin-left:-25.8pt;margin-top:15.1pt;width:75.75pt;height:86.25pt;flip:y;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" strokecolor="#0f0d29 [3213]" strokeweight="1pt">
                      <v:stroke endarrow="block"/>
                    </v:shape>
                  </w:pict>
                </mc:Fallback>
              </mc:AlternateContent>
            </w:r>
          </w:p>
          <w:p w14:paraId="43311485" w14:textId="6A5516A8" w:rsidR="00FB0527" w:rsidRPr="00FB0527" w:rsidRDefault="00FB0527" w:rsidP="00FB0527">
            <w:pPr>
              <w:rPr>
                <w:rFonts w:ascii="Arial" w:hAnsi="Arial" w:cs="Arial"/>
                <w:szCs w:val="28"/>
              </w:rPr>
            </w:pPr>
            <w:r>
              <w:rPr>
                <w:rFonts w:ascii="Arial" w:hAnsi="Arial" w:cs="Arial"/>
                <w:noProof/>
                <w:szCs w:val="28"/>
                <w:lang w:val="en-ZA" w:eastAsia="en-ZA"/>
              </w:rPr>
              <mc:AlternateContent>
                <mc:Choice Requires="wps">
                  <w:drawing>
                    <wp:anchor distT="0" distB="0" distL="114300" distR="114300" simplePos="0" relativeHeight="251647488" behindDoc="0" locked="0" layoutInCell="1" allowOverlap="1" wp14:anchorId="083AB66F" wp14:editId="2EF20578">
                      <wp:simplePos x="0" y="0"/>
                      <wp:positionH relativeFrom="column">
                        <wp:posOffset>1176655</wp:posOffset>
                      </wp:positionH>
                      <wp:positionV relativeFrom="paragraph">
                        <wp:posOffset>111125</wp:posOffset>
                      </wp:positionV>
                      <wp:extent cx="142875" cy="971550"/>
                      <wp:effectExtent l="38100" t="0" r="9525" b="57150"/>
                      <wp:wrapNone/>
                      <wp:docPr id="70" name="Elbow Connector 70"/>
                      <wp:cNvGraphicFramePr/>
                      <a:graphic xmlns:a="http://schemas.openxmlformats.org/drawingml/2006/main">
                        <a:graphicData uri="http://schemas.microsoft.com/office/word/2010/wordprocessingShape">
                          <wps:wsp>
                            <wps:cNvCnPr/>
                            <wps:spPr>
                              <a:xfrm flipH="1">
                                <a:off x="0" y="0"/>
                                <a:ext cx="142875" cy="971550"/>
                              </a:xfrm>
                              <a:prstGeom prst="bent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20CAAF" id="Elbow Connector 70" o:spid="_x0000_s1026" type="#_x0000_t34" style="position:absolute;margin-left:92.65pt;margin-top:8.75pt;width:11.25pt;height:76.5pt;flip:x;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" strokecolor="#0f0d29 [3213]" strokeweight="1pt">
                      <v:stroke endarrow="block"/>
                    </v:shape>
                  </w:pict>
                </mc:Fallback>
              </mc:AlternateContent>
            </w:r>
          </w:p>
          <w:p w14:paraId="3ABC25F1" w14:textId="77777777" w:rsidR="00FB0527" w:rsidRPr="00FB0527" w:rsidRDefault="00FB0527" w:rsidP="00FB0527">
            <w:pPr>
              <w:rPr>
                <w:rFonts w:ascii="Arial" w:hAnsi="Arial" w:cs="Arial"/>
                <w:szCs w:val="28"/>
              </w:rPr>
            </w:pPr>
          </w:p>
          <w:p w14:paraId="5CF36008" w14:textId="67394ECA" w:rsidR="00FB0527" w:rsidRPr="00FB0527" w:rsidRDefault="00FB0527" w:rsidP="00FB0527">
            <w:pPr>
              <w:rPr>
                <w:rFonts w:ascii="Arial" w:hAnsi="Arial" w:cs="Arial"/>
                <w:szCs w:val="28"/>
              </w:rPr>
            </w:pPr>
          </w:p>
          <w:p w14:paraId="4D6F93A7" w14:textId="0FD74E6A" w:rsidR="00FB0527" w:rsidRPr="00FB0527" w:rsidRDefault="00FB0527" w:rsidP="00FB0527">
            <w:pPr>
              <w:rPr>
                <w:rFonts w:ascii="Arial" w:hAnsi="Arial" w:cs="Arial"/>
                <w:szCs w:val="28"/>
              </w:rPr>
            </w:pPr>
          </w:p>
          <w:p w14:paraId="72F5F8DB" w14:textId="6617955B" w:rsidR="00FB0527" w:rsidRPr="00FB0527" w:rsidRDefault="00FB0527" w:rsidP="00FB0527">
            <w:pPr>
              <w:rPr>
                <w:rFonts w:ascii="Arial" w:hAnsi="Arial" w:cs="Arial"/>
                <w:szCs w:val="28"/>
              </w:rPr>
            </w:pPr>
          </w:p>
          <w:p w14:paraId="6DD44988" w14:textId="51E7F619" w:rsidR="00FB0527" w:rsidRDefault="00FB0527" w:rsidP="00FB0527">
            <w:pPr>
              <w:rPr>
                <w:rFonts w:ascii="Arial" w:hAnsi="Arial" w:cs="Arial"/>
                <w:szCs w:val="28"/>
              </w:rPr>
            </w:pPr>
            <w:r>
              <w:rPr>
                <w:noProof/>
                <w:lang w:val="en-ZA" w:eastAsia="en-ZA"/>
              </w:rPr>
              <mc:AlternateContent>
                <mc:Choice Requires="wps">
                  <w:drawing>
                    <wp:anchor distT="0" distB="0" distL="114300" distR="114300" simplePos="0" relativeHeight="251646464" behindDoc="0" locked="0" layoutInCell="1" allowOverlap="1" wp14:anchorId="1DE6E5A1" wp14:editId="46C3EEAD">
                      <wp:simplePos x="0" y="0"/>
                      <wp:positionH relativeFrom="column">
                        <wp:posOffset>582930</wp:posOffset>
                      </wp:positionH>
                      <wp:positionV relativeFrom="paragraph">
                        <wp:posOffset>83185</wp:posOffset>
                      </wp:positionV>
                      <wp:extent cx="1200150" cy="1038225"/>
                      <wp:effectExtent l="0" t="0" r="19050" b="28575"/>
                      <wp:wrapNone/>
                      <wp:docPr id="32" name="Diamond 32"/>
                      <wp:cNvGraphicFramePr/>
                      <a:graphic xmlns:a="http://schemas.openxmlformats.org/drawingml/2006/main">
                        <a:graphicData uri="http://schemas.microsoft.com/office/word/2010/wordprocessingShape">
                          <wps:wsp>
                            <wps:cNvSpPr/>
                            <wps:spPr>
                              <a:xfrm>
                                <a:off x="0" y="0"/>
                                <a:ext cx="1200150" cy="1038225"/>
                              </a:xfrm>
                              <a:prstGeom prst="diamond">
                                <a:avLst/>
                              </a:prstGeom>
                              <a:solidFill>
                                <a:schemeClr val="bg2">
                                  <a:lumMod val="90000"/>
                                </a:schemeClr>
                              </a:solidFill>
                            </wps:spPr>
                            <wps:style>
                              <a:lnRef idx="2">
                                <a:schemeClr val="dk1">
                                  <a:shade val="50000"/>
                                </a:schemeClr>
                              </a:lnRef>
                              <a:fillRef idx="1">
                                <a:schemeClr val="dk1"/>
                              </a:fillRef>
                              <a:effectRef idx="0">
                                <a:schemeClr val="dk1"/>
                              </a:effectRef>
                              <a:fontRef idx="minor">
                                <a:schemeClr val="lt1"/>
                              </a:fontRef>
                            </wps:style>
                            <wps:txbx>
                              <w:txbxContent>
                                <w:p w14:paraId="4809B038" w14:textId="77777777" w:rsidR="0062739B" w:rsidRPr="000F5A04" w:rsidRDefault="0062739B" w:rsidP="00FB0527">
                                  <w:pPr>
                                    <w:rPr>
                                      <w:color w:val="0F0D29" w:themeColor="text1"/>
                                      <w:sz w:val="20"/>
                                      <w:szCs w:val="20"/>
                                    </w:rPr>
                                  </w:pPr>
                                  <w:r w:rsidRPr="000F5A04">
                                    <w:rPr>
                                      <w:color w:val="0F0D29" w:themeColor="text1"/>
                                      <w:sz w:val="20"/>
                                      <w:szCs w:val="20"/>
                                    </w:rPr>
                                    <w:t>Interested?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6E5A1" id="Diamond 32" o:spid="_x0000_s1044" type="#_x0000_t4" style="position:absolute;margin-left:45.9pt;margin-top:6.55pt;width:94.5pt;height:81.7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" fillcolor="#cfcdcd [2894]" strokecolor="#070614 [1600]" strokeweight="2pt">
                      <v:textbox>
                        <w:txbxContent>
                          <w:p w14:paraId="4809B038" w14:textId="77777777" w:rsidR="0062739B" w:rsidRPr="000F5A04" w:rsidRDefault="0062739B" w:rsidP="00FB0527">
                            <w:pPr>
                              <w:rPr>
                                <w:color w:val="0F0D29" w:themeColor="text1"/>
                                <w:sz w:val="20"/>
                                <w:szCs w:val="20"/>
                              </w:rPr>
                            </w:pPr>
                            <w:r w:rsidRPr="000F5A04">
                              <w:rPr>
                                <w:color w:val="0F0D29" w:themeColor="text1"/>
                                <w:sz w:val="20"/>
                                <w:szCs w:val="20"/>
                              </w:rPr>
                              <w:t>Interested?</w:t>
                            </w:r>
                          </w:p>
                        </w:txbxContent>
                      </v:textbox>
                    </v:shape>
                  </w:pict>
                </mc:Fallback>
              </mc:AlternateContent>
            </w:r>
          </w:p>
          <w:p w14:paraId="2EDA1DFC" w14:textId="5B05D000" w:rsidR="00FB0527" w:rsidRDefault="00FB0527" w:rsidP="00FB0527">
            <w:pPr>
              <w:rPr>
                <w:rFonts w:ascii="Arial" w:hAnsi="Arial" w:cs="Arial"/>
                <w:szCs w:val="28"/>
              </w:rPr>
            </w:pPr>
          </w:p>
          <w:p w14:paraId="48F7FD34" w14:textId="4C7EDECC" w:rsidR="00FB0527" w:rsidRPr="00B460F4" w:rsidRDefault="00EA35AD" w:rsidP="00FB0527">
            <w:pPr>
              <w:rPr>
                <w:rFonts w:ascii="Arial" w:hAnsi="Arial" w:cs="Arial"/>
                <w:color w:val="0F0D29" w:themeColor="text1"/>
                <w:sz w:val="24"/>
                <w:szCs w:val="24"/>
              </w:rPr>
            </w:pPr>
            <w:r w:rsidRPr="00B460F4">
              <w:rPr>
                <w:rFonts w:ascii="Arial" w:hAnsi="Arial" w:cs="Arial"/>
                <w:color w:val="0F0D29" w:themeColor="text1"/>
                <w:sz w:val="24"/>
                <w:szCs w:val="24"/>
              </w:rPr>
              <w:t>No</w:t>
            </w:r>
          </w:p>
          <w:p w14:paraId="6549CA93" w14:textId="0BAF7DAB" w:rsidR="00EA35AD" w:rsidRDefault="00EA35AD" w:rsidP="00FB0527">
            <w:pPr>
              <w:jc w:val="center"/>
              <w:rPr>
                <w:rFonts w:ascii="Arial" w:hAnsi="Arial" w:cs="Arial"/>
                <w:szCs w:val="28"/>
              </w:rPr>
            </w:pPr>
          </w:p>
          <w:p w14:paraId="6674C7AF" w14:textId="0A7C52BB" w:rsidR="00EA35AD" w:rsidRDefault="00EA35AD" w:rsidP="00EA35AD">
            <w:pPr>
              <w:rPr>
                <w:rFonts w:ascii="Arial" w:hAnsi="Arial" w:cs="Arial"/>
                <w:szCs w:val="28"/>
              </w:rPr>
            </w:pPr>
          </w:p>
          <w:p w14:paraId="5E7E79D1" w14:textId="0D208E3C" w:rsidR="00FE3EF5" w:rsidRPr="00B460F4" w:rsidRDefault="00EA35AD" w:rsidP="00EA35AD">
            <w:pPr>
              <w:rPr>
                <w:rFonts w:ascii="Arial" w:hAnsi="Arial" w:cs="Arial"/>
                <w:color w:val="0F0D29" w:themeColor="text1"/>
                <w:sz w:val="22"/>
              </w:rPr>
            </w:pPr>
            <w:r w:rsidRPr="00B460F4">
              <w:rPr>
                <w:rFonts w:ascii="Arial" w:hAnsi="Arial" w:cs="Arial"/>
                <w:color w:val="0F0D29" w:themeColor="text1"/>
                <w:sz w:val="22"/>
              </w:rPr>
              <w:t>Yes</w:t>
            </w:r>
          </w:p>
          <w:p w14:paraId="20EA424A" w14:textId="67736FB1" w:rsidR="00FE3EF5" w:rsidRPr="00FE3EF5" w:rsidRDefault="003923B8" w:rsidP="00FE3EF5">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56704" behindDoc="0" locked="0" layoutInCell="1" allowOverlap="1" wp14:anchorId="0E3EED5D" wp14:editId="7575D0A4">
                      <wp:simplePos x="0" y="0"/>
                      <wp:positionH relativeFrom="column">
                        <wp:posOffset>135255</wp:posOffset>
                      </wp:positionH>
                      <wp:positionV relativeFrom="paragraph">
                        <wp:posOffset>165100</wp:posOffset>
                      </wp:positionV>
                      <wp:extent cx="1571625" cy="3048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157162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42EDB211" w14:textId="77777777" w:rsidR="0062739B" w:rsidRPr="00B460F4" w:rsidRDefault="0062739B" w:rsidP="00FE3EF5">
                                  <w:pPr>
                                    <w:jc w:val="center"/>
                                    <w:rPr>
                                      <w:color w:val="0F0D29" w:themeColor="text1"/>
                                      <w:sz w:val="22"/>
                                    </w:rPr>
                                  </w:pPr>
                                  <w:r w:rsidRPr="00B460F4">
                                    <w:rPr>
                                      <w:color w:val="0F0D29" w:themeColor="text1"/>
                                      <w:sz w:val="22"/>
                                    </w:rPr>
                                    <w:t>Schedule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EED5D" id="Rectangle 7" o:spid="_x0000_s1045" style="position:absolute;margin-left:10.65pt;margin-top:13pt;width:123.75pt;height:2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" fillcolor="white [3201]" strokecolor="#0f0d29 [3200]" strokeweight="2pt">
                      <v:textbox>
                        <w:txbxContent>
                          <w:p w14:paraId="42EDB211" w14:textId="77777777" w:rsidR="0062739B" w:rsidRPr="00B460F4" w:rsidRDefault="0062739B" w:rsidP="00FE3EF5">
                            <w:pPr>
                              <w:jc w:val="center"/>
                              <w:rPr>
                                <w:color w:val="0F0D29" w:themeColor="text1"/>
                                <w:sz w:val="22"/>
                              </w:rPr>
                            </w:pPr>
                            <w:r w:rsidRPr="00B460F4">
                              <w:rPr>
                                <w:color w:val="0F0D29" w:themeColor="text1"/>
                                <w:sz w:val="22"/>
                              </w:rPr>
                              <w:t>Schedule Appointment</w:t>
                            </w:r>
                          </w:p>
                        </w:txbxContent>
                      </v:textbox>
                    </v:rect>
                  </w:pict>
                </mc:Fallback>
              </mc:AlternateContent>
            </w:r>
          </w:p>
          <w:p w14:paraId="34FD47A6" w14:textId="08BA203D" w:rsidR="00FE3EF5" w:rsidRDefault="00FE3EF5" w:rsidP="00FE3EF5">
            <w:pPr>
              <w:rPr>
                <w:rFonts w:ascii="Arial" w:hAnsi="Arial" w:cs="Arial"/>
                <w:szCs w:val="28"/>
              </w:rPr>
            </w:pPr>
          </w:p>
          <w:p w14:paraId="416AAA40" w14:textId="386C9FFE" w:rsidR="00FE3EF5" w:rsidRDefault="003923B8" w:rsidP="00FE3EF5">
            <w:pPr>
              <w:ind w:firstLine="720"/>
              <w:rPr>
                <w:rFonts w:ascii="Arial" w:hAnsi="Arial" w:cs="Arial"/>
                <w:szCs w:val="28"/>
              </w:rPr>
            </w:pPr>
            <w:r>
              <w:rPr>
                <w:rFonts w:ascii="Arial" w:hAnsi="Arial" w:cs="Arial"/>
                <w:noProof/>
                <w:szCs w:val="28"/>
                <w:lang w:val="en-ZA" w:eastAsia="en-ZA"/>
              </w:rPr>
              <mc:AlternateContent>
                <mc:Choice Requires="wps">
                  <w:drawing>
                    <wp:anchor distT="0" distB="0" distL="114300" distR="114300" simplePos="0" relativeHeight="251664896" behindDoc="0" locked="0" layoutInCell="1" allowOverlap="1" wp14:anchorId="3A429FC7" wp14:editId="4ED8F092">
                      <wp:simplePos x="0" y="0"/>
                      <wp:positionH relativeFrom="column">
                        <wp:posOffset>890905</wp:posOffset>
                      </wp:positionH>
                      <wp:positionV relativeFrom="paragraph">
                        <wp:posOffset>63500</wp:posOffset>
                      </wp:positionV>
                      <wp:extent cx="9525" cy="190500"/>
                      <wp:effectExtent l="38100" t="0" r="66675" b="57150"/>
                      <wp:wrapNone/>
                      <wp:docPr id="105" name="Straight Arrow Connector 105"/>
                      <wp:cNvGraphicFramePr/>
                      <a:graphic xmlns:a="http://schemas.openxmlformats.org/drawingml/2006/main">
                        <a:graphicData uri="http://schemas.microsoft.com/office/word/2010/wordprocessingShape">
                          <wps:wsp>
                            <wps:cNvCnPr/>
                            <wps:spPr>
                              <a:xfrm>
                                <a:off x="0" y="0"/>
                                <a:ext cx="9525" cy="190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DEA50" id="Straight Arrow Connector 105" o:spid="_x0000_s1026" type="#_x0000_t32" style="position:absolute;margin-left:70.15pt;margin-top:5pt;width:.75pt;height:15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" strokecolor="#0f0d29 [3213]" strokeweight="1pt">
                      <v:stroke endarrow="block"/>
                    </v:shape>
                  </w:pict>
                </mc:Fallback>
              </mc:AlternateContent>
            </w:r>
          </w:p>
          <w:p w14:paraId="20FE7898" w14:textId="4E2D9747" w:rsidR="00FE3EF5" w:rsidRDefault="003923B8" w:rsidP="00FE3EF5">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57728" behindDoc="0" locked="0" layoutInCell="1" allowOverlap="1" wp14:anchorId="26BE9A54" wp14:editId="07E67899">
                      <wp:simplePos x="0" y="0"/>
                      <wp:positionH relativeFrom="column">
                        <wp:posOffset>163830</wp:posOffset>
                      </wp:positionH>
                      <wp:positionV relativeFrom="paragraph">
                        <wp:posOffset>64770</wp:posOffset>
                      </wp:positionV>
                      <wp:extent cx="1571625" cy="304800"/>
                      <wp:effectExtent l="0" t="0" r="28575" b="19050"/>
                      <wp:wrapNone/>
                      <wp:docPr id="9" name="Rectangle 9"/>
                      <wp:cNvGraphicFramePr/>
                      <a:graphic xmlns:a="http://schemas.openxmlformats.org/drawingml/2006/main">
                        <a:graphicData uri="http://schemas.microsoft.com/office/word/2010/wordprocessingShape">
                          <wps:wsp>
                            <wps:cNvSpPr/>
                            <wps:spPr>
                              <a:xfrm>
                                <a:off x="0" y="0"/>
                                <a:ext cx="157162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041763F5" w14:textId="77777777" w:rsidR="0062739B" w:rsidRPr="00B460F4" w:rsidRDefault="0062739B" w:rsidP="00FE3EF5">
                                  <w:pPr>
                                    <w:jc w:val="center"/>
                                    <w:rPr>
                                      <w:color w:val="0F0D29" w:themeColor="text1"/>
                                      <w:sz w:val="20"/>
                                      <w:szCs w:val="20"/>
                                    </w:rPr>
                                  </w:pPr>
                                  <w:r w:rsidRPr="00B460F4">
                                    <w:rPr>
                                      <w:color w:val="0F0D29" w:themeColor="text1"/>
                                      <w:sz w:val="20"/>
                                      <w:szCs w:val="20"/>
                                    </w:rPr>
                                    <w:t xml:space="preserve">Provide guidance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E9A54" id="Rectangle 9" o:spid="_x0000_s1046" style="position:absolute;margin-left:12.9pt;margin-top:5.1pt;width:123.75pt;height:2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" fillcolor="white [3201]" strokecolor="#0f0d29 [3200]" strokeweight="2pt">
                      <v:textbox>
                        <w:txbxContent>
                          <w:p w14:paraId="041763F5" w14:textId="77777777" w:rsidR="0062739B" w:rsidRPr="00B460F4" w:rsidRDefault="0062739B" w:rsidP="00FE3EF5">
                            <w:pPr>
                              <w:jc w:val="center"/>
                              <w:rPr>
                                <w:color w:val="0F0D29" w:themeColor="text1"/>
                                <w:sz w:val="20"/>
                                <w:szCs w:val="20"/>
                              </w:rPr>
                            </w:pPr>
                            <w:r w:rsidRPr="00B460F4">
                              <w:rPr>
                                <w:color w:val="0F0D29" w:themeColor="text1"/>
                                <w:sz w:val="20"/>
                                <w:szCs w:val="20"/>
                              </w:rPr>
                              <w:t xml:space="preserve">Provide guidance </w:t>
                            </w:r>
                          </w:p>
                        </w:txbxContent>
                      </v:textbox>
                    </v:rect>
                  </w:pict>
                </mc:Fallback>
              </mc:AlternateContent>
            </w:r>
          </w:p>
          <w:p w14:paraId="55ACFD0A" w14:textId="5CCA0BA5" w:rsidR="00FE3EF5" w:rsidRDefault="00FE3EF5" w:rsidP="00FE3EF5">
            <w:pPr>
              <w:rPr>
                <w:rFonts w:ascii="Arial" w:hAnsi="Arial" w:cs="Arial"/>
                <w:szCs w:val="28"/>
              </w:rPr>
            </w:pPr>
          </w:p>
          <w:p w14:paraId="506BC329" w14:textId="1FE55057" w:rsidR="00FE3EF5" w:rsidRPr="00FE3EF5" w:rsidRDefault="003923B8" w:rsidP="00FE3EF5">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60800" behindDoc="0" locked="0" layoutInCell="1" allowOverlap="1" wp14:anchorId="6964BB2B" wp14:editId="1504422D">
                      <wp:simplePos x="0" y="0"/>
                      <wp:positionH relativeFrom="column">
                        <wp:posOffset>128905</wp:posOffset>
                      </wp:positionH>
                      <wp:positionV relativeFrom="paragraph">
                        <wp:posOffset>180340</wp:posOffset>
                      </wp:positionV>
                      <wp:extent cx="1495425" cy="45720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149542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57FE2991" w14:textId="77777777" w:rsidR="0062739B" w:rsidRPr="00B460F4" w:rsidRDefault="0062739B" w:rsidP="00FE3EF5">
                                  <w:pPr>
                                    <w:jc w:val="center"/>
                                    <w:rPr>
                                      <w:color w:val="0F0D29" w:themeColor="text1"/>
                                      <w:sz w:val="20"/>
                                      <w:szCs w:val="20"/>
                                    </w:rPr>
                                  </w:pPr>
                                  <w:r w:rsidRPr="00B460F4">
                                    <w:rPr>
                                      <w:color w:val="0F0D29" w:themeColor="text1"/>
                                      <w:sz w:val="20"/>
                                      <w:szCs w:val="20"/>
                                    </w:rPr>
                                    <w:t>Receive the email Submission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4BB2B" id="Rectangle 25" o:spid="_x0000_s1047" style="position:absolute;margin-left:10.15pt;margin-top:14.2pt;width:117.75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" fillcolor="white [3201]" strokecolor="#0f0d29 [3200]" strokeweight="2pt">
                      <v:textbox>
                        <w:txbxContent>
                          <w:p w14:paraId="57FE2991" w14:textId="77777777" w:rsidR="0062739B" w:rsidRPr="00B460F4" w:rsidRDefault="0062739B" w:rsidP="00FE3EF5">
                            <w:pPr>
                              <w:jc w:val="center"/>
                              <w:rPr>
                                <w:color w:val="0F0D29" w:themeColor="text1"/>
                                <w:sz w:val="20"/>
                                <w:szCs w:val="20"/>
                              </w:rPr>
                            </w:pPr>
                            <w:r w:rsidRPr="00B460F4">
                              <w:rPr>
                                <w:color w:val="0F0D29" w:themeColor="text1"/>
                                <w:sz w:val="20"/>
                                <w:szCs w:val="20"/>
                              </w:rPr>
                              <w:t>Receive the email Submission</w:t>
                            </w:r>
                          </w:p>
                        </w:txbxContent>
                      </v:textbox>
                    </v:rect>
                  </w:pict>
                </mc:Fallback>
              </mc:AlternateContent>
            </w:r>
          </w:p>
          <w:p w14:paraId="7686BA3D" w14:textId="7561AC79" w:rsidR="00FE3EF5" w:rsidRPr="00FE3EF5" w:rsidRDefault="00FE3EF5" w:rsidP="00FE3EF5">
            <w:pPr>
              <w:rPr>
                <w:rFonts w:ascii="Arial" w:hAnsi="Arial" w:cs="Arial"/>
                <w:szCs w:val="28"/>
              </w:rPr>
            </w:pPr>
          </w:p>
          <w:p w14:paraId="6B9902FC" w14:textId="6512D6F9" w:rsidR="00FE3EF5" w:rsidRDefault="00FE3EF5" w:rsidP="00FE3EF5">
            <w:pPr>
              <w:rPr>
                <w:rFonts w:ascii="Arial" w:hAnsi="Arial" w:cs="Arial"/>
                <w:szCs w:val="28"/>
              </w:rPr>
            </w:pPr>
          </w:p>
          <w:p w14:paraId="006D675D" w14:textId="47CE9516" w:rsidR="00FE3EF5" w:rsidRDefault="00654EA5" w:rsidP="00FE3EF5">
            <w:pPr>
              <w:rPr>
                <w:rFonts w:ascii="Arial" w:hAnsi="Arial" w:cs="Arial"/>
                <w:szCs w:val="28"/>
              </w:rPr>
            </w:pPr>
            <w:r>
              <w:rPr>
                <w:rFonts w:ascii="Arial" w:hAnsi="Arial" w:cs="Arial"/>
                <w:noProof/>
                <w:szCs w:val="28"/>
                <w:lang w:val="en-ZA" w:eastAsia="en-ZA"/>
              </w:rPr>
              <mc:AlternateContent>
                <mc:Choice Requires="wps">
                  <w:drawing>
                    <wp:anchor distT="0" distB="0" distL="114300" distR="114300" simplePos="0" relativeHeight="251689472" behindDoc="0" locked="0" layoutInCell="1" allowOverlap="1" wp14:anchorId="5B3A4F72" wp14:editId="5CD5E389">
                      <wp:simplePos x="0" y="0"/>
                      <wp:positionH relativeFrom="column">
                        <wp:posOffset>871855</wp:posOffset>
                      </wp:positionH>
                      <wp:positionV relativeFrom="paragraph">
                        <wp:posOffset>43180</wp:posOffset>
                      </wp:positionV>
                      <wp:extent cx="19050" cy="266700"/>
                      <wp:effectExtent l="57150" t="0" r="57150" b="57150"/>
                      <wp:wrapNone/>
                      <wp:docPr id="120" name="Straight Arrow Connector 120"/>
                      <wp:cNvGraphicFramePr/>
                      <a:graphic xmlns:a="http://schemas.openxmlformats.org/drawingml/2006/main">
                        <a:graphicData uri="http://schemas.microsoft.com/office/word/2010/wordprocessingShape">
                          <wps:wsp>
                            <wps:cNvCnPr/>
                            <wps:spPr>
                              <a:xfrm>
                                <a:off x="0" y="0"/>
                                <a:ext cx="1905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33211" id="Straight Arrow Connector 120" o:spid="_x0000_s1026" type="#_x0000_t32" style="position:absolute;margin-left:68.65pt;margin-top:3.4pt;width:1.5pt;height:21pt;z-index:25168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" strokecolor="#024f75 [3204]" strokeweight="1pt">
                      <v:stroke endarrow="block"/>
                    </v:shape>
                  </w:pict>
                </mc:Fallback>
              </mc:AlternateContent>
            </w:r>
          </w:p>
          <w:p w14:paraId="0453A7E4" w14:textId="00D78A31" w:rsidR="00603386" w:rsidRDefault="003923B8" w:rsidP="00FE3EF5">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70016" behindDoc="0" locked="0" layoutInCell="1" allowOverlap="1" wp14:anchorId="472548D2" wp14:editId="285F18F9">
                      <wp:simplePos x="0" y="0"/>
                      <wp:positionH relativeFrom="column">
                        <wp:posOffset>135255</wp:posOffset>
                      </wp:positionH>
                      <wp:positionV relativeFrom="paragraph">
                        <wp:posOffset>98425</wp:posOffset>
                      </wp:positionV>
                      <wp:extent cx="1571625" cy="3048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157162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69A9EAAF" w14:textId="77777777" w:rsidR="0062739B" w:rsidRPr="00654EA5" w:rsidRDefault="0062739B" w:rsidP="003923B8">
                                  <w:pPr>
                                    <w:jc w:val="center"/>
                                    <w:rPr>
                                      <w:color w:val="0F0D29" w:themeColor="text1"/>
                                      <w:sz w:val="20"/>
                                      <w:szCs w:val="20"/>
                                    </w:rPr>
                                  </w:pPr>
                                  <w:r w:rsidRPr="00654EA5">
                                    <w:rPr>
                                      <w:color w:val="0F0D29" w:themeColor="text1"/>
                                      <w:sz w:val="20"/>
                                      <w:szCs w:val="20"/>
                                    </w:rPr>
                                    <w:t xml:space="preserve">Provide Feedback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548D2" id="Rectangle 28" o:spid="_x0000_s1048" style="position:absolute;margin-left:10.65pt;margin-top:7.75pt;width:123.75pt;height:2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" fillcolor="white [3201]" strokecolor="#0f0d29 [3200]" strokeweight="2pt">
                      <v:textbox>
                        <w:txbxContent>
                          <w:p w14:paraId="69A9EAAF" w14:textId="77777777" w:rsidR="0062739B" w:rsidRPr="00654EA5" w:rsidRDefault="0062739B" w:rsidP="003923B8">
                            <w:pPr>
                              <w:jc w:val="center"/>
                              <w:rPr>
                                <w:color w:val="0F0D29" w:themeColor="text1"/>
                                <w:sz w:val="20"/>
                                <w:szCs w:val="20"/>
                              </w:rPr>
                            </w:pPr>
                            <w:r w:rsidRPr="00654EA5">
                              <w:rPr>
                                <w:color w:val="0F0D29" w:themeColor="text1"/>
                                <w:sz w:val="20"/>
                                <w:szCs w:val="20"/>
                              </w:rPr>
                              <w:t xml:space="preserve">Provide Feedback </w:t>
                            </w:r>
                          </w:p>
                        </w:txbxContent>
                      </v:textbox>
                    </v:rect>
                  </w:pict>
                </mc:Fallback>
              </mc:AlternateContent>
            </w:r>
          </w:p>
          <w:p w14:paraId="45D94A6E" w14:textId="77777777" w:rsidR="00603386" w:rsidRPr="00603386" w:rsidRDefault="00603386" w:rsidP="00603386">
            <w:pPr>
              <w:rPr>
                <w:rFonts w:ascii="Arial" w:hAnsi="Arial" w:cs="Arial"/>
                <w:szCs w:val="28"/>
              </w:rPr>
            </w:pPr>
          </w:p>
          <w:p w14:paraId="67DD2448" w14:textId="56F92BFB" w:rsidR="00603386" w:rsidRDefault="00603386" w:rsidP="00603386">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74112" behindDoc="0" locked="0" layoutInCell="1" allowOverlap="1" wp14:anchorId="3E139401" wp14:editId="2F9C548F">
                      <wp:simplePos x="0" y="0"/>
                      <wp:positionH relativeFrom="column">
                        <wp:posOffset>157480</wp:posOffset>
                      </wp:positionH>
                      <wp:positionV relativeFrom="paragraph">
                        <wp:posOffset>165735</wp:posOffset>
                      </wp:positionV>
                      <wp:extent cx="1571625" cy="371475"/>
                      <wp:effectExtent l="0" t="0" r="28575" b="28575"/>
                      <wp:wrapNone/>
                      <wp:docPr id="44" name="Rectangle 44"/>
                      <wp:cNvGraphicFramePr/>
                      <a:graphic xmlns:a="http://schemas.openxmlformats.org/drawingml/2006/main">
                        <a:graphicData uri="http://schemas.microsoft.com/office/word/2010/wordprocessingShape">
                          <wps:wsp>
                            <wps:cNvSpPr/>
                            <wps:spPr>
                              <a:xfrm>
                                <a:off x="0" y="0"/>
                                <a:ext cx="1571625" cy="371475"/>
                              </a:xfrm>
                              <a:prstGeom prst="rect">
                                <a:avLst/>
                              </a:prstGeom>
                            </wps:spPr>
                            <wps:style>
                              <a:lnRef idx="2">
                                <a:schemeClr val="dk1"/>
                              </a:lnRef>
                              <a:fillRef idx="1">
                                <a:schemeClr val="lt1"/>
                              </a:fillRef>
                              <a:effectRef idx="0">
                                <a:schemeClr val="dk1"/>
                              </a:effectRef>
                              <a:fontRef idx="minor">
                                <a:schemeClr val="dk1"/>
                              </a:fontRef>
                            </wps:style>
                            <wps:txbx>
                              <w:txbxContent>
                                <w:p w14:paraId="767E8720" w14:textId="77777777" w:rsidR="0062739B" w:rsidRPr="00654EA5" w:rsidRDefault="0062739B" w:rsidP="00603386">
                                  <w:pPr>
                                    <w:jc w:val="center"/>
                                    <w:rPr>
                                      <w:color w:val="0F0D29" w:themeColor="text1"/>
                                      <w:sz w:val="20"/>
                                      <w:szCs w:val="20"/>
                                    </w:rPr>
                                  </w:pPr>
                                  <w:r w:rsidRPr="00654EA5">
                                    <w:rPr>
                                      <w:color w:val="0F0D29" w:themeColor="text1"/>
                                      <w:sz w:val="20"/>
                                      <w:szCs w:val="20"/>
                                    </w:rPr>
                                    <w:t>Schedule Appointment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39401" id="Rectangle 44" o:spid="_x0000_s1049" style="position:absolute;margin-left:12.4pt;margin-top:13.05pt;width:123.75pt;height:29.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" fillcolor="white [3201]" strokecolor="#0f0d29 [3200]" strokeweight="2pt">
                      <v:textbox>
                        <w:txbxContent>
                          <w:p w14:paraId="767E8720" w14:textId="77777777" w:rsidR="0062739B" w:rsidRPr="00654EA5" w:rsidRDefault="0062739B" w:rsidP="00603386">
                            <w:pPr>
                              <w:jc w:val="center"/>
                              <w:rPr>
                                <w:color w:val="0F0D29" w:themeColor="text1"/>
                                <w:sz w:val="20"/>
                                <w:szCs w:val="20"/>
                              </w:rPr>
                            </w:pPr>
                            <w:r w:rsidRPr="00654EA5">
                              <w:rPr>
                                <w:color w:val="0F0D29" w:themeColor="text1"/>
                                <w:sz w:val="20"/>
                                <w:szCs w:val="20"/>
                              </w:rPr>
                              <w:t>Schedule Appointment</w:t>
                            </w:r>
                          </w:p>
                        </w:txbxContent>
                      </v:textbox>
                    </v:rect>
                  </w:pict>
                </mc:Fallback>
              </mc:AlternateContent>
            </w:r>
          </w:p>
          <w:p w14:paraId="08F02D57" w14:textId="577CB3D8" w:rsidR="00603386" w:rsidRDefault="00603386" w:rsidP="00603386">
            <w:pPr>
              <w:rPr>
                <w:rFonts w:ascii="Arial" w:hAnsi="Arial" w:cs="Arial"/>
                <w:szCs w:val="28"/>
              </w:rPr>
            </w:pPr>
          </w:p>
          <w:p w14:paraId="660C54B3" w14:textId="4EADC1D3" w:rsidR="00603386" w:rsidRDefault="00603386" w:rsidP="00603386">
            <w:pPr>
              <w:rPr>
                <w:rFonts w:ascii="Arial" w:hAnsi="Arial" w:cs="Arial"/>
                <w:szCs w:val="28"/>
              </w:rPr>
            </w:pPr>
            <w:r>
              <w:rPr>
                <w:rFonts w:ascii="Arial" w:hAnsi="Arial" w:cs="Arial"/>
                <w:noProof/>
                <w:szCs w:val="28"/>
                <w:lang w:val="en-ZA" w:eastAsia="en-ZA"/>
              </w:rPr>
              <mc:AlternateContent>
                <mc:Choice Requires="wps">
                  <w:drawing>
                    <wp:anchor distT="0" distB="0" distL="114300" distR="114300" simplePos="0" relativeHeight="251678208" behindDoc="0" locked="0" layoutInCell="1" allowOverlap="1" wp14:anchorId="7AF19C15" wp14:editId="64C43676">
                      <wp:simplePos x="0" y="0"/>
                      <wp:positionH relativeFrom="column">
                        <wp:posOffset>919480</wp:posOffset>
                      </wp:positionH>
                      <wp:positionV relativeFrom="paragraph">
                        <wp:posOffset>138430</wp:posOffset>
                      </wp:positionV>
                      <wp:extent cx="0" cy="200025"/>
                      <wp:effectExtent l="76200" t="0" r="57150" b="47625"/>
                      <wp:wrapNone/>
                      <wp:docPr id="113" name="Straight Arrow Connector 113"/>
                      <wp:cNvGraphicFramePr/>
                      <a:graphic xmlns:a="http://schemas.openxmlformats.org/drawingml/2006/main">
                        <a:graphicData uri="http://schemas.microsoft.com/office/word/2010/wordprocessingShape">
                          <wps:wsp>
                            <wps:cNvCnPr/>
                            <wps:spPr>
                              <a:xfrm>
                                <a:off x="0" y="0"/>
                                <a:ext cx="0" cy="2000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5D1A9E" id="Straight Arrow Connector 113" o:spid="_x0000_s1026" type="#_x0000_t32" style="position:absolute;margin-left:72.4pt;margin-top:10.9pt;width:0;height:15.75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" strokecolor="#0f0d29 [3213]" strokeweight="1pt">
                      <v:stroke endarrow="block"/>
                    </v:shape>
                  </w:pict>
                </mc:Fallback>
              </mc:AlternateContent>
            </w:r>
          </w:p>
          <w:p w14:paraId="439F7223" w14:textId="1A36F7E0" w:rsidR="00603386" w:rsidRDefault="00603386" w:rsidP="00603386">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77184" behindDoc="0" locked="0" layoutInCell="1" allowOverlap="1" wp14:anchorId="7AD8F216" wp14:editId="416CC532">
                      <wp:simplePos x="0" y="0"/>
                      <wp:positionH relativeFrom="column">
                        <wp:posOffset>173355</wp:posOffset>
                      </wp:positionH>
                      <wp:positionV relativeFrom="paragraph">
                        <wp:posOffset>131445</wp:posOffset>
                      </wp:positionV>
                      <wp:extent cx="1571625" cy="304800"/>
                      <wp:effectExtent l="0" t="0" r="28575" b="19050"/>
                      <wp:wrapNone/>
                      <wp:docPr id="45" name="Rectangle 45"/>
                      <wp:cNvGraphicFramePr/>
                      <a:graphic xmlns:a="http://schemas.openxmlformats.org/drawingml/2006/main">
                        <a:graphicData uri="http://schemas.microsoft.com/office/word/2010/wordprocessingShape">
                          <wps:wsp>
                            <wps:cNvSpPr/>
                            <wps:spPr>
                              <a:xfrm>
                                <a:off x="0" y="0"/>
                                <a:ext cx="157162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13A3B568" w14:textId="77777777" w:rsidR="0062739B" w:rsidRPr="00654EA5" w:rsidRDefault="0062739B" w:rsidP="00603386">
                                  <w:pPr>
                                    <w:jc w:val="center"/>
                                    <w:rPr>
                                      <w:color w:val="0F0D29" w:themeColor="text1"/>
                                      <w:sz w:val="20"/>
                                      <w:szCs w:val="20"/>
                                    </w:rPr>
                                  </w:pPr>
                                  <w:r w:rsidRPr="00654EA5">
                                    <w:rPr>
                                      <w:color w:val="0F0D29" w:themeColor="text1"/>
                                      <w:sz w:val="20"/>
                                      <w:szCs w:val="20"/>
                                    </w:rPr>
                                    <w:t>Provide more Clarities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8F216" id="Rectangle 45" o:spid="_x0000_s1050" style="position:absolute;margin-left:13.65pt;margin-top:10.35pt;width:123.75pt;height:2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" fillcolor="white [3201]" strokecolor="#0f0d29 [3200]" strokeweight="2pt">
                      <v:textbox>
                        <w:txbxContent>
                          <w:p w14:paraId="13A3B568" w14:textId="77777777" w:rsidR="0062739B" w:rsidRPr="00654EA5" w:rsidRDefault="0062739B" w:rsidP="00603386">
                            <w:pPr>
                              <w:jc w:val="center"/>
                              <w:rPr>
                                <w:color w:val="0F0D29" w:themeColor="text1"/>
                                <w:sz w:val="20"/>
                                <w:szCs w:val="20"/>
                              </w:rPr>
                            </w:pPr>
                            <w:r w:rsidRPr="00654EA5">
                              <w:rPr>
                                <w:color w:val="0F0D29" w:themeColor="text1"/>
                                <w:sz w:val="20"/>
                                <w:szCs w:val="20"/>
                              </w:rPr>
                              <w:t>Provide more Clarities</w:t>
                            </w:r>
                          </w:p>
                        </w:txbxContent>
                      </v:textbox>
                    </v:rect>
                  </w:pict>
                </mc:Fallback>
              </mc:AlternateContent>
            </w:r>
          </w:p>
          <w:p w14:paraId="1E591CDA" w14:textId="5B8438A6" w:rsidR="00603386" w:rsidRDefault="00603386" w:rsidP="00603386">
            <w:pPr>
              <w:rPr>
                <w:rFonts w:ascii="Arial" w:hAnsi="Arial" w:cs="Arial"/>
                <w:szCs w:val="28"/>
              </w:rPr>
            </w:pPr>
          </w:p>
          <w:p w14:paraId="7A7E1882" w14:textId="45BD94D4" w:rsidR="00603386" w:rsidRDefault="00603386" w:rsidP="00603386">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81280" behindDoc="0" locked="0" layoutInCell="1" allowOverlap="1" wp14:anchorId="7270CCB6" wp14:editId="20E58ECB">
                      <wp:simplePos x="0" y="0"/>
                      <wp:positionH relativeFrom="column">
                        <wp:posOffset>144780</wp:posOffset>
                      </wp:positionH>
                      <wp:positionV relativeFrom="paragraph">
                        <wp:posOffset>140970</wp:posOffset>
                      </wp:positionV>
                      <wp:extent cx="1571625" cy="304800"/>
                      <wp:effectExtent l="0" t="0" r="28575" b="19050"/>
                      <wp:wrapNone/>
                      <wp:docPr id="54" name="Rectangle 54"/>
                      <wp:cNvGraphicFramePr/>
                      <a:graphic xmlns:a="http://schemas.openxmlformats.org/drawingml/2006/main">
                        <a:graphicData uri="http://schemas.microsoft.com/office/word/2010/wordprocessingShape">
                          <wps:wsp>
                            <wps:cNvSpPr/>
                            <wps:spPr>
                              <a:xfrm>
                                <a:off x="0" y="0"/>
                                <a:ext cx="1571625" cy="304800"/>
                              </a:xfrm>
                              <a:prstGeom prst="rect">
                                <a:avLst/>
                              </a:prstGeom>
                            </wps:spPr>
                            <wps:style>
                              <a:lnRef idx="2">
                                <a:schemeClr val="dk1"/>
                              </a:lnRef>
                              <a:fillRef idx="1">
                                <a:schemeClr val="lt1"/>
                              </a:fillRef>
                              <a:effectRef idx="0">
                                <a:schemeClr val="dk1"/>
                              </a:effectRef>
                              <a:fontRef idx="minor">
                                <a:schemeClr val="dk1"/>
                              </a:fontRef>
                            </wps:style>
                            <wps:txbx>
                              <w:txbxContent>
                                <w:p w14:paraId="09DF5F47" w14:textId="77777777" w:rsidR="0062739B" w:rsidRDefault="0062739B" w:rsidP="00603386">
                                  <w:pPr>
                                    <w:jc w:val="center"/>
                                  </w:pPr>
                                  <w:r w:rsidRPr="00654EA5">
                                    <w:rPr>
                                      <w:color w:val="0F0D29" w:themeColor="text1"/>
                                      <w:sz w:val="20"/>
                                      <w:szCs w:val="20"/>
                                    </w:rPr>
                                    <w:t>Mark final</w:t>
                                  </w:r>
                                  <w:r w:rsidRPr="00654EA5">
                                    <w:rPr>
                                      <w:color w:val="0F0D29" w:themeColor="text1"/>
                                    </w:rPr>
                                    <w:t xml:space="preserve"> </w:t>
                                  </w:r>
                                  <w:r>
                                    <w:t xml:space="preserve">documents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0CCB6" id="Rectangle 54" o:spid="_x0000_s1051" style="position:absolute;margin-left:11.4pt;margin-top:11.1pt;width:123.75pt;height:24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" fillcolor="white [3201]" strokecolor="#0f0d29 [3200]" strokeweight="2pt">
                      <v:textbox>
                        <w:txbxContent>
                          <w:p w14:paraId="09DF5F47" w14:textId="77777777" w:rsidR="0062739B" w:rsidRDefault="0062739B" w:rsidP="00603386">
                            <w:pPr>
                              <w:jc w:val="center"/>
                            </w:pPr>
                            <w:r w:rsidRPr="00654EA5">
                              <w:rPr>
                                <w:color w:val="0F0D29" w:themeColor="text1"/>
                                <w:sz w:val="20"/>
                                <w:szCs w:val="20"/>
                              </w:rPr>
                              <w:t>Mark final</w:t>
                            </w:r>
                            <w:r w:rsidRPr="00654EA5">
                              <w:rPr>
                                <w:color w:val="0F0D29" w:themeColor="text1"/>
                              </w:rPr>
                              <w:t xml:space="preserve"> </w:t>
                            </w:r>
                            <w:r>
                              <w:t xml:space="preserve">documents </w:t>
                            </w:r>
                          </w:p>
                        </w:txbxContent>
                      </v:textbox>
                    </v:rect>
                  </w:pict>
                </mc:Fallback>
              </mc:AlternateContent>
            </w:r>
          </w:p>
          <w:p w14:paraId="353D2EEA" w14:textId="431AC480" w:rsidR="00603386" w:rsidRDefault="00603386" w:rsidP="00603386">
            <w:pPr>
              <w:rPr>
                <w:rFonts w:ascii="Arial" w:hAnsi="Arial" w:cs="Arial"/>
                <w:szCs w:val="28"/>
              </w:rPr>
            </w:pPr>
          </w:p>
          <w:p w14:paraId="74F13AD6" w14:textId="15ABF3AE" w:rsidR="00FB0527" w:rsidRPr="00603386" w:rsidRDefault="000F5A04" w:rsidP="00603386">
            <w:pPr>
              <w:rPr>
                <w:rFonts w:ascii="Arial" w:hAnsi="Arial" w:cs="Arial"/>
                <w:szCs w:val="28"/>
              </w:rPr>
            </w:pPr>
            <w:r>
              <w:rPr>
                <w:noProof/>
                <w:color w:val="0F0D29" w:themeColor="text1"/>
                <w:lang w:val="en-ZA" w:eastAsia="en-ZA"/>
              </w:rPr>
              <mc:AlternateContent>
                <mc:Choice Requires="wps">
                  <w:drawing>
                    <wp:anchor distT="0" distB="0" distL="114300" distR="114300" simplePos="0" relativeHeight="251686400" behindDoc="0" locked="0" layoutInCell="1" allowOverlap="1" wp14:anchorId="00B01555" wp14:editId="4CFCDC39">
                      <wp:simplePos x="0" y="0"/>
                      <wp:positionH relativeFrom="column">
                        <wp:posOffset>881380</wp:posOffset>
                      </wp:positionH>
                      <wp:positionV relativeFrom="paragraph">
                        <wp:posOffset>40005</wp:posOffset>
                      </wp:positionV>
                      <wp:extent cx="9525" cy="171450"/>
                      <wp:effectExtent l="38100" t="0" r="66675" b="57150"/>
                      <wp:wrapNone/>
                      <wp:docPr id="117" name="Straight Arrow Connector 117"/>
                      <wp:cNvGraphicFramePr/>
                      <a:graphic xmlns:a="http://schemas.openxmlformats.org/drawingml/2006/main">
                        <a:graphicData uri="http://schemas.microsoft.com/office/word/2010/wordprocessingShape">
                          <wps:wsp>
                            <wps:cNvCnPr/>
                            <wps:spPr>
                              <a:xfrm>
                                <a:off x="0" y="0"/>
                                <a:ext cx="9525" cy="1714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A4D0C1" id="Straight Arrow Connector 117" o:spid="_x0000_s1026" type="#_x0000_t32" style="position:absolute;margin-left:69.4pt;margin-top:3.15pt;width:.75pt;height:13.5pt;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" strokecolor="#0f0d29 [3213]" strokeweight="1pt">
                      <v:stroke endarrow="block"/>
                    </v:shape>
                  </w:pict>
                </mc:Fallback>
              </mc:AlternateContent>
            </w:r>
            <w:r w:rsidR="00603386">
              <w:rPr>
                <w:noProof/>
                <w:color w:val="0F0D29" w:themeColor="text1"/>
                <w:lang w:val="en-ZA" w:eastAsia="en-ZA"/>
              </w:rPr>
              <mc:AlternateContent>
                <mc:Choice Requires="wps">
                  <w:drawing>
                    <wp:anchor distT="0" distB="0" distL="114300" distR="114300" simplePos="0" relativeHeight="251682304" behindDoc="0" locked="0" layoutInCell="1" allowOverlap="1" wp14:anchorId="264D7DD6" wp14:editId="5D997283">
                      <wp:simplePos x="0" y="0"/>
                      <wp:positionH relativeFrom="column">
                        <wp:posOffset>116205</wp:posOffset>
                      </wp:positionH>
                      <wp:positionV relativeFrom="paragraph">
                        <wp:posOffset>222250</wp:posOffset>
                      </wp:positionV>
                      <wp:extent cx="1571625" cy="438150"/>
                      <wp:effectExtent l="0" t="0" r="28575" b="19050"/>
                      <wp:wrapNone/>
                      <wp:docPr id="56" name="Rectangle 56"/>
                      <wp:cNvGraphicFramePr/>
                      <a:graphic xmlns:a="http://schemas.openxmlformats.org/drawingml/2006/main">
                        <a:graphicData uri="http://schemas.microsoft.com/office/word/2010/wordprocessingShape">
                          <wps:wsp>
                            <wps:cNvSpPr/>
                            <wps:spPr>
                              <a:xfrm>
                                <a:off x="0" y="0"/>
                                <a:ext cx="1571625" cy="438150"/>
                              </a:xfrm>
                              <a:prstGeom prst="rect">
                                <a:avLst/>
                              </a:prstGeom>
                            </wps:spPr>
                            <wps:style>
                              <a:lnRef idx="2">
                                <a:schemeClr val="dk1"/>
                              </a:lnRef>
                              <a:fillRef idx="1">
                                <a:schemeClr val="lt1"/>
                              </a:fillRef>
                              <a:effectRef idx="0">
                                <a:schemeClr val="dk1"/>
                              </a:effectRef>
                              <a:fontRef idx="minor">
                                <a:schemeClr val="dk1"/>
                              </a:fontRef>
                            </wps:style>
                            <wps:txbx>
                              <w:txbxContent>
                                <w:p w14:paraId="71489E95" w14:textId="77777777" w:rsidR="0062739B" w:rsidRPr="00654EA5" w:rsidRDefault="0062739B" w:rsidP="00603386">
                                  <w:pPr>
                                    <w:jc w:val="center"/>
                                    <w:rPr>
                                      <w:color w:val="0F0D29" w:themeColor="text1"/>
                                      <w:sz w:val="20"/>
                                      <w:szCs w:val="20"/>
                                    </w:rPr>
                                  </w:pPr>
                                  <w:r w:rsidRPr="00654EA5">
                                    <w:rPr>
                                      <w:color w:val="0F0D29" w:themeColor="text1"/>
                                      <w:sz w:val="20"/>
                                      <w:szCs w:val="20"/>
                                    </w:rPr>
                                    <w:t xml:space="preserve">Send Marks to department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D7DD6" id="Rectangle 56" o:spid="_x0000_s1052" style="position:absolute;margin-left:9.15pt;margin-top:17.5pt;width:123.75pt;height: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" fillcolor="white [3201]" strokecolor="#0f0d29 [3200]" strokeweight="2pt">
                      <v:textbox>
                        <w:txbxContent>
                          <w:p w14:paraId="71489E95" w14:textId="77777777" w:rsidR="0062739B" w:rsidRPr="00654EA5" w:rsidRDefault="0062739B" w:rsidP="00603386">
                            <w:pPr>
                              <w:jc w:val="center"/>
                              <w:rPr>
                                <w:color w:val="0F0D29" w:themeColor="text1"/>
                                <w:sz w:val="20"/>
                                <w:szCs w:val="20"/>
                              </w:rPr>
                            </w:pPr>
                            <w:r w:rsidRPr="00654EA5">
                              <w:rPr>
                                <w:color w:val="0F0D29" w:themeColor="text1"/>
                                <w:sz w:val="20"/>
                                <w:szCs w:val="20"/>
                              </w:rPr>
                              <w:t xml:space="preserve">Send Marks to department </w:t>
                            </w:r>
                          </w:p>
                        </w:txbxContent>
                      </v:textbox>
                    </v:rect>
                  </w:pict>
                </mc:Fallback>
              </mc:AlternateContent>
            </w:r>
          </w:p>
        </w:tc>
      </w:tr>
    </w:tbl>
    <w:p w14:paraId="720323A8" w14:textId="77777777" w:rsidR="00E61992" w:rsidRPr="00E61992" w:rsidRDefault="00E61992" w:rsidP="00E61992">
      <w:pPr>
        <w:pStyle w:val="ListParagraph"/>
        <w:spacing w:after="200"/>
        <w:rPr>
          <w:rFonts w:asciiTheme="majorHAnsi" w:hAnsiTheme="majorHAnsi" w:cstheme="majorHAnsi"/>
          <w:b w:val="0"/>
          <w:color w:val="auto"/>
          <w:szCs w:val="28"/>
        </w:rPr>
      </w:pPr>
    </w:p>
    <w:p w14:paraId="4A41680B" w14:textId="77777777" w:rsidR="002741D4" w:rsidRPr="002741D4" w:rsidRDefault="002741D4" w:rsidP="002741D4">
      <w:pPr>
        <w:pStyle w:val="ListParagraph"/>
        <w:spacing w:after="200"/>
        <w:ind w:left="643"/>
        <w:rPr>
          <w:rFonts w:asciiTheme="majorHAnsi" w:hAnsiTheme="majorHAnsi" w:cstheme="majorHAnsi"/>
          <w:b w:val="0"/>
          <w:color w:val="auto"/>
          <w:szCs w:val="28"/>
        </w:rPr>
      </w:pPr>
    </w:p>
    <w:p w14:paraId="3AA51C98" w14:textId="794EF3D3" w:rsidR="00FC7843" w:rsidRPr="00F84B50" w:rsidRDefault="00F84B50" w:rsidP="002741D4">
      <w:pPr>
        <w:pStyle w:val="ListParagraph"/>
        <w:numPr>
          <w:ilvl w:val="0"/>
          <w:numId w:val="31"/>
        </w:numPr>
        <w:spacing w:after="200"/>
        <w:rPr>
          <w:rFonts w:asciiTheme="majorHAnsi" w:hAnsiTheme="majorHAnsi" w:cstheme="majorHAnsi"/>
          <w:b w:val="0"/>
          <w:color w:val="auto"/>
          <w:szCs w:val="28"/>
        </w:rPr>
      </w:pPr>
      <w:r w:rsidRPr="00F84B50">
        <w:rPr>
          <w:rFonts w:asciiTheme="majorHAnsi" w:hAnsiTheme="majorHAnsi" w:cstheme="majorHAnsi"/>
          <w:b w:val="0"/>
          <w:color w:val="auto"/>
        </w:rPr>
        <w:lastRenderedPageBreak/>
        <w:t>After outlining different steps of the current process, we will be analyzing its Strengths, Weaknesses, Opportunities and Threats.</w:t>
      </w:r>
    </w:p>
    <w:p w14:paraId="6AFE0EF8" w14:textId="0C5BB1EA" w:rsidR="00FC7843" w:rsidRDefault="00FC7843">
      <w:pPr>
        <w:spacing w:after="200"/>
        <w:rPr>
          <w:rFonts w:ascii="Arial" w:hAnsi="Arial" w:cs="Arial"/>
          <w:b w:val="0"/>
          <w:color w:val="0F0D29" w:themeColor="text1"/>
          <w:szCs w:val="28"/>
        </w:rPr>
      </w:pPr>
    </w:p>
    <w:p w14:paraId="2C796959" w14:textId="6C9DA5D0" w:rsidR="00B03B64" w:rsidRPr="003350FC" w:rsidRDefault="00F765DC" w:rsidP="003350FC">
      <w:pPr>
        <w:rPr>
          <w:rFonts w:ascii="Arial" w:hAnsi="Arial" w:cs="Arial"/>
          <w:b w:val="0"/>
          <w:color w:val="0F0D29" w:themeColor="text1"/>
          <w:szCs w:val="28"/>
        </w:rPr>
        <w:sectPr w:rsidR="00B03B64" w:rsidRPr="003350FC" w:rsidSect="00DF027C">
          <w:pgSz w:w="12240" w:h="15840"/>
          <w:pgMar w:top="720" w:right="1152" w:bottom="720" w:left="1152" w:header="0" w:footer="288" w:gutter="0"/>
          <w:pgNumType w:start="1"/>
          <w:cols w:space="720"/>
          <w:docGrid w:linePitch="382"/>
        </w:sectPr>
      </w:pPr>
      <w:r w:rsidRPr="00D5737F">
        <w:rPr>
          <w:noProof/>
          <w:lang w:val="en-ZA" w:eastAsia="en-ZA"/>
        </w:rPr>
        <w:drawing>
          <wp:inline distT="0" distB="0" distL="0" distR="0" wp14:anchorId="05023AEC" wp14:editId="17F6C807">
            <wp:extent cx="6438900" cy="5295900"/>
            <wp:effectExtent l="38100" t="38100" r="57150" b="7810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94A3904" w14:textId="4F7A0C7E" w:rsidR="007C786E" w:rsidRDefault="007C786E" w:rsidP="007C786E">
      <w:pPr>
        <w:pStyle w:val="Heading1"/>
      </w:pPr>
      <w:r w:rsidRPr="00C92DEC">
        <w:rPr>
          <w:color w:val="0F0D29" w:themeColor="text1"/>
        </w:rPr>
        <w:lastRenderedPageBreak/>
        <w:t>9.</w:t>
      </w:r>
      <w:bookmarkStart w:id="9" w:name="_Toc116909588"/>
      <w:bookmarkStart w:id="10" w:name="_Toc117080532"/>
      <w:r w:rsidRPr="00C92DEC">
        <w:rPr>
          <w:color w:val="0F0D29" w:themeColor="text1"/>
        </w:rPr>
        <w:t xml:space="preserve"> Feasibility Study</w:t>
      </w:r>
      <w:bookmarkEnd w:id="9"/>
      <w:bookmarkEnd w:id="10"/>
    </w:p>
    <w:p w14:paraId="68FB02BF" w14:textId="4DA1EE16" w:rsidR="00AA52F0" w:rsidRDefault="00AA52F0" w:rsidP="00AC5C59">
      <w:pPr>
        <w:pStyle w:val="Content"/>
      </w:pPr>
    </w:p>
    <w:p w14:paraId="3719F359" w14:textId="0EAB06DD" w:rsidR="00236814" w:rsidRDefault="000D15EE" w:rsidP="00AC5C59">
      <w:pPr>
        <w:pStyle w:val="Content"/>
      </w:pPr>
      <w:bookmarkStart w:id="11" w:name="_Toc116909589"/>
      <w:bookmarkStart w:id="12" w:name="_Toc117080533"/>
      <w:bookmarkEnd w:id="11"/>
      <w:bookmarkEnd w:id="12"/>
      <w:r>
        <w:rPr>
          <w:noProof/>
          <w:lang w:val="en-ZA" w:eastAsia="en-ZA"/>
        </w:rPr>
        <w:drawing>
          <wp:inline distT="0" distB="0" distL="0" distR="0" wp14:anchorId="2A33FAAC" wp14:editId="16ECDC73">
            <wp:extent cx="8543925" cy="4429125"/>
            <wp:effectExtent l="0" t="0" r="0" b="295275"/>
            <wp:docPr id="35"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147E2E24" w14:textId="29065E4C" w:rsidR="00D15D33" w:rsidRDefault="00D15D33" w:rsidP="00B03B64">
      <w:bookmarkStart w:id="13" w:name="_Toc116909590"/>
      <w:bookmarkStart w:id="14" w:name="_Toc117080534"/>
      <w:bookmarkStart w:id="15" w:name="_Toc116909591"/>
      <w:bookmarkStart w:id="16" w:name="_Toc117080535"/>
      <w:bookmarkStart w:id="17" w:name="_Toc116909592"/>
      <w:bookmarkStart w:id="18" w:name="_Toc117080536"/>
      <w:bookmarkEnd w:id="13"/>
      <w:bookmarkEnd w:id="14"/>
      <w:bookmarkEnd w:id="15"/>
      <w:bookmarkEnd w:id="16"/>
      <w:bookmarkEnd w:id="17"/>
      <w:bookmarkEnd w:id="18"/>
    </w:p>
    <w:p w14:paraId="32485FF7" w14:textId="630FC4BF" w:rsidR="00E61992" w:rsidRDefault="00E61992" w:rsidP="00E61992">
      <w:pPr>
        <w:pStyle w:val="ListParagraph"/>
        <w:tabs>
          <w:tab w:val="left" w:pos="1320"/>
        </w:tabs>
      </w:pPr>
    </w:p>
    <w:p w14:paraId="6EFBC008" w14:textId="77777777" w:rsidR="00E61992" w:rsidRDefault="00E61992" w:rsidP="00E61992">
      <w:pPr>
        <w:pStyle w:val="ListParagraph"/>
        <w:tabs>
          <w:tab w:val="left" w:pos="1320"/>
        </w:tabs>
      </w:pPr>
    </w:p>
    <w:p w14:paraId="406312A9" w14:textId="2D3A1847" w:rsidR="00E619F1" w:rsidRPr="0095501A" w:rsidRDefault="00D35827" w:rsidP="00E61992">
      <w:pPr>
        <w:pStyle w:val="ListParagraph"/>
        <w:numPr>
          <w:ilvl w:val="0"/>
          <w:numId w:val="25"/>
        </w:numPr>
        <w:tabs>
          <w:tab w:val="left" w:pos="1320"/>
        </w:tabs>
        <w:rPr>
          <w:color w:val="0F0D29" w:themeColor="text1"/>
        </w:rPr>
      </w:pPr>
      <w:r w:rsidRPr="0095501A">
        <w:rPr>
          <w:color w:val="0F0D29" w:themeColor="text1"/>
        </w:rPr>
        <w:t>Schedule</w:t>
      </w:r>
      <w:r w:rsidR="00E619F1" w:rsidRPr="0095501A">
        <w:rPr>
          <w:color w:val="0F0D29" w:themeColor="text1"/>
        </w:rPr>
        <w:t xml:space="preserve"> Study</w:t>
      </w:r>
    </w:p>
    <w:tbl>
      <w:tblPr>
        <w:tblW w:w="25680" w:type="dxa"/>
        <w:tblLook w:val="04A0" w:firstRow="1" w:lastRow="0" w:firstColumn="1" w:lastColumn="0" w:noHBand="0" w:noVBand="1"/>
      </w:tblPr>
      <w:tblGrid>
        <w:gridCol w:w="360"/>
        <w:gridCol w:w="5120"/>
        <w:gridCol w:w="3980"/>
        <w:gridCol w:w="1700"/>
        <w:gridCol w:w="1700"/>
        <w:gridCol w:w="1900"/>
        <w:gridCol w:w="1820"/>
        <w:gridCol w:w="1820"/>
        <w:gridCol w:w="1820"/>
        <w:gridCol w:w="1820"/>
        <w:gridCol w:w="1820"/>
        <w:gridCol w:w="1820"/>
      </w:tblGrid>
      <w:tr w:rsidR="00E619F1" w:rsidRPr="00E619F1" w14:paraId="4AEF54BC" w14:textId="77777777" w:rsidTr="00E619F1">
        <w:trPr>
          <w:trHeight w:val="900"/>
        </w:trPr>
        <w:tc>
          <w:tcPr>
            <w:tcW w:w="360" w:type="dxa"/>
            <w:tcBorders>
              <w:top w:val="nil"/>
              <w:left w:val="nil"/>
              <w:bottom w:val="nil"/>
              <w:right w:val="nil"/>
            </w:tcBorders>
            <w:shd w:val="clear" w:color="auto" w:fill="auto"/>
            <w:vAlign w:val="center"/>
            <w:hideMark/>
          </w:tcPr>
          <w:p w14:paraId="57616739" w14:textId="77777777" w:rsidR="00E619F1" w:rsidRPr="00E619F1" w:rsidRDefault="00E619F1" w:rsidP="00E619F1">
            <w:pPr>
              <w:spacing w:line="240" w:lineRule="auto"/>
              <w:rPr>
                <w:rFonts w:ascii="Times New Roman" w:eastAsia="Times New Roman" w:hAnsi="Times New Roman" w:cs="Times New Roman"/>
                <w:color w:val="auto"/>
                <w:sz w:val="20"/>
                <w:szCs w:val="20"/>
                <w:lang w:val="en-ZA" w:eastAsia="en-ZA"/>
              </w:rPr>
            </w:pPr>
          </w:p>
        </w:tc>
        <w:tc>
          <w:tcPr>
            <w:tcW w:w="5120" w:type="dxa"/>
            <w:tcBorders>
              <w:top w:val="nil"/>
              <w:left w:val="nil"/>
              <w:bottom w:val="single" w:sz="12" w:space="0" w:color="FFFFFF"/>
              <w:right w:val="single" w:sz="8" w:space="0" w:color="FFFFFF"/>
            </w:tcBorders>
            <w:shd w:val="clear" w:color="000000" w:fill="D9D9D9"/>
            <w:vAlign w:val="center"/>
            <w:hideMark/>
          </w:tcPr>
          <w:p w14:paraId="4EC1E6C6" w14:textId="77777777" w:rsidR="00E619F1" w:rsidRPr="00E619F1" w:rsidRDefault="00E619F1" w:rsidP="00E619F1">
            <w:pPr>
              <w:spacing w:line="240" w:lineRule="auto"/>
              <w:ind w:firstLineChars="100" w:firstLine="220"/>
              <w:rPr>
                <w:rFonts w:ascii="Arial" w:eastAsia="Times New Roman" w:hAnsi="Arial" w:cs="Arial"/>
                <w:bCs/>
                <w:color w:val="000000"/>
                <w:sz w:val="22"/>
                <w:lang w:val="en-ZA" w:eastAsia="en-ZA"/>
              </w:rPr>
            </w:pPr>
            <w:r w:rsidRPr="00E619F1">
              <w:rPr>
                <w:rFonts w:ascii="Arial" w:eastAsia="Times New Roman" w:hAnsi="Arial" w:cs="Arial"/>
                <w:bCs/>
                <w:color w:val="000000"/>
                <w:sz w:val="22"/>
                <w:lang w:val="en-ZA" w:eastAsia="en-ZA"/>
              </w:rPr>
              <w:t>Priority</w:t>
            </w:r>
          </w:p>
        </w:tc>
        <w:tc>
          <w:tcPr>
            <w:tcW w:w="3980" w:type="dxa"/>
            <w:tcBorders>
              <w:top w:val="nil"/>
              <w:left w:val="single" w:sz="8" w:space="0" w:color="FFFFFF"/>
              <w:bottom w:val="single" w:sz="12" w:space="0" w:color="FFFFFF"/>
              <w:right w:val="single" w:sz="8" w:space="0" w:color="FFFFFF"/>
            </w:tcBorders>
            <w:shd w:val="clear" w:color="000000" w:fill="D9D9D9"/>
            <w:vAlign w:val="center"/>
            <w:hideMark/>
          </w:tcPr>
          <w:p w14:paraId="7FBF1770" w14:textId="77777777" w:rsidR="00E619F1" w:rsidRPr="00E619F1" w:rsidRDefault="00E619F1" w:rsidP="00E619F1">
            <w:pPr>
              <w:spacing w:line="240" w:lineRule="auto"/>
              <w:ind w:firstLineChars="100" w:firstLine="220"/>
              <w:rPr>
                <w:rFonts w:ascii="Arial" w:eastAsia="Times New Roman" w:hAnsi="Arial" w:cs="Arial"/>
                <w:bCs/>
                <w:color w:val="000000"/>
                <w:sz w:val="22"/>
                <w:lang w:val="en-ZA" w:eastAsia="en-ZA"/>
              </w:rPr>
            </w:pPr>
            <w:r w:rsidRPr="00E619F1">
              <w:rPr>
                <w:rFonts w:ascii="Arial" w:eastAsia="Times New Roman" w:hAnsi="Arial" w:cs="Arial"/>
                <w:bCs/>
                <w:color w:val="000000"/>
                <w:sz w:val="22"/>
                <w:lang w:val="en-ZA" w:eastAsia="en-ZA"/>
              </w:rPr>
              <w:t>Assigned to</w:t>
            </w:r>
          </w:p>
        </w:tc>
        <w:tc>
          <w:tcPr>
            <w:tcW w:w="1700" w:type="dxa"/>
            <w:tcBorders>
              <w:top w:val="nil"/>
              <w:left w:val="single" w:sz="8" w:space="0" w:color="FFFFFF"/>
              <w:bottom w:val="single" w:sz="12" w:space="0" w:color="FFFFFF"/>
              <w:right w:val="single" w:sz="8" w:space="0" w:color="FFFFFF"/>
            </w:tcBorders>
            <w:shd w:val="clear" w:color="000000" w:fill="D9D9D9"/>
            <w:vAlign w:val="center"/>
            <w:hideMark/>
          </w:tcPr>
          <w:p w14:paraId="60F317E6" w14:textId="77777777" w:rsidR="00E619F1" w:rsidRPr="00E619F1" w:rsidRDefault="00E619F1" w:rsidP="00E619F1">
            <w:pPr>
              <w:spacing w:line="240" w:lineRule="auto"/>
              <w:ind w:firstLineChars="100" w:firstLine="220"/>
              <w:rPr>
                <w:rFonts w:ascii="Arial" w:eastAsia="Times New Roman" w:hAnsi="Arial" w:cs="Arial"/>
                <w:bCs/>
                <w:color w:val="000000"/>
                <w:sz w:val="22"/>
                <w:lang w:val="en-ZA" w:eastAsia="en-ZA"/>
              </w:rPr>
            </w:pPr>
            <w:r w:rsidRPr="00E619F1">
              <w:rPr>
                <w:rFonts w:ascii="Arial" w:eastAsia="Times New Roman" w:hAnsi="Arial" w:cs="Arial"/>
                <w:bCs/>
                <w:color w:val="000000"/>
                <w:sz w:val="22"/>
                <w:lang w:val="en-ZA" w:eastAsia="en-ZA"/>
              </w:rPr>
              <w:t>Status</w:t>
            </w:r>
          </w:p>
        </w:tc>
        <w:tc>
          <w:tcPr>
            <w:tcW w:w="1700" w:type="dxa"/>
            <w:tcBorders>
              <w:top w:val="nil"/>
              <w:left w:val="single" w:sz="8" w:space="0" w:color="FFFFFF"/>
              <w:bottom w:val="single" w:sz="12" w:space="0" w:color="FFFFFF"/>
              <w:right w:val="single" w:sz="8" w:space="0" w:color="FFFFFF"/>
            </w:tcBorders>
            <w:shd w:val="clear" w:color="000000" w:fill="D9D9D9"/>
            <w:vAlign w:val="center"/>
            <w:hideMark/>
          </w:tcPr>
          <w:p w14:paraId="68E8C844" w14:textId="77777777" w:rsidR="00E619F1" w:rsidRPr="00E619F1" w:rsidRDefault="00E619F1" w:rsidP="00E619F1">
            <w:pPr>
              <w:spacing w:line="240" w:lineRule="auto"/>
              <w:ind w:firstLineChars="100" w:firstLine="220"/>
              <w:rPr>
                <w:rFonts w:ascii="Arial" w:eastAsia="Times New Roman" w:hAnsi="Arial" w:cs="Arial"/>
                <w:bCs/>
                <w:color w:val="000000"/>
                <w:sz w:val="22"/>
                <w:lang w:val="en-ZA" w:eastAsia="en-ZA"/>
              </w:rPr>
            </w:pPr>
            <w:r w:rsidRPr="00E619F1">
              <w:rPr>
                <w:rFonts w:ascii="Arial" w:eastAsia="Times New Roman" w:hAnsi="Arial" w:cs="Arial"/>
                <w:bCs/>
                <w:color w:val="000000"/>
                <w:sz w:val="22"/>
                <w:lang w:val="en-ZA" w:eastAsia="en-ZA"/>
              </w:rPr>
              <w:br/>
              <w:t>Start Date</w:t>
            </w:r>
          </w:p>
        </w:tc>
        <w:tc>
          <w:tcPr>
            <w:tcW w:w="1900" w:type="dxa"/>
            <w:tcBorders>
              <w:top w:val="nil"/>
              <w:left w:val="single" w:sz="8" w:space="0" w:color="FFFFFF"/>
              <w:bottom w:val="single" w:sz="12" w:space="0" w:color="FFFFFF"/>
              <w:right w:val="nil"/>
            </w:tcBorders>
            <w:shd w:val="clear" w:color="000000" w:fill="D9D9D9"/>
            <w:vAlign w:val="center"/>
            <w:hideMark/>
          </w:tcPr>
          <w:p w14:paraId="4557C041" w14:textId="77777777" w:rsidR="00E619F1" w:rsidRPr="00E619F1" w:rsidRDefault="00E619F1" w:rsidP="00E619F1">
            <w:pPr>
              <w:spacing w:line="240" w:lineRule="auto"/>
              <w:ind w:firstLineChars="100" w:firstLine="220"/>
              <w:rPr>
                <w:rFonts w:ascii="Arial" w:eastAsia="Times New Roman" w:hAnsi="Arial" w:cs="Arial"/>
                <w:bCs/>
                <w:color w:val="000000"/>
                <w:sz w:val="22"/>
                <w:lang w:val="en-ZA" w:eastAsia="en-ZA"/>
              </w:rPr>
            </w:pPr>
            <w:r w:rsidRPr="00E619F1">
              <w:rPr>
                <w:rFonts w:ascii="Arial" w:eastAsia="Times New Roman" w:hAnsi="Arial" w:cs="Arial"/>
                <w:bCs/>
                <w:color w:val="000000"/>
                <w:sz w:val="22"/>
                <w:lang w:val="en-ZA" w:eastAsia="en-ZA"/>
              </w:rPr>
              <w:br/>
              <w:t>End Date</w:t>
            </w:r>
          </w:p>
        </w:tc>
        <w:tc>
          <w:tcPr>
            <w:tcW w:w="1820" w:type="dxa"/>
            <w:tcBorders>
              <w:top w:val="nil"/>
              <w:left w:val="nil"/>
              <w:bottom w:val="nil"/>
              <w:right w:val="nil"/>
            </w:tcBorders>
            <w:shd w:val="clear" w:color="auto" w:fill="auto"/>
            <w:vAlign w:val="center"/>
            <w:hideMark/>
          </w:tcPr>
          <w:p w14:paraId="52775880" w14:textId="77777777" w:rsidR="00E619F1" w:rsidRPr="00E619F1" w:rsidRDefault="00E619F1" w:rsidP="00E619F1">
            <w:pPr>
              <w:spacing w:line="240" w:lineRule="auto"/>
              <w:ind w:firstLineChars="100" w:firstLine="220"/>
              <w:rPr>
                <w:rFonts w:ascii="Arial" w:eastAsia="Times New Roman" w:hAnsi="Arial" w:cs="Arial"/>
                <w:bCs/>
                <w:color w:val="000000"/>
                <w:sz w:val="22"/>
                <w:lang w:val="en-ZA" w:eastAsia="en-ZA"/>
              </w:rPr>
            </w:pPr>
          </w:p>
        </w:tc>
        <w:tc>
          <w:tcPr>
            <w:tcW w:w="1820" w:type="dxa"/>
            <w:tcBorders>
              <w:top w:val="nil"/>
              <w:left w:val="nil"/>
              <w:bottom w:val="nil"/>
              <w:right w:val="nil"/>
            </w:tcBorders>
            <w:shd w:val="clear" w:color="auto" w:fill="auto"/>
            <w:vAlign w:val="center"/>
            <w:hideMark/>
          </w:tcPr>
          <w:p w14:paraId="478B0D00"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C7EA56C"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619CF3B4"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5D3E2791"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480C416"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68750965" w14:textId="77777777" w:rsidTr="00076B46">
        <w:trPr>
          <w:trHeight w:val="720"/>
        </w:trPr>
        <w:tc>
          <w:tcPr>
            <w:tcW w:w="360" w:type="dxa"/>
            <w:tcBorders>
              <w:top w:val="nil"/>
              <w:left w:val="nil"/>
              <w:bottom w:val="nil"/>
              <w:right w:val="nil"/>
            </w:tcBorders>
            <w:shd w:val="clear" w:color="auto" w:fill="auto"/>
            <w:vAlign w:val="center"/>
            <w:hideMark/>
          </w:tcPr>
          <w:p w14:paraId="5A929AD8"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454B358C"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Scrum training</w:t>
            </w:r>
          </w:p>
        </w:tc>
        <w:tc>
          <w:tcPr>
            <w:tcW w:w="398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715216F8"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7548237F"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Complete</w:t>
            </w: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6B86C5A1" w14:textId="77777777" w:rsidR="00E619F1" w:rsidRPr="00076B46" w:rsidRDefault="00E619F1" w:rsidP="00E619F1">
            <w:pPr>
              <w:spacing w:line="240" w:lineRule="auto"/>
              <w:ind w:firstLineChars="100" w:firstLine="220"/>
              <w:jc w:val="right"/>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2022/07/22</w:t>
            </w:r>
          </w:p>
        </w:tc>
        <w:tc>
          <w:tcPr>
            <w:tcW w:w="19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2C58B37E" w14:textId="77777777" w:rsidR="00E619F1" w:rsidRPr="00076B46" w:rsidRDefault="00E619F1" w:rsidP="00E619F1">
            <w:pPr>
              <w:spacing w:line="240" w:lineRule="auto"/>
              <w:ind w:firstLineChars="100" w:firstLine="220"/>
              <w:jc w:val="right"/>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2022/07/22</w:t>
            </w:r>
          </w:p>
        </w:tc>
        <w:tc>
          <w:tcPr>
            <w:tcW w:w="1820" w:type="dxa"/>
            <w:tcBorders>
              <w:top w:val="nil"/>
              <w:left w:val="nil"/>
              <w:bottom w:val="nil"/>
              <w:right w:val="nil"/>
            </w:tcBorders>
            <w:shd w:val="clear" w:color="auto" w:fill="auto"/>
            <w:vAlign w:val="center"/>
            <w:hideMark/>
          </w:tcPr>
          <w:p w14:paraId="61EAA1F1" w14:textId="77777777" w:rsidR="00E619F1" w:rsidRPr="00E619F1" w:rsidRDefault="00E619F1" w:rsidP="00E619F1">
            <w:pPr>
              <w:spacing w:line="240" w:lineRule="auto"/>
              <w:ind w:firstLineChars="100" w:firstLine="220"/>
              <w:jc w:val="right"/>
              <w:rPr>
                <w:rFonts w:ascii="Arial" w:eastAsia="Times New Roman" w:hAnsi="Arial" w:cs="Arial"/>
                <w:bCs/>
                <w:color w:val="FFFFFF"/>
                <w:sz w:val="22"/>
                <w:lang w:val="en-ZA" w:eastAsia="en-ZA"/>
              </w:rPr>
            </w:pPr>
          </w:p>
        </w:tc>
        <w:tc>
          <w:tcPr>
            <w:tcW w:w="1820" w:type="dxa"/>
            <w:tcBorders>
              <w:top w:val="nil"/>
              <w:left w:val="nil"/>
              <w:bottom w:val="nil"/>
              <w:right w:val="nil"/>
            </w:tcBorders>
            <w:shd w:val="clear" w:color="auto" w:fill="auto"/>
            <w:vAlign w:val="center"/>
            <w:hideMark/>
          </w:tcPr>
          <w:p w14:paraId="01538B1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D0BEAD0"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D3C1843"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157B9A8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1E4253A"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7019A62F" w14:textId="77777777" w:rsidTr="00076B46">
        <w:trPr>
          <w:trHeight w:val="720"/>
        </w:trPr>
        <w:tc>
          <w:tcPr>
            <w:tcW w:w="360" w:type="dxa"/>
            <w:tcBorders>
              <w:top w:val="nil"/>
              <w:left w:val="nil"/>
              <w:bottom w:val="nil"/>
              <w:right w:val="nil"/>
            </w:tcBorders>
            <w:shd w:val="clear" w:color="auto" w:fill="auto"/>
            <w:vAlign w:val="center"/>
            <w:hideMark/>
          </w:tcPr>
          <w:p w14:paraId="6CF6540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4102D023"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Sprint 1</w:t>
            </w:r>
          </w:p>
        </w:tc>
        <w:tc>
          <w:tcPr>
            <w:tcW w:w="398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23F793BA"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6BEB0535"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Complete</w:t>
            </w: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3233BCC3" w14:textId="77777777" w:rsidR="00E619F1" w:rsidRPr="00076B46" w:rsidRDefault="00E619F1" w:rsidP="00E619F1">
            <w:pPr>
              <w:spacing w:line="240" w:lineRule="auto"/>
              <w:ind w:firstLineChars="100" w:firstLine="220"/>
              <w:jc w:val="right"/>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2022/07/25</w:t>
            </w:r>
          </w:p>
        </w:tc>
        <w:tc>
          <w:tcPr>
            <w:tcW w:w="19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05DD5E15" w14:textId="77777777" w:rsidR="00E619F1" w:rsidRPr="00076B46" w:rsidRDefault="00E619F1" w:rsidP="00E619F1">
            <w:pPr>
              <w:spacing w:line="240" w:lineRule="auto"/>
              <w:ind w:firstLineChars="100" w:firstLine="220"/>
              <w:jc w:val="right"/>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2022/08/10</w:t>
            </w:r>
          </w:p>
        </w:tc>
        <w:tc>
          <w:tcPr>
            <w:tcW w:w="1820" w:type="dxa"/>
            <w:tcBorders>
              <w:top w:val="nil"/>
              <w:left w:val="nil"/>
              <w:bottom w:val="nil"/>
              <w:right w:val="nil"/>
            </w:tcBorders>
            <w:shd w:val="clear" w:color="auto" w:fill="auto"/>
            <w:vAlign w:val="center"/>
            <w:hideMark/>
          </w:tcPr>
          <w:p w14:paraId="186F0BEC" w14:textId="77777777" w:rsidR="00E619F1" w:rsidRPr="00E619F1" w:rsidRDefault="00E619F1" w:rsidP="00E619F1">
            <w:pPr>
              <w:spacing w:line="240" w:lineRule="auto"/>
              <w:ind w:firstLineChars="100" w:firstLine="220"/>
              <w:jc w:val="right"/>
              <w:rPr>
                <w:rFonts w:ascii="Arial" w:eastAsia="Times New Roman" w:hAnsi="Arial" w:cs="Arial"/>
                <w:bCs/>
                <w:color w:val="FFFFFF"/>
                <w:sz w:val="22"/>
                <w:lang w:val="en-ZA" w:eastAsia="en-ZA"/>
              </w:rPr>
            </w:pPr>
          </w:p>
        </w:tc>
        <w:tc>
          <w:tcPr>
            <w:tcW w:w="1820" w:type="dxa"/>
            <w:tcBorders>
              <w:top w:val="nil"/>
              <w:left w:val="nil"/>
              <w:bottom w:val="nil"/>
              <w:right w:val="nil"/>
            </w:tcBorders>
            <w:shd w:val="clear" w:color="auto" w:fill="auto"/>
            <w:vAlign w:val="center"/>
            <w:hideMark/>
          </w:tcPr>
          <w:p w14:paraId="77290A5D"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C7F8360"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2DFE1CD"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1E64CEB"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1B2185E0"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500AE249" w14:textId="77777777" w:rsidTr="00E619F1">
        <w:trPr>
          <w:trHeight w:val="720"/>
        </w:trPr>
        <w:tc>
          <w:tcPr>
            <w:tcW w:w="360" w:type="dxa"/>
            <w:tcBorders>
              <w:top w:val="nil"/>
              <w:left w:val="nil"/>
              <w:bottom w:val="nil"/>
              <w:right w:val="nil"/>
            </w:tcBorders>
            <w:shd w:val="clear" w:color="auto" w:fill="auto"/>
            <w:vAlign w:val="center"/>
            <w:hideMark/>
          </w:tcPr>
          <w:p w14:paraId="230941AD"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35295334"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Business Rules, User Journey, User Stories</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0D69C510"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Business Analysts</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2DB9C21E"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4A58C16E" w14:textId="77777777" w:rsidR="00E619F1" w:rsidRPr="00E619F1" w:rsidRDefault="00E619F1" w:rsidP="00E619F1">
            <w:pPr>
              <w:spacing w:line="240" w:lineRule="auto"/>
              <w:ind w:firstLineChars="100" w:firstLine="200"/>
              <w:rPr>
                <w:rFonts w:ascii="Times New Roman" w:eastAsia="Times New Roman" w:hAnsi="Times New Roman" w:cs="Times New Roman"/>
                <w:b w:val="0"/>
                <w:color w:val="auto"/>
                <w:sz w:val="20"/>
                <w:szCs w:val="20"/>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4A016C35"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3A0FF87"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277A274"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2A00FC4"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51897A97"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230C907"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49CD7AD"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784D398B" w14:textId="77777777" w:rsidTr="00E619F1">
        <w:trPr>
          <w:trHeight w:val="720"/>
        </w:trPr>
        <w:tc>
          <w:tcPr>
            <w:tcW w:w="360" w:type="dxa"/>
            <w:tcBorders>
              <w:top w:val="nil"/>
              <w:left w:val="nil"/>
              <w:bottom w:val="nil"/>
              <w:right w:val="nil"/>
            </w:tcBorders>
            <w:shd w:val="clear" w:color="auto" w:fill="auto"/>
            <w:vAlign w:val="center"/>
            <w:hideMark/>
          </w:tcPr>
          <w:p w14:paraId="4C97ED93"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7B81FF2F"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Prototype for sign up, log in</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4527A5A9"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Business Analysts and Developers</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1D0B1A57"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4DFE3C31" w14:textId="77777777" w:rsidR="00E619F1" w:rsidRPr="00E619F1" w:rsidRDefault="00E619F1" w:rsidP="00E619F1">
            <w:pPr>
              <w:spacing w:line="240" w:lineRule="auto"/>
              <w:ind w:firstLineChars="100" w:firstLine="200"/>
              <w:rPr>
                <w:rFonts w:ascii="Times New Roman" w:eastAsia="Times New Roman" w:hAnsi="Times New Roman" w:cs="Times New Roman"/>
                <w:b w:val="0"/>
                <w:color w:val="auto"/>
                <w:sz w:val="20"/>
                <w:szCs w:val="20"/>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2D5813AC"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6F7683B"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C66627E"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EDD6B6A"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F6EB43A"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504CC25"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4186E53"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45BEB5F0" w14:textId="77777777" w:rsidTr="00E619F1">
        <w:trPr>
          <w:trHeight w:val="720"/>
        </w:trPr>
        <w:tc>
          <w:tcPr>
            <w:tcW w:w="360" w:type="dxa"/>
            <w:tcBorders>
              <w:top w:val="nil"/>
              <w:left w:val="nil"/>
              <w:bottom w:val="nil"/>
              <w:right w:val="nil"/>
            </w:tcBorders>
            <w:shd w:val="clear" w:color="auto" w:fill="auto"/>
            <w:vAlign w:val="center"/>
            <w:hideMark/>
          </w:tcPr>
          <w:p w14:paraId="45A59011"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7B94BEB4"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 xml:space="preserve">Landing Page </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1464FA20"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Developers</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00DC657C"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222E00F1" w14:textId="77777777" w:rsidR="00E619F1" w:rsidRPr="00E619F1" w:rsidRDefault="00E619F1" w:rsidP="00E619F1">
            <w:pPr>
              <w:spacing w:line="240" w:lineRule="auto"/>
              <w:ind w:firstLineChars="100" w:firstLine="200"/>
              <w:rPr>
                <w:rFonts w:ascii="Times New Roman" w:eastAsia="Times New Roman" w:hAnsi="Times New Roman" w:cs="Times New Roman"/>
                <w:b w:val="0"/>
                <w:color w:val="auto"/>
                <w:sz w:val="20"/>
                <w:szCs w:val="20"/>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59E6EE8C"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B5A63C4"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5B20B67"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A6C46E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66E91FF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187C90AA"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DC6913C"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6684220D" w14:textId="77777777" w:rsidTr="00076B46">
        <w:trPr>
          <w:trHeight w:val="720"/>
        </w:trPr>
        <w:tc>
          <w:tcPr>
            <w:tcW w:w="360" w:type="dxa"/>
            <w:tcBorders>
              <w:top w:val="nil"/>
              <w:left w:val="nil"/>
              <w:bottom w:val="nil"/>
              <w:right w:val="nil"/>
            </w:tcBorders>
            <w:shd w:val="clear" w:color="auto" w:fill="auto"/>
            <w:vAlign w:val="center"/>
            <w:hideMark/>
          </w:tcPr>
          <w:p w14:paraId="40569DDE"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55F313C8"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Pilot presentation 1</w:t>
            </w:r>
          </w:p>
        </w:tc>
        <w:tc>
          <w:tcPr>
            <w:tcW w:w="398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694ABA18"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72D20DC5"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Presented</w:t>
            </w: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7F6743B6"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379D94C7" w14:textId="77777777" w:rsidR="00E619F1" w:rsidRPr="00076B46" w:rsidRDefault="00E619F1" w:rsidP="00E619F1">
            <w:pPr>
              <w:spacing w:line="240" w:lineRule="auto"/>
              <w:ind w:firstLineChars="100" w:firstLine="200"/>
              <w:jc w:val="right"/>
              <w:rPr>
                <w:rFonts w:ascii="Times New Roman" w:eastAsia="Times New Roman" w:hAnsi="Times New Roman" w:cs="Times New Roman"/>
                <w:b w:val="0"/>
                <w:color w:val="0F0D29" w:themeColor="text1"/>
                <w:sz w:val="20"/>
                <w:szCs w:val="20"/>
                <w:lang w:val="en-ZA" w:eastAsia="en-ZA"/>
              </w:rPr>
            </w:pPr>
          </w:p>
        </w:tc>
        <w:tc>
          <w:tcPr>
            <w:tcW w:w="1820" w:type="dxa"/>
            <w:tcBorders>
              <w:top w:val="nil"/>
              <w:left w:val="nil"/>
              <w:bottom w:val="nil"/>
              <w:right w:val="nil"/>
            </w:tcBorders>
            <w:shd w:val="clear" w:color="auto" w:fill="auto"/>
            <w:vAlign w:val="center"/>
            <w:hideMark/>
          </w:tcPr>
          <w:p w14:paraId="33617348"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C905498"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80A10FB"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53A24C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2A1DDF5"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6CCB68D"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27AA093B" w14:textId="77777777" w:rsidTr="00076B46">
        <w:trPr>
          <w:trHeight w:val="720"/>
        </w:trPr>
        <w:tc>
          <w:tcPr>
            <w:tcW w:w="360" w:type="dxa"/>
            <w:tcBorders>
              <w:top w:val="nil"/>
              <w:left w:val="nil"/>
              <w:bottom w:val="nil"/>
              <w:right w:val="nil"/>
            </w:tcBorders>
            <w:shd w:val="clear" w:color="auto" w:fill="auto"/>
            <w:vAlign w:val="center"/>
            <w:hideMark/>
          </w:tcPr>
          <w:p w14:paraId="761B3CF6"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0DFEAD52"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Sprint 2</w:t>
            </w:r>
          </w:p>
        </w:tc>
        <w:tc>
          <w:tcPr>
            <w:tcW w:w="398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7E4BD151"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3DAA08E9"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Complete</w:t>
            </w: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3F24AF7B" w14:textId="77777777" w:rsidR="00E619F1" w:rsidRPr="00076B46" w:rsidRDefault="00E619F1" w:rsidP="00E619F1">
            <w:pPr>
              <w:spacing w:line="240" w:lineRule="auto"/>
              <w:ind w:firstLineChars="100" w:firstLine="220"/>
              <w:jc w:val="right"/>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2022/08/15</w:t>
            </w:r>
          </w:p>
        </w:tc>
        <w:tc>
          <w:tcPr>
            <w:tcW w:w="19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7D6CDD8B" w14:textId="77777777" w:rsidR="00E619F1" w:rsidRPr="00076B46" w:rsidRDefault="00E619F1" w:rsidP="00E619F1">
            <w:pPr>
              <w:spacing w:line="240" w:lineRule="auto"/>
              <w:ind w:firstLineChars="100" w:firstLine="220"/>
              <w:jc w:val="right"/>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2022/08/31</w:t>
            </w:r>
          </w:p>
        </w:tc>
        <w:tc>
          <w:tcPr>
            <w:tcW w:w="1820" w:type="dxa"/>
            <w:tcBorders>
              <w:top w:val="nil"/>
              <w:left w:val="nil"/>
              <w:bottom w:val="nil"/>
              <w:right w:val="nil"/>
            </w:tcBorders>
            <w:shd w:val="clear" w:color="auto" w:fill="auto"/>
            <w:vAlign w:val="center"/>
            <w:hideMark/>
          </w:tcPr>
          <w:p w14:paraId="547C11DC" w14:textId="77777777" w:rsidR="00E619F1" w:rsidRPr="00E619F1" w:rsidRDefault="00E619F1" w:rsidP="00E619F1">
            <w:pPr>
              <w:spacing w:line="240" w:lineRule="auto"/>
              <w:ind w:firstLineChars="100" w:firstLine="220"/>
              <w:jc w:val="right"/>
              <w:rPr>
                <w:rFonts w:ascii="Arial" w:eastAsia="Times New Roman" w:hAnsi="Arial" w:cs="Arial"/>
                <w:bCs/>
                <w:color w:val="FFFFFF"/>
                <w:sz w:val="22"/>
                <w:lang w:val="en-ZA" w:eastAsia="en-ZA"/>
              </w:rPr>
            </w:pPr>
          </w:p>
        </w:tc>
        <w:tc>
          <w:tcPr>
            <w:tcW w:w="1820" w:type="dxa"/>
            <w:tcBorders>
              <w:top w:val="nil"/>
              <w:left w:val="nil"/>
              <w:bottom w:val="nil"/>
              <w:right w:val="nil"/>
            </w:tcBorders>
            <w:shd w:val="clear" w:color="auto" w:fill="auto"/>
            <w:vAlign w:val="center"/>
            <w:hideMark/>
          </w:tcPr>
          <w:p w14:paraId="36C60235"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654F8A90"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78391F3"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D82F6BC"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44073DF"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23E21164" w14:textId="77777777" w:rsidTr="00E619F1">
        <w:trPr>
          <w:trHeight w:val="720"/>
        </w:trPr>
        <w:tc>
          <w:tcPr>
            <w:tcW w:w="360" w:type="dxa"/>
            <w:tcBorders>
              <w:top w:val="nil"/>
              <w:left w:val="nil"/>
              <w:bottom w:val="nil"/>
              <w:right w:val="nil"/>
            </w:tcBorders>
            <w:shd w:val="clear" w:color="auto" w:fill="auto"/>
            <w:vAlign w:val="center"/>
            <w:hideMark/>
          </w:tcPr>
          <w:p w14:paraId="4130E065"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0B1D52DE"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Functional and Non-Functional Requirements, ERD, Dataflow Diagram, Activity Diagram</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7F00CFC2"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Business Analysts</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5D2F3FC2"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78ADE019" w14:textId="77777777" w:rsidR="00E619F1" w:rsidRPr="00E619F1" w:rsidRDefault="00E619F1" w:rsidP="00E619F1">
            <w:pPr>
              <w:spacing w:line="240" w:lineRule="auto"/>
              <w:ind w:firstLineChars="100" w:firstLine="200"/>
              <w:rPr>
                <w:rFonts w:ascii="Times New Roman" w:eastAsia="Times New Roman" w:hAnsi="Times New Roman" w:cs="Times New Roman"/>
                <w:b w:val="0"/>
                <w:color w:val="auto"/>
                <w:sz w:val="20"/>
                <w:szCs w:val="20"/>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417B0B21"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866C822"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A187D5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688D6D43"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14A58A72"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DBCE87E"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33002A3"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16B91274" w14:textId="77777777" w:rsidTr="00E619F1">
        <w:trPr>
          <w:trHeight w:val="720"/>
        </w:trPr>
        <w:tc>
          <w:tcPr>
            <w:tcW w:w="360" w:type="dxa"/>
            <w:tcBorders>
              <w:top w:val="nil"/>
              <w:left w:val="nil"/>
              <w:bottom w:val="nil"/>
              <w:right w:val="nil"/>
            </w:tcBorders>
            <w:shd w:val="clear" w:color="auto" w:fill="auto"/>
            <w:vAlign w:val="center"/>
            <w:hideMark/>
          </w:tcPr>
          <w:p w14:paraId="32C1EB91"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5476E308" w14:textId="3A9DD9AC" w:rsidR="00E619F1" w:rsidRPr="00E619F1" w:rsidRDefault="00D1045D"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Mock-up</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6FF07D13"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Business Analysts and Developers</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77FB3391"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7AF630A4" w14:textId="77777777" w:rsidR="00E619F1" w:rsidRPr="00E619F1" w:rsidRDefault="00E619F1" w:rsidP="00E619F1">
            <w:pPr>
              <w:spacing w:line="240" w:lineRule="auto"/>
              <w:ind w:firstLineChars="100" w:firstLine="200"/>
              <w:rPr>
                <w:rFonts w:ascii="Times New Roman" w:eastAsia="Times New Roman" w:hAnsi="Times New Roman" w:cs="Times New Roman"/>
                <w:b w:val="0"/>
                <w:color w:val="auto"/>
                <w:sz w:val="20"/>
                <w:szCs w:val="20"/>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51B5043B"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87020A1"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0A0881E"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5992D99D"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1B33978"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3B09DD8"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9A414A7"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7F43744D" w14:textId="77777777" w:rsidTr="00E619F1">
        <w:trPr>
          <w:trHeight w:val="720"/>
        </w:trPr>
        <w:tc>
          <w:tcPr>
            <w:tcW w:w="360" w:type="dxa"/>
            <w:tcBorders>
              <w:top w:val="nil"/>
              <w:left w:val="nil"/>
              <w:bottom w:val="nil"/>
              <w:right w:val="nil"/>
            </w:tcBorders>
            <w:shd w:val="clear" w:color="auto" w:fill="auto"/>
            <w:vAlign w:val="center"/>
            <w:hideMark/>
          </w:tcPr>
          <w:p w14:paraId="5505A011"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53DA814B"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Implementation of Sign up and log in pages, Database</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009F0147"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Developers</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6F00AAE6"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07A93CE9" w14:textId="77777777" w:rsidR="00E619F1" w:rsidRPr="00E619F1" w:rsidRDefault="00E619F1" w:rsidP="00E619F1">
            <w:pPr>
              <w:spacing w:line="240" w:lineRule="auto"/>
              <w:ind w:firstLineChars="100" w:firstLine="200"/>
              <w:rPr>
                <w:rFonts w:ascii="Times New Roman" w:eastAsia="Times New Roman" w:hAnsi="Times New Roman" w:cs="Times New Roman"/>
                <w:b w:val="0"/>
                <w:color w:val="auto"/>
                <w:sz w:val="20"/>
                <w:szCs w:val="20"/>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02925F56"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4600B8E"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3A831F6"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56918002"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6E8BE2B"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9D4519C"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14BAD47"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5AAE815E" w14:textId="77777777" w:rsidTr="00076B46">
        <w:trPr>
          <w:trHeight w:val="720"/>
        </w:trPr>
        <w:tc>
          <w:tcPr>
            <w:tcW w:w="360" w:type="dxa"/>
            <w:tcBorders>
              <w:top w:val="nil"/>
              <w:left w:val="nil"/>
              <w:bottom w:val="nil"/>
              <w:right w:val="nil"/>
            </w:tcBorders>
            <w:shd w:val="clear" w:color="auto" w:fill="auto"/>
            <w:vAlign w:val="center"/>
            <w:hideMark/>
          </w:tcPr>
          <w:p w14:paraId="59D1A362"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5A75D8B7"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Pilot presentation 2</w:t>
            </w:r>
          </w:p>
        </w:tc>
        <w:tc>
          <w:tcPr>
            <w:tcW w:w="398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7607D6D1"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25C9172C"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Presented</w:t>
            </w: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2E8AC794"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1D175561" w14:textId="77777777" w:rsidR="00E619F1" w:rsidRPr="00076B46" w:rsidRDefault="00E619F1" w:rsidP="00E619F1">
            <w:pPr>
              <w:spacing w:line="240" w:lineRule="auto"/>
              <w:ind w:firstLineChars="100" w:firstLine="200"/>
              <w:jc w:val="right"/>
              <w:rPr>
                <w:rFonts w:ascii="Times New Roman" w:eastAsia="Times New Roman" w:hAnsi="Times New Roman" w:cs="Times New Roman"/>
                <w:b w:val="0"/>
                <w:color w:val="0F0D29" w:themeColor="text1"/>
                <w:sz w:val="20"/>
                <w:szCs w:val="20"/>
                <w:lang w:val="en-ZA" w:eastAsia="en-ZA"/>
              </w:rPr>
            </w:pPr>
          </w:p>
        </w:tc>
        <w:tc>
          <w:tcPr>
            <w:tcW w:w="1820" w:type="dxa"/>
            <w:tcBorders>
              <w:top w:val="nil"/>
              <w:left w:val="nil"/>
              <w:bottom w:val="nil"/>
              <w:right w:val="nil"/>
            </w:tcBorders>
            <w:shd w:val="clear" w:color="auto" w:fill="auto"/>
            <w:vAlign w:val="center"/>
            <w:hideMark/>
          </w:tcPr>
          <w:p w14:paraId="23333133"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DF32586"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3F38821"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60BA3CF8"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63C1CDFC"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1D0818DC"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0AD73050" w14:textId="77777777" w:rsidTr="00076B46">
        <w:trPr>
          <w:trHeight w:val="720"/>
        </w:trPr>
        <w:tc>
          <w:tcPr>
            <w:tcW w:w="360" w:type="dxa"/>
            <w:tcBorders>
              <w:top w:val="nil"/>
              <w:left w:val="nil"/>
              <w:bottom w:val="nil"/>
              <w:right w:val="nil"/>
            </w:tcBorders>
            <w:shd w:val="clear" w:color="auto" w:fill="auto"/>
            <w:vAlign w:val="center"/>
            <w:hideMark/>
          </w:tcPr>
          <w:p w14:paraId="73A5DDFE"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3D425A3A"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Sprint 3</w:t>
            </w:r>
          </w:p>
        </w:tc>
        <w:tc>
          <w:tcPr>
            <w:tcW w:w="398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358C2DC6"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5DC4E270"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Complete</w:t>
            </w: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652FD6E6" w14:textId="77777777" w:rsidR="00E619F1" w:rsidRPr="00076B46" w:rsidRDefault="00E619F1" w:rsidP="00E619F1">
            <w:pPr>
              <w:spacing w:line="240" w:lineRule="auto"/>
              <w:ind w:firstLineChars="100" w:firstLine="220"/>
              <w:jc w:val="right"/>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2022/09/01</w:t>
            </w:r>
          </w:p>
        </w:tc>
        <w:tc>
          <w:tcPr>
            <w:tcW w:w="19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77542B30" w14:textId="77777777" w:rsidR="00E619F1" w:rsidRPr="00076B46" w:rsidRDefault="00E619F1" w:rsidP="00E619F1">
            <w:pPr>
              <w:spacing w:line="240" w:lineRule="auto"/>
              <w:ind w:firstLineChars="100" w:firstLine="220"/>
              <w:jc w:val="right"/>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2022/09/15</w:t>
            </w:r>
          </w:p>
        </w:tc>
        <w:tc>
          <w:tcPr>
            <w:tcW w:w="1820" w:type="dxa"/>
            <w:tcBorders>
              <w:top w:val="nil"/>
              <w:left w:val="nil"/>
              <w:bottom w:val="nil"/>
              <w:right w:val="nil"/>
            </w:tcBorders>
            <w:shd w:val="clear" w:color="auto" w:fill="auto"/>
            <w:vAlign w:val="center"/>
            <w:hideMark/>
          </w:tcPr>
          <w:p w14:paraId="7309D761" w14:textId="77777777" w:rsidR="00E619F1" w:rsidRPr="00E619F1" w:rsidRDefault="00E619F1" w:rsidP="00E619F1">
            <w:pPr>
              <w:spacing w:line="240" w:lineRule="auto"/>
              <w:ind w:firstLineChars="100" w:firstLine="220"/>
              <w:jc w:val="right"/>
              <w:rPr>
                <w:rFonts w:ascii="Arial" w:eastAsia="Times New Roman" w:hAnsi="Arial" w:cs="Arial"/>
                <w:bCs/>
                <w:color w:val="FFFFFF"/>
                <w:sz w:val="22"/>
                <w:lang w:val="en-ZA" w:eastAsia="en-ZA"/>
              </w:rPr>
            </w:pPr>
          </w:p>
        </w:tc>
        <w:tc>
          <w:tcPr>
            <w:tcW w:w="1820" w:type="dxa"/>
            <w:tcBorders>
              <w:top w:val="nil"/>
              <w:left w:val="nil"/>
              <w:bottom w:val="nil"/>
              <w:right w:val="nil"/>
            </w:tcBorders>
            <w:shd w:val="clear" w:color="auto" w:fill="auto"/>
            <w:vAlign w:val="center"/>
            <w:hideMark/>
          </w:tcPr>
          <w:p w14:paraId="5B98A9AF"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AB28BC0"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EA7EACF"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AE811E5"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4033A10"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6C3D0244" w14:textId="77777777" w:rsidTr="00E619F1">
        <w:trPr>
          <w:trHeight w:val="720"/>
        </w:trPr>
        <w:tc>
          <w:tcPr>
            <w:tcW w:w="360" w:type="dxa"/>
            <w:tcBorders>
              <w:top w:val="nil"/>
              <w:left w:val="nil"/>
              <w:bottom w:val="nil"/>
              <w:right w:val="nil"/>
            </w:tcBorders>
            <w:shd w:val="clear" w:color="auto" w:fill="auto"/>
            <w:vAlign w:val="center"/>
            <w:hideMark/>
          </w:tcPr>
          <w:p w14:paraId="7C651EE3"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4E5EE2A6"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Minimum Variable Product, Sequence Diagram</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2929E1A2"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Business Analysts</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46C1C9D6"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1368E33F" w14:textId="77777777" w:rsidR="00E619F1" w:rsidRPr="00E619F1" w:rsidRDefault="00E619F1" w:rsidP="00E619F1">
            <w:pPr>
              <w:spacing w:line="240" w:lineRule="auto"/>
              <w:ind w:firstLineChars="100" w:firstLine="200"/>
              <w:rPr>
                <w:rFonts w:ascii="Times New Roman" w:eastAsia="Times New Roman" w:hAnsi="Times New Roman" w:cs="Times New Roman"/>
                <w:b w:val="0"/>
                <w:color w:val="auto"/>
                <w:sz w:val="20"/>
                <w:szCs w:val="20"/>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39E2ACD2"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80CD253"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EED926B"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6B16EBA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695B959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986FB4D"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A63A851"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49075D20" w14:textId="77777777" w:rsidTr="00E619F1">
        <w:trPr>
          <w:trHeight w:val="720"/>
        </w:trPr>
        <w:tc>
          <w:tcPr>
            <w:tcW w:w="360" w:type="dxa"/>
            <w:tcBorders>
              <w:top w:val="nil"/>
              <w:left w:val="nil"/>
              <w:bottom w:val="nil"/>
              <w:right w:val="nil"/>
            </w:tcBorders>
            <w:shd w:val="clear" w:color="auto" w:fill="auto"/>
            <w:vAlign w:val="center"/>
            <w:hideMark/>
          </w:tcPr>
          <w:p w14:paraId="7B8CD88B"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655C57C9" w14:textId="6041AEFA" w:rsidR="00E619F1" w:rsidRPr="00E619F1" w:rsidRDefault="00D1045D"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Mock-up</w:t>
            </w:r>
            <w:r w:rsidR="00E619F1" w:rsidRPr="00E619F1">
              <w:rPr>
                <w:rFonts w:ascii="Arial" w:eastAsia="Times New Roman" w:hAnsi="Arial" w:cs="Arial"/>
                <w:b w:val="0"/>
                <w:color w:val="000000"/>
                <w:sz w:val="22"/>
                <w:lang w:val="en-ZA" w:eastAsia="en-ZA"/>
              </w:rPr>
              <w:t xml:space="preserve"> for Student Dashboard</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22A0ADA3"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Business Analysts and Developers</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0932041C"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5ED45AFF" w14:textId="77777777" w:rsidR="00E619F1" w:rsidRPr="00E619F1" w:rsidRDefault="00E619F1" w:rsidP="00E619F1">
            <w:pPr>
              <w:spacing w:line="240" w:lineRule="auto"/>
              <w:ind w:firstLineChars="100" w:firstLine="200"/>
              <w:rPr>
                <w:rFonts w:ascii="Times New Roman" w:eastAsia="Times New Roman" w:hAnsi="Times New Roman" w:cs="Times New Roman"/>
                <w:b w:val="0"/>
                <w:color w:val="auto"/>
                <w:sz w:val="20"/>
                <w:szCs w:val="20"/>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13B3C4A7"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28BF03D"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D8C4F7D"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AD26E04"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5D34FD1"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56A9DFE3"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DFEF4EF"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4C5611BD" w14:textId="77777777" w:rsidTr="00E619F1">
        <w:trPr>
          <w:trHeight w:val="720"/>
        </w:trPr>
        <w:tc>
          <w:tcPr>
            <w:tcW w:w="360" w:type="dxa"/>
            <w:tcBorders>
              <w:top w:val="nil"/>
              <w:left w:val="nil"/>
              <w:bottom w:val="nil"/>
              <w:right w:val="nil"/>
            </w:tcBorders>
            <w:shd w:val="clear" w:color="auto" w:fill="auto"/>
            <w:vAlign w:val="center"/>
            <w:hideMark/>
          </w:tcPr>
          <w:p w14:paraId="3A8C6878"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3790A740"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API, Dashboard and Student profile implementation</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436D0C0E"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Developers</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49744BB4"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0D891155" w14:textId="77777777" w:rsidR="00E619F1" w:rsidRPr="00E619F1" w:rsidRDefault="00E619F1" w:rsidP="00E619F1">
            <w:pPr>
              <w:spacing w:line="240" w:lineRule="auto"/>
              <w:ind w:firstLineChars="100" w:firstLine="200"/>
              <w:rPr>
                <w:rFonts w:ascii="Times New Roman" w:eastAsia="Times New Roman" w:hAnsi="Times New Roman" w:cs="Times New Roman"/>
                <w:b w:val="0"/>
                <w:color w:val="auto"/>
                <w:sz w:val="20"/>
                <w:szCs w:val="20"/>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5E6AB4A8"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EA17583"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5325EC52"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0E7D56F"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8F406C1"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14B3BE4E"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E9885E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3933B897" w14:textId="77777777" w:rsidTr="00076B46">
        <w:trPr>
          <w:trHeight w:val="720"/>
        </w:trPr>
        <w:tc>
          <w:tcPr>
            <w:tcW w:w="360" w:type="dxa"/>
            <w:tcBorders>
              <w:top w:val="nil"/>
              <w:left w:val="nil"/>
              <w:bottom w:val="nil"/>
              <w:right w:val="nil"/>
            </w:tcBorders>
            <w:shd w:val="clear" w:color="auto" w:fill="auto"/>
            <w:vAlign w:val="center"/>
            <w:hideMark/>
          </w:tcPr>
          <w:p w14:paraId="1CF34E30"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3D0B48B3"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Pilot presentation 3</w:t>
            </w:r>
          </w:p>
        </w:tc>
        <w:tc>
          <w:tcPr>
            <w:tcW w:w="398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74F0DCE1"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5756AC7B"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Presented</w:t>
            </w: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3323D78E"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01113982" w14:textId="77777777" w:rsidR="00E619F1" w:rsidRPr="00076B46" w:rsidRDefault="00E619F1" w:rsidP="00E619F1">
            <w:pPr>
              <w:spacing w:line="240" w:lineRule="auto"/>
              <w:ind w:firstLineChars="100" w:firstLine="200"/>
              <w:jc w:val="right"/>
              <w:rPr>
                <w:rFonts w:ascii="Times New Roman" w:eastAsia="Times New Roman" w:hAnsi="Times New Roman" w:cs="Times New Roman"/>
                <w:b w:val="0"/>
                <w:color w:val="0F0D29" w:themeColor="text1"/>
                <w:sz w:val="20"/>
                <w:szCs w:val="20"/>
                <w:lang w:val="en-ZA" w:eastAsia="en-ZA"/>
              </w:rPr>
            </w:pPr>
          </w:p>
        </w:tc>
        <w:tc>
          <w:tcPr>
            <w:tcW w:w="1820" w:type="dxa"/>
            <w:tcBorders>
              <w:top w:val="nil"/>
              <w:left w:val="nil"/>
              <w:bottom w:val="nil"/>
              <w:right w:val="nil"/>
            </w:tcBorders>
            <w:shd w:val="clear" w:color="auto" w:fill="auto"/>
            <w:vAlign w:val="center"/>
            <w:hideMark/>
          </w:tcPr>
          <w:p w14:paraId="0CD7D851"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F9255B8"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BEF6553"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6A0EEB7B"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596CAEB7"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97784F0"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048B3D15" w14:textId="77777777" w:rsidTr="00076B46">
        <w:trPr>
          <w:trHeight w:val="720"/>
        </w:trPr>
        <w:tc>
          <w:tcPr>
            <w:tcW w:w="360" w:type="dxa"/>
            <w:tcBorders>
              <w:top w:val="nil"/>
              <w:left w:val="nil"/>
              <w:bottom w:val="nil"/>
              <w:right w:val="nil"/>
            </w:tcBorders>
            <w:shd w:val="clear" w:color="auto" w:fill="auto"/>
            <w:vAlign w:val="center"/>
            <w:hideMark/>
          </w:tcPr>
          <w:p w14:paraId="103D44B0"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1980C086"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Sprint 4</w:t>
            </w:r>
          </w:p>
        </w:tc>
        <w:tc>
          <w:tcPr>
            <w:tcW w:w="398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7B668B13"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27F25329"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Complete</w:t>
            </w: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166D1E18" w14:textId="77777777" w:rsidR="00E619F1" w:rsidRPr="00076B46" w:rsidRDefault="00E619F1" w:rsidP="00E619F1">
            <w:pPr>
              <w:spacing w:line="240" w:lineRule="auto"/>
              <w:ind w:firstLineChars="100" w:firstLine="220"/>
              <w:jc w:val="right"/>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2022/09/15</w:t>
            </w:r>
          </w:p>
        </w:tc>
        <w:tc>
          <w:tcPr>
            <w:tcW w:w="19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73283C28" w14:textId="77777777" w:rsidR="00E619F1" w:rsidRPr="00076B46" w:rsidRDefault="00E619F1" w:rsidP="00E619F1">
            <w:pPr>
              <w:spacing w:line="240" w:lineRule="auto"/>
              <w:ind w:firstLineChars="100" w:firstLine="220"/>
              <w:jc w:val="right"/>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2022/09/30</w:t>
            </w:r>
          </w:p>
        </w:tc>
        <w:tc>
          <w:tcPr>
            <w:tcW w:w="1820" w:type="dxa"/>
            <w:tcBorders>
              <w:top w:val="nil"/>
              <w:left w:val="nil"/>
              <w:bottom w:val="nil"/>
              <w:right w:val="nil"/>
            </w:tcBorders>
            <w:shd w:val="clear" w:color="auto" w:fill="auto"/>
            <w:vAlign w:val="center"/>
            <w:hideMark/>
          </w:tcPr>
          <w:p w14:paraId="6998C8A2" w14:textId="77777777" w:rsidR="00E619F1" w:rsidRPr="00E619F1" w:rsidRDefault="00E619F1" w:rsidP="00E619F1">
            <w:pPr>
              <w:spacing w:line="240" w:lineRule="auto"/>
              <w:ind w:firstLineChars="100" w:firstLine="220"/>
              <w:jc w:val="right"/>
              <w:rPr>
                <w:rFonts w:ascii="Arial" w:eastAsia="Times New Roman" w:hAnsi="Arial" w:cs="Arial"/>
                <w:bCs/>
                <w:color w:val="FFFFFF"/>
                <w:sz w:val="22"/>
                <w:lang w:val="en-ZA" w:eastAsia="en-ZA"/>
              </w:rPr>
            </w:pPr>
          </w:p>
        </w:tc>
        <w:tc>
          <w:tcPr>
            <w:tcW w:w="1820" w:type="dxa"/>
            <w:tcBorders>
              <w:top w:val="nil"/>
              <w:left w:val="nil"/>
              <w:bottom w:val="nil"/>
              <w:right w:val="nil"/>
            </w:tcBorders>
            <w:shd w:val="clear" w:color="auto" w:fill="auto"/>
            <w:vAlign w:val="center"/>
            <w:hideMark/>
          </w:tcPr>
          <w:p w14:paraId="2555E3AB"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6B0BD16A"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F6DB57C"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6ED83820"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7EE1AE8"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333F994C" w14:textId="77777777" w:rsidTr="00E619F1">
        <w:trPr>
          <w:trHeight w:val="720"/>
        </w:trPr>
        <w:tc>
          <w:tcPr>
            <w:tcW w:w="360" w:type="dxa"/>
            <w:tcBorders>
              <w:top w:val="nil"/>
              <w:left w:val="nil"/>
              <w:bottom w:val="nil"/>
              <w:right w:val="nil"/>
            </w:tcBorders>
            <w:shd w:val="clear" w:color="auto" w:fill="auto"/>
            <w:vAlign w:val="center"/>
            <w:hideMark/>
          </w:tcPr>
          <w:p w14:paraId="6CB2F96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2917267C" w14:textId="6EACA85C"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 xml:space="preserve">Class State Machine, </w:t>
            </w:r>
            <w:r w:rsidR="00D1045D" w:rsidRPr="00E619F1">
              <w:rPr>
                <w:rFonts w:ascii="Arial" w:eastAsia="Times New Roman" w:hAnsi="Arial" w:cs="Arial"/>
                <w:b w:val="0"/>
                <w:color w:val="000000"/>
                <w:sz w:val="22"/>
                <w:lang w:val="en-ZA" w:eastAsia="en-ZA"/>
              </w:rPr>
              <w:t>Interaction</w:t>
            </w:r>
            <w:r w:rsidRPr="00E619F1">
              <w:rPr>
                <w:rFonts w:ascii="Arial" w:eastAsia="Times New Roman" w:hAnsi="Arial" w:cs="Arial"/>
                <w:b w:val="0"/>
                <w:color w:val="000000"/>
                <w:sz w:val="22"/>
                <w:lang w:val="en-ZA" w:eastAsia="en-ZA"/>
              </w:rPr>
              <w:t xml:space="preserve"> sequence  and Decomposition Functional Diagrams, SWOT Analysis, RACI Matrix and EERD</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782C27E7"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Business Analysts and Developers</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5103C659"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18DD20DF" w14:textId="77777777" w:rsidR="00E619F1" w:rsidRPr="00E619F1" w:rsidRDefault="00E619F1" w:rsidP="00E619F1">
            <w:pPr>
              <w:spacing w:line="240" w:lineRule="auto"/>
              <w:ind w:firstLineChars="100" w:firstLine="200"/>
              <w:rPr>
                <w:rFonts w:ascii="Times New Roman" w:eastAsia="Times New Roman" w:hAnsi="Times New Roman" w:cs="Times New Roman"/>
                <w:b w:val="0"/>
                <w:color w:val="auto"/>
                <w:sz w:val="20"/>
                <w:szCs w:val="20"/>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7642CAFF"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B729D7B"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71079D5"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E1ECDD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ECBE636"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F4B5A11"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8CB1DB6"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7216A23E" w14:textId="77777777" w:rsidTr="00E619F1">
        <w:trPr>
          <w:trHeight w:val="720"/>
        </w:trPr>
        <w:tc>
          <w:tcPr>
            <w:tcW w:w="360" w:type="dxa"/>
            <w:tcBorders>
              <w:top w:val="nil"/>
              <w:left w:val="nil"/>
              <w:bottom w:val="nil"/>
              <w:right w:val="nil"/>
            </w:tcBorders>
            <w:shd w:val="clear" w:color="auto" w:fill="auto"/>
            <w:vAlign w:val="center"/>
            <w:hideMark/>
          </w:tcPr>
          <w:p w14:paraId="29E8CBB5"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62DBA316"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Prototype for Supervisor Dashboard and Research Tools</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1F0C7602"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Business Analysts and Developers</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3C17FD99"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7F68AC5F" w14:textId="77777777" w:rsidR="00E619F1" w:rsidRPr="00E619F1" w:rsidRDefault="00E619F1" w:rsidP="00E619F1">
            <w:pPr>
              <w:spacing w:line="240" w:lineRule="auto"/>
              <w:ind w:firstLineChars="100" w:firstLine="200"/>
              <w:rPr>
                <w:rFonts w:ascii="Times New Roman" w:eastAsia="Times New Roman" w:hAnsi="Times New Roman" w:cs="Times New Roman"/>
                <w:b w:val="0"/>
                <w:color w:val="auto"/>
                <w:sz w:val="20"/>
                <w:szCs w:val="20"/>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6DA9B7E3"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3007794"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63F822D5"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15D3CD1"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0F2E5EF"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16BCAA7"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F4A57C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5811AEC5" w14:textId="77777777" w:rsidTr="00E619F1">
        <w:trPr>
          <w:trHeight w:val="720"/>
        </w:trPr>
        <w:tc>
          <w:tcPr>
            <w:tcW w:w="360" w:type="dxa"/>
            <w:tcBorders>
              <w:top w:val="nil"/>
              <w:left w:val="nil"/>
              <w:bottom w:val="nil"/>
              <w:right w:val="nil"/>
            </w:tcBorders>
            <w:shd w:val="clear" w:color="auto" w:fill="auto"/>
            <w:vAlign w:val="center"/>
            <w:hideMark/>
          </w:tcPr>
          <w:p w14:paraId="695B17C3"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66AB7BC3" w14:textId="3DA40F0F"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 xml:space="preserve">APIs, Implement Feedback and </w:t>
            </w:r>
            <w:r w:rsidR="00D1045D" w:rsidRPr="00E619F1">
              <w:rPr>
                <w:rFonts w:ascii="Arial" w:eastAsia="Times New Roman" w:hAnsi="Arial" w:cs="Arial"/>
                <w:b w:val="0"/>
                <w:color w:val="000000"/>
                <w:sz w:val="22"/>
                <w:lang w:val="en-ZA" w:eastAsia="en-ZA"/>
              </w:rPr>
              <w:t>My project</w:t>
            </w:r>
            <w:r w:rsidRPr="00E619F1">
              <w:rPr>
                <w:rFonts w:ascii="Arial" w:eastAsia="Times New Roman" w:hAnsi="Arial" w:cs="Arial"/>
                <w:b w:val="0"/>
                <w:color w:val="000000"/>
                <w:sz w:val="22"/>
                <w:lang w:val="en-ZA" w:eastAsia="en-ZA"/>
              </w:rPr>
              <w:t xml:space="preserve"> components</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5BB7E591"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Developers</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38EEE3F0"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3FAB361E" w14:textId="77777777" w:rsidR="00E619F1" w:rsidRPr="00E619F1" w:rsidRDefault="00E619F1" w:rsidP="00E619F1">
            <w:pPr>
              <w:spacing w:line="240" w:lineRule="auto"/>
              <w:ind w:firstLineChars="100" w:firstLine="200"/>
              <w:rPr>
                <w:rFonts w:ascii="Times New Roman" w:eastAsia="Times New Roman" w:hAnsi="Times New Roman" w:cs="Times New Roman"/>
                <w:b w:val="0"/>
                <w:color w:val="auto"/>
                <w:sz w:val="20"/>
                <w:szCs w:val="20"/>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26480520"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3F96981"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2513B48"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15BDC3A"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C1C50D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5567303"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0870D31"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55AB3D3B" w14:textId="77777777" w:rsidTr="00076B46">
        <w:trPr>
          <w:trHeight w:val="720"/>
        </w:trPr>
        <w:tc>
          <w:tcPr>
            <w:tcW w:w="360" w:type="dxa"/>
            <w:tcBorders>
              <w:top w:val="nil"/>
              <w:left w:val="nil"/>
              <w:bottom w:val="nil"/>
              <w:right w:val="nil"/>
            </w:tcBorders>
            <w:shd w:val="clear" w:color="auto" w:fill="auto"/>
            <w:vAlign w:val="center"/>
            <w:hideMark/>
          </w:tcPr>
          <w:p w14:paraId="396AAE95"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4CB86877"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Pilot presentation 4</w:t>
            </w:r>
          </w:p>
        </w:tc>
        <w:tc>
          <w:tcPr>
            <w:tcW w:w="398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598C6B01"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7AF1F407"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Presented</w:t>
            </w: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2F2BBB9C"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3BC92E4F" w14:textId="77777777" w:rsidR="00E619F1" w:rsidRPr="00076B46" w:rsidRDefault="00E619F1" w:rsidP="00E619F1">
            <w:pPr>
              <w:spacing w:line="240" w:lineRule="auto"/>
              <w:ind w:firstLineChars="100" w:firstLine="200"/>
              <w:jc w:val="right"/>
              <w:rPr>
                <w:rFonts w:ascii="Times New Roman" w:eastAsia="Times New Roman" w:hAnsi="Times New Roman" w:cs="Times New Roman"/>
                <w:b w:val="0"/>
                <w:color w:val="0F0D29" w:themeColor="text1"/>
                <w:sz w:val="20"/>
                <w:szCs w:val="20"/>
                <w:lang w:val="en-ZA" w:eastAsia="en-ZA"/>
              </w:rPr>
            </w:pPr>
          </w:p>
        </w:tc>
        <w:tc>
          <w:tcPr>
            <w:tcW w:w="1820" w:type="dxa"/>
            <w:tcBorders>
              <w:top w:val="nil"/>
              <w:left w:val="nil"/>
              <w:bottom w:val="nil"/>
              <w:right w:val="nil"/>
            </w:tcBorders>
            <w:shd w:val="clear" w:color="auto" w:fill="auto"/>
            <w:vAlign w:val="center"/>
            <w:hideMark/>
          </w:tcPr>
          <w:p w14:paraId="30024FFC"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63C354BB"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57967022"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158BF43"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4AE514C"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E718FED"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7FA0D92D" w14:textId="77777777" w:rsidTr="00076B46">
        <w:trPr>
          <w:trHeight w:val="720"/>
        </w:trPr>
        <w:tc>
          <w:tcPr>
            <w:tcW w:w="360" w:type="dxa"/>
            <w:tcBorders>
              <w:top w:val="nil"/>
              <w:left w:val="nil"/>
              <w:bottom w:val="nil"/>
              <w:right w:val="nil"/>
            </w:tcBorders>
            <w:shd w:val="clear" w:color="auto" w:fill="auto"/>
            <w:vAlign w:val="center"/>
            <w:hideMark/>
          </w:tcPr>
          <w:p w14:paraId="2558DAE0"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5CD18011"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Sprint 5</w:t>
            </w:r>
          </w:p>
        </w:tc>
        <w:tc>
          <w:tcPr>
            <w:tcW w:w="398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6C2AEAF5"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4584B097" w14:textId="19E2D539" w:rsidR="00E619F1" w:rsidRPr="00076B46" w:rsidRDefault="005912F0" w:rsidP="00E619F1">
            <w:pPr>
              <w:spacing w:line="240" w:lineRule="auto"/>
              <w:ind w:firstLineChars="100" w:firstLine="220"/>
              <w:rPr>
                <w:rFonts w:ascii="Arial" w:eastAsia="Times New Roman" w:hAnsi="Arial" w:cs="Arial"/>
                <w:bCs/>
                <w:color w:val="0F0D29" w:themeColor="text1"/>
                <w:sz w:val="22"/>
                <w:lang w:val="en-ZA" w:eastAsia="en-ZA"/>
              </w:rPr>
            </w:pPr>
            <w:r>
              <w:rPr>
                <w:rFonts w:ascii="Arial" w:eastAsia="Times New Roman" w:hAnsi="Arial" w:cs="Arial"/>
                <w:bCs/>
                <w:color w:val="0F0D29" w:themeColor="text1"/>
                <w:sz w:val="22"/>
                <w:lang w:val="en-ZA" w:eastAsia="en-ZA"/>
              </w:rPr>
              <w:t>Completed</w:t>
            </w: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0E7766CD" w14:textId="77777777" w:rsidR="00E619F1" w:rsidRPr="00076B46" w:rsidRDefault="00E619F1" w:rsidP="00E619F1">
            <w:pPr>
              <w:spacing w:line="240" w:lineRule="auto"/>
              <w:ind w:firstLineChars="100" w:firstLine="220"/>
              <w:jc w:val="right"/>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2022/10/01</w:t>
            </w:r>
          </w:p>
        </w:tc>
        <w:tc>
          <w:tcPr>
            <w:tcW w:w="19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15AF8710" w14:textId="77777777" w:rsidR="00E619F1" w:rsidRPr="00076B46" w:rsidRDefault="00E619F1" w:rsidP="00E619F1">
            <w:pPr>
              <w:spacing w:line="240" w:lineRule="auto"/>
              <w:ind w:firstLineChars="100" w:firstLine="220"/>
              <w:jc w:val="right"/>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2022/10/15</w:t>
            </w:r>
          </w:p>
        </w:tc>
        <w:tc>
          <w:tcPr>
            <w:tcW w:w="1820" w:type="dxa"/>
            <w:tcBorders>
              <w:top w:val="nil"/>
              <w:left w:val="nil"/>
              <w:bottom w:val="nil"/>
              <w:right w:val="nil"/>
            </w:tcBorders>
            <w:shd w:val="clear" w:color="auto" w:fill="auto"/>
            <w:vAlign w:val="center"/>
            <w:hideMark/>
          </w:tcPr>
          <w:p w14:paraId="09DD3A52" w14:textId="77777777" w:rsidR="00E619F1" w:rsidRPr="00E619F1" w:rsidRDefault="00E619F1" w:rsidP="00E619F1">
            <w:pPr>
              <w:spacing w:line="240" w:lineRule="auto"/>
              <w:ind w:firstLineChars="100" w:firstLine="220"/>
              <w:jc w:val="right"/>
              <w:rPr>
                <w:rFonts w:ascii="Arial" w:eastAsia="Times New Roman" w:hAnsi="Arial" w:cs="Arial"/>
                <w:bCs/>
                <w:color w:val="000000"/>
                <w:sz w:val="22"/>
                <w:lang w:val="en-ZA" w:eastAsia="en-ZA"/>
              </w:rPr>
            </w:pPr>
          </w:p>
        </w:tc>
        <w:tc>
          <w:tcPr>
            <w:tcW w:w="1820" w:type="dxa"/>
            <w:tcBorders>
              <w:top w:val="nil"/>
              <w:left w:val="nil"/>
              <w:bottom w:val="nil"/>
              <w:right w:val="nil"/>
            </w:tcBorders>
            <w:shd w:val="clear" w:color="auto" w:fill="auto"/>
            <w:vAlign w:val="center"/>
            <w:hideMark/>
          </w:tcPr>
          <w:p w14:paraId="0713168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25448D6"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67ADCA8"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62700B9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F79D301"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7E05924A" w14:textId="77777777" w:rsidTr="00E619F1">
        <w:trPr>
          <w:trHeight w:val="720"/>
        </w:trPr>
        <w:tc>
          <w:tcPr>
            <w:tcW w:w="360" w:type="dxa"/>
            <w:tcBorders>
              <w:top w:val="nil"/>
              <w:left w:val="nil"/>
              <w:bottom w:val="nil"/>
              <w:right w:val="nil"/>
            </w:tcBorders>
            <w:shd w:val="clear" w:color="auto" w:fill="auto"/>
            <w:vAlign w:val="center"/>
            <w:hideMark/>
          </w:tcPr>
          <w:p w14:paraId="58B89173"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3BB0DD97" w14:textId="754B66C8" w:rsidR="00E619F1" w:rsidRPr="00E619F1" w:rsidRDefault="00D1045D"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Feasibility</w:t>
            </w:r>
            <w:r w:rsidR="00E619F1" w:rsidRPr="00E619F1">
              <w:rPr>
                <w:rFonts w:ascii="Arial" w:eastAsia="Times New Roman" w:hAnsi="Arial" w:cs="Arial"/>
                <w:b w:val="0"/>
                <w:color w:val="000000"/>
                <w:sz w:val="22"/>
                <w:lang w:val="en-ZA" w:eastAsia="en-ZA"/>
              </w:rPr>
              <w:t xml:space="preserve">  Study, Final Documentation, EERD</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0B31CA84"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Business Analysts</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1032E992"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0C3741AF" w14:textId="77777777" w:rsidR="00E619F1" w:rsidRPr="00E619F1" w:rsidRDefault="00E619F1" w:rsidP="00E619F1">
            <w:pPr>
              <w:spacing w:line="240" w:lineRule="auto"/>
              <w:ind w:firstLineChars="100" w:firstLine="200"/>
              <w:rPr>
                <w:rFonts w:ascii="Times New Roman" w:eastAsia="Times New Roman" w:hAnsi="Times New Roman" w:cs="Times New Roman"/>
                <w:b w:val="0"/>
                <w:color w:val="auto"/>
                <w:sz w:val="20"/>
                <w:szCs w:val="20"/>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3EDFA087"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41E3F99"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77AA148"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68A12AE"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9FBA103"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355CB70C"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0E721B9"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5C9CFF91" w14:textId="77777777" w:rsidTr="00E619F1">
        <w:trPr>
          <w:trHeight w:val="720"/>
        </w:trPr>
        <w:tc>
          <w:tcPr>
            <w:tcW w:w="360" w:type="dxa"/>
            <w:tcBorders>
              <w:top w:val="nil"/>
              <w:left w:val="nil"/>
              <w:bottom w:val="nil"/>
              <w:right w:val="nil"/>
            </w:tcBorders>
            <w:shd w:val="clear" w:color="auto" w:fill="auto"/>
            <w:vAlign w:val="center"/>
            <w:hideMark/>
          </w:tcPr>
          <w:p w14:paraId="36CA2A27"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04BFEB05"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 xml:space="preserve"> Prototype for Admin</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51A7D1EB" w14:textId="6E7B8568" w:rsidR="00E619F1" w:rsidRPr="00E619F1" w:rsidRDefault="00922EFE" w:rsidP="00E619F1">
            <w:pPr>
              <w:spacing w:line="240" w:lineRule="auto"/>
              <w:ind w:firstLineChars="100" w:firstLine="220"/>
              <w:rPr>
                <w:rFonts w:ascii="Arial" w:eastAsia="Times New Roman" w:hAnsi="Arial" w:cs="Arial"/>
                <w:b w:val="0"/>
                <w:color w:val="000000"/>
                <w:sz w:val="22"/>
                <w:lang w:val="en-ZA" w:eastAsia="en-ZA"/>
              </w:rPr>
            </w:pPr>
            <w:r>
              <w:rPr>
                <w:rFonts w:ascii="Arial" w:eastAsia="Times New Roman" w:hAnsi="Arial" w:cs="Arial"/>
                <w:b w:val="0"/>
                <w:color w:val="000000"/>
                <w:sz w:val="22"/>
                <w:lang w:val="en-ZA" w:eastAsia="en-ZA"/>
              </w:rPr>
              <w:t>Business Analyst</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2E2CF991" w14:textId="77777777" w:rsidR="00E619F1" w:rsidRPr="00E619F1" w:rsidRDefault="00E619F1" w:rsidP="00E619F1">
            <w:pPr>
              <w:spacing w:line="240" w:lineRule="auto"/>
              <w:ind w:firstLineChars="100" w:firstLine="200"/>
              <w:rPr>
                <w:rFonts w:ascii="Times New Roman" w:eastAsia="Times New Roman" w:hAnsi="Times New Roman" w:cs="Times New Roman"/>
                <w:b w:val="0"/>
                <w:color w:val="auto"/>
                <w:sz w:val="20"/>
                <w:szCs w:val="20"/>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0E6EF750" w14:textId="77777777" w:rsidR="00E619F1" w:rsidRPr="00E619F1" w:rsidRDefault="00E619F1" w:rsidP="00E619F1">
            <w:pPr>
              <w:spacing w:line="240" w:lineRule="auto"/>
              <w:ind w:firstLineChars="100" w:firstLine="200"/>
              <w:rPr>
                <w:rFonts w:ascii="Times New Roman" w:eastAsia="Times New Roman" w:hAnsi="Times New Roman" w:cs="Times New Roman"/>
                <w:b w:val="0"/>
                <w:color w:val="auto"/>
                <w:sz w:val="20"/>
                <w:szCs w:val="20"/>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52125E0D"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25AEF616"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42369E8"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1DA2C0CD"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7CB31F2"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1947D09B"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31A8CEB"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37B064B4" w14:textId="77777777" w:rsidTr="00E619F1">
        <w:trPr>
          <w:trHeight w:val="720"/>
        </w:trPr>
        <w:tc>
          <w:tcPr>
            <w:tcW w:w="360" w:type="dxa"/>
            <w:tcBorders>
              <w:top w:val="nil"/>
              <w:left w:val="nil"/>
              <w:bottom w:val="nil"/>
              <w:right w:val="nil"/>
            </w:tcBorders>
            <w:shd w:val="clear" w:color="auto" w:fill="auto"/>
            <w:vAlign w:val="center"/>
            <w:hideMark/>
          </w:tcPr>
          <w:p w14:paraId="0E05429C"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7AD9017B" w14:textId="1669BE6E"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 xml:space="preserve">Research Tools, Project and project status, submission and </w:t>
            </w:r>
            <w:r w:rsidR="006A7933" w:rsidRPr="00E619F1">
              <w:rPr>
                <w:rFonts w:ascii="Arial" w:eastAsia="Times New Roman" w:hAnsi="Arial" w:cs="Arial"/>
                <w:b w:val="0"/>
                <w:color w:val="000000"/>
                <w:sz w:val="22"/>
                <w:lang w:val="en-ZA" w:eastAsia="en-ZA"/>
              </w:rPr>
              <w:t>chat box</w:t>
            </w:r>
            <w:r w:rsidRPr="00E619F1">
              <w:rPr>
                <w:rFonts w:ascii="Arial" w:eastAsia="Times New Roman" w:hAnsi="Arial" w:cs="Arial"/>
                <w:b w:val="0"/>
                <w:color w:val="000000"/>
                <w:sz w:val="22"/>
                <w:lang w:val="en-ZA" w:eastAsia="en-ZA"/>
              </w:rPr>
              <w:t xml:space="preserve"> implementation</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721ACF54"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r w:rsidRPr="00E619F1">
              <w:rPr>
                <w:rFonts w:ascii="Arial" w:eastAsia="Times New Roman" w:hAnsi="Arial" w:cs="Arial"/>
                <w:b w:val="0"/>
                <w:color w:val="000000"/>
                <w:sz w:val="22"/>
                <w:lang w:val="en-ZA" w:eastAsia="en-ZA"/>
              </w:rPr>
              <w:t>Developers</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0990CF44" w14:textId="77777777" w:rsidR="00E619F1" w:rsidRPr="00E619F1" w:rsidRDefault="00E619F1" w:rsidP="00E619F1">
            <w:pPr>
              <w:spacing w:line="240" w:lineRule="auto"/>
              <w:ind w:firstLineChars="100" w:firstLine="220"/>
              <w:rPr>
                <w:rFonts w:ascii="Arial" w:eastAsia="Times New Roman" w:hAnsi="Arial" w:cs="Arial"/>
                <w:b w:val="0"/>
                <w:color w:val="000000"/>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136C2006" w14:textId="77777777" w:rsidR="00E619F1" w:rsidRPr="00E619F1" w:rsidRDefault="00E619F1" w:rsidP="00E619F1">
            <w:pPr>
              <w:spacing w:line="240" w:lineRule="auto"/>
              <w:ind w:firstLineChars="100" w:firstLine="200"/>
              <w:rPr>
                <w:rFonts w:ascii="Times New Roman" w:eastAsia="Times New Roman" w:hAnsi="Times New Roman" w:cs="Times New Roman"/>
                <w:b w:val="0"/>
                <w:color w:val="auto"/>
                <w:sz w:val="20"/>
                <w:szCs w:val="20"/>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hideMark/>
          </w:tcPr>
          <w:p w14:paraId="36154220"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68968516"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717C976C"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53CA02CB"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07DA09A1"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52B01DD5"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vAlign w:val="center"/>
            <w:hideMark/>
          </w:tcPr>
          <w:p w14:paraId="497564FF"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E619F1" w:rsidRPr="00E619F1" w14:paraId="4249A724" w14:textId="77777777" w:rsidTr="005912F0">
        <w:trPr>
          <w:trHeight w:val="805"/>
        </w:trPr>
        <w:tc>
          <w:tcPr>
            <w:tcW w:w="360" w:type="dxa"/>
            <w:tcBorders>
              <w:top w:val="nil"/>
              <w:left w:val="nil"/>
              <w:bottom w:val="nil"/>
              <w:right w:val="nil"/>
            </w:tcBorders>
            <w:shd w:val="clear" w:color="auto" w:fill="auto"/>
            <w:vAlign w:val="center"/>
            <w:hideMark/>
          </w:tcPr>
          <w:p w14:paraId="05140D9C"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6D5AC055"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r w:rsidRPr="00076B46">
              <w:rPr>
                <w:rFonts w:ascii="Arial" w:eastAsia="Times New Roman" w:hAnsi="Arial" w:cs="Arial"/>
                <w:bCs/>
                <w:color w:val="0F0D29" w:themeColor="text1"/>
                <w:sz w:val="22"/>
                <w:lang w:val="en-ZA" w:eastAsia="en-ZA"/>
              </w:rPr>
              <w:t>Pilot presentation 5</w:t>
            </w:r>
          </w:p>
        </w:tc>
        <w:tc>
          <w:tcPr>
            <w:tcW w:w="398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4D917297" w14:textId="77777777" w:rsidR="00E619F1" w:rsidRPr="00076B46" w:rsidRDefault="00E619F1" w:rsidP="00E619F1">
            <w:pPr>
              <w:spacing w:line="240" w:lineRule="auto"/>
              <w:ind w:firstLineChars="100" w:firstLine="220"/>
              <w:rPr>
                <w:rFonts w:ascii="Arial" w:eastAsia="Times New Roman" w:hAnsi="Arial" w:cs="Arial"/>
                <w:bCs/>
                <w:color w:val="0F0D29" w:themeColor="text1"/>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5FE5F27B" w14:textId="641264B8" w:rsidR="00E619F1" w:rsidRPr="00076B46" w:rsidRDefault="005912F0" w:rsidP="00E619F1">
            <w:pPr>
              <w:spacing w:line="240" w:lineRule="auto"/>
              <w:ind w:firstLineChars="100" w:firstLine="220"/>
              <w:rPr>
                <w:rFonts w:ascii="Arial" w:eastAsia="Times New Roman" w:hAnsi="Arial" w:cs="Arial"/>
                <w:bCs/>
                <w:color w:val="0F0D29" w:themeColor="text1"/>
                <w:sz w:val="22"/>
                <w:lang w:val="en-ZA" w:eastAsia="en-ZA"/>
              </w:rPr>
            </w:pPr>
            <w:r>
              <w:rPr>
                <w:rFonts w:ascii="Arial" w:eastAsia="Times New Roman" w:hAnsi="Arial" w:cs="Arial"/>
                <w:bCs/>
                <w:color w:val="0F0D29" w:themeColor="text1"/>
                <w:sz w:val="22"/>
                <w:lang w:val="en-ZA" w:eastAsia="en-ZA"/>
              </w:rPr>
              <w:t>Presented</w:t>
            </w: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13943A8B" w14:textId="77777777" w:rsidR="00E619F1" w:rsidRPr="00E619F1" w:rsidRDefault="00E619F1" w:rsidP="00E619F1">
            <w:pPr>
              <w:spacing w:line="240" w:lineRule="auto"/>
              <w:ind w:firstLineChars="100" w:firstLine="220"/>
              <w:rPr>
                <w:rFonts w:ascii="Arial" w:eastAsia="Times New Roman" w:hAnsi="Arial" w:cs="Arial"/>
                <w:bCs/>
                <w:color w:val="005727"/>
                <w:sz w:val="22"/>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hideMark/>
          </w:tcPr>
          <w:p w14:paraId="3896A284"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hideMark/>
          </w:tcPr>
          <w:p w14:paraId="05E56864" w14:textId="77777777" w:rsidR="00E619F1" w:rsidRPr="00E619F1" w:rsidRDefault="00E619F1"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hideMark/>
          </w:tcPr>
          <w:p w14:paraId="4CE26DEA"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hideMark/>
          </w:tcPr>
          <w:p w14:paraId="259F7C95"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hideMark/>
          </w:tcPr>
          <w:p w14:paraId="727B1A0C"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hideMark/>
          </w:tcPr>
          <w:p w14:paraId="77A327DB"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hideMark/>
          </w:tcPr>
          <w:p w14:paraId="493CF32B" w14:textId="77777777" w:rsidR="00E619F1" w:rsidRPr="00E619F1" w:rsidRDefault="00E619F1" w:rsidP="00E619F1">
            <w:pPr>
              <w:spacing w:line="240" w:lineRule="auto"/>
              <w:rPr>
                <w:rFonts w:ascii="Times New Roman" w:eastAsia="Times New Roman" w:hAnsi="Times New Roman" w:cs="Times New Roman"/>
                <w:b w:val="0"/>
                <w:color w:val="auto"/>
                <w:sz w:val="20"/>
                <w:szCs w:val="20"/>
                <w:lang w:val="en-ZA" w:eastAsia="en-ZA"/>
              </w:rPr>
            </w:pPr>
          </w:p>
        </w:tc>
      </w:tr>
      <w:tr w:rsidR="005912F0" w:rsidRPr="00E619F1" w14:paraId="43297653" w14:textId="77777777" w:rsidTr="005912F0">
        <w:trPr>
          <w:trHeight w:val="805"/>
        </w:trPr>
        <w:tc>
          <w:tcPr>
            <w:tcW w:w="360" w:type="dxa"/>
            <w:tcBorders>
              <w:top w:val="nil"/>
              <w:left w:val="nil"/>
              <w:bottom w:val="nil"/>
              <w:right w:val="nil"/>
            </w:tcBorders>
            <w:shd w:val="clear" w:color="auto" w:fill="auto"/>
            <w:vAlign w:val="center"/>
          </w:tcPr>
          <w:p w14:paraId="50B5D156" w14:textId="77777777" w:rsidR="005912F0" w:rsidRPr="00E619F1" w:rsidRDefault="005912F0"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tcPr>
          <w:p w14:paraId="6A2CC1AE" w14:textId="4FD81B83" w:rsidR="005912F0" w:rsidRPr="00076B46" w:rsidRDefault="005912F0" w:rsidP="00E619F1">
            <w:pPr>
              <w:spacing w:line="240" w:lineRule="auto"/>
              <w:ind w:firstLineChars="100" w:firstLine="220"/>
              <w:rPr>
                <w:rFonts w:ascii="Arial" w:eastAsia="Times New Roman" w:hAnsi="Arial" w:cs="Arial"/>
                <w:bCs/>
                <w:color w:val="0F0D29" w:themeColor="text1"/>
                <w:sz w:val="22"/>
                <w:lang w:val="en-ZA" w:eastAsia="en-ZA"/>
              </w:rPr>
            </w:pPr>
            <w:r>
              <w:rPr>
                <w:rFonts w:ascii="Arial" w:eastAsia="Times New Roman" w:hAnsi="Arial" w:cs="Arial"/>
                <w:bCs/>
                <w:color w:val="0F0D29" w:themeColor="text1"/>
                <w:sz w:val="22"/>
                <w:lang w:val="en-ZA" w:eastAsia="en-ZA"/>
              </w:rPr>
              <w:t>Sprint 6</w:t>
            </w:r>
            <w:r w:rsidR="00C21C65">
              <w:rPr>
                <w:rFonts w:ascii="Arial" w:eastAsia="Times New Roman" w:hAnsi="Arial" w:cs="Arial"/>
                <w:bCs/>
                <w:color w:val="0F0D29" w:themeColor="text1"/>
                <w:sz w:val="22"/>
                <w:lang w:val="en-ZA" w:eastAsia="en-ZA"/>
              </w:rPr>
              <w:t xml:space="preserve"> and Sprint 7</w:t>
            </w:r>
          </w:p>
        </w:tc>
        <w:tc>
          <w:tcPr>
            <w:tcW w:w="398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tcPr>
          <w:p w14:paraId="520F3090" w14:textId="77777777" w:rsidR="005912F0" w:rsidRPr="00076B46" w:rsidRDefault="005912F0" w:rsidP="00E619F1">
            <w:pPr>
              <w:spacing w:line="240" w:lineRule="auto"/>
              <w:ind w:firstLineChars="100" w:firstLine="220"/>
              <w:rPr>
                <w:rFonts w:ascii="Arial" w:eastAsia="Times New Roman" w:hAnsi="Arial" w:cs="Arial"/>
                <w:bCs/>
                <w:color w:val="0F0D29" w:themeColor="text1"/>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tcPr>
          <w:p w14:paraId="2BC6E3EC" w14:textId="780854F2" w:rsidR="005912F0" w:rsidRPr="00076B46" w:rsidRDefault="005912F0" w:rsidP="00E619F1">
            <w:pPr>
              <w:spacing w:line="240" w:lineRule="auto"/>
              <w:ind w:firstLineChars="100" w:firstLine="220"/>
              <w:rPr>
                <w:rFonts w:ascii="Arial" w:eastAsia="Times New Roman" w:hAnsi="Arial" w:cs="Arial"/>
                <w:bCs/>
                <w:color w:val="0F0D29" w:themeColor="text1"/>
                <w:sz w:val="22"/>
                <w:lang w:val="en-ZA" w:eastAsia="en-ZA"/>
              </w:rPr>
            </w:pPr>
            <w:r>
              <w:rPr>
                <w:rFonts w:ascii="Arial" w:eastAsia="Times New Roman" w:hAnsi="Arial" w:cs="Arial"/>
                <w:bCs/>
                <w:color w:val="0F0D29" w:themeColor="text1"/>
                <w:sz w:val="22"/>
                <w:lang w:val="en-ZA" w:eastAsia="en-ZA"/>
              </w:rPr>
              <w:t>Completed</w:t>
            </w:r>
          </w:p>
        </w:tc>
        <w:tc>
          <w:tcPr>
            <w:tcW w:w="17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tcPr>
          <w:p w14:paraId="0822A5E3" w14:textId="42383022" w:rsidR="005912F0" w:rsidRPr="005912F0" w:rsidRDefault="005912F0" w:rsidP="00E619F1">
            <w:pPr>
              <w:spacing w:line="240" w:lineRule="auto"/>
              <w:ind w:firstLineChars="100" w:firstLine="220"/>
              <w:rPr>
                <w:rFonts w:ascii="Arial" w:eastAsia="Times New Roman" w:hAnsi="Arial" w:cs="Arial"/>
                <w:bCs/>
                <w:color w:val="0F0D29" w:themeColor="text1"/>
                <w:sz w:val="22"/>
                <w:lang w:val="en-ZA" w:eastAsia="en-ZA"/>
              </w:rPr>
            </w:pPr>
            <w:r w:rsidRPr="005912F0">
              <w:rPr>
                <w:rFonts w:ascii="Arial" w:eastAsia="Times New Roman" w:hAnsi="Arial" w:cs="Arial"/>
                <w:bCs/>
                <w:color w:val="0F0D29" w:themeColor="text1"/>
                <w:sz w:val="22"/>
                <w:lang w:val="en-ZA" w:eastAsia="en-ZA"/>
              </w:rPr>
              <w:t>2022/10/15</w:t>
            </w:r>
          </w:p>
        </w:tc>
        <w:tc>
          <w:tcPr>
            <w:tcW w:w="1900" w:type="dxa"/>
            <w:tcBorders>
              <w:top w:val="single" w:sz="4" w:space="0" w:color="D9D9D9"/>
              <w:left w:val="single" w:sz="4" w:space="0" w:color="D9D9D9"/>
              <w:bottom w:val="single" w:sz="4" w:space="0" w:color="D9D9D9"/>
              <w:right w:val="single" w:sz="4" w:space="0" w:color="D9D9D9"/>
            </w:tcBorders>
            <w:shd w:val="clear" w:color="auto" w:fill="E7E6E6" w:themeFill="background2"/>
            <w:vAlign w:val="center"/>
          </w:tcPr>
          <w:p w14:paraId="34429E14" w14:textId="5727E0AC" w:rsidR="005912F0" w:rsidRPr="005912F0" w:rsidRDefault="0090031C" w:rsidP="005912F0">
            <w:pPr>
              <w:spacing w:line="240" w:lineRule="auto"/>
              <w:ind w:firstLineChars="100" w:firstLine="220"/>
              <w:jc w:val="center"/>
              <w:rPr>
                <w:rFonts w:asciiTheme="majorHAnsi" w:eastAsia="Times New Roman" w:hAnsiTheme="majorHAnsi" w:cstheme="majorHAnsi"/>
                <w:color w:val="auto"/>
                <w:sz w:val="22"/>
                <w:lang w:val="en-ZA" w:eastAsia="en-ZA"/>
              </w:rPr>
            </w:pPr>
            <w:r>
              <w:rPr>
                <w:rFonts w:asciiTheme="majorHAnsi" w:eastAsia="Times New Roman" w:hAnsiTheme="majorHAnsi" w:cstheme="majorHAnsi"/>
                <w:color w:val="0F0D29" w:themeColor="text1"/>
                <w:sz w:val="22"/>
                <w:lang w:val="en-ZA" w:eastAsia="en-ZA"/>
              </w:rPr>
              <w:t>2022/11</w:t>
            </w:r>
            <w:r w:rsidR="005912F0" w:rsidRPr="005912F0">
              <w:rPr>
                <w:rFonts w:asciiTheme="majorHAnsi" w:eastAsia="Times New Roman" w:hAnsiTheme="majorHAnsi" w:cstheme="majorHAnsi"/>
                <w:color w:val="0F0D29" w:themeColor="text1"/>
                <w:sz w:val="22"/>
                <w:lang w:val="en-ZA" w:eastAsia="en-ZA"/>
              </w:rPr>
              <w:t>/30</w:t>
            </w:r>
          </w:p>
        </w:tc>
        <w:tc>
          <w:tcPr>
            <w:tcW w:w="1820" w:type="dxa"/>
            <w:tcBorders>
              <w:top w:val="nil"/>
              <w:left w:val="nil"/>
              <w:bottom w:val="nil"/>
              <w:right w:val="nil"/>
            </w:tcBorders>
            <w:shd w:val="clear" w:color="auto" w:fill="auto"/>
            <w:noWrap/>
            <w:vAlign w:val="center"/>
          </w:tcPr>
          <w:p w14:paraId="7AB729F9" w14:textId="77777777" w:rsidR="005912F0" w:rsidRPr="00E619F1" w:rsidRDefault="005912F0"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5FD224F3" w14:textId="77777777" w:rsidR="005912F0" w:rsidRPr="00E619F1" w:rsidRDefault="005912F0"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1BE062E9" w14:textId="77777777" w:rsidR="005912F0" w:rsidRPr="00E619F1" w:rsidRDefault="005912F0"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0A3F35F3" w14:textId="77777777" w:rsidR="005912F0" w:rsidRPr="00E619F1" w:rsidRDefault="005912F0"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360572AF" w14:textId="77777777" w:rsidR="005912F0" w:rsidRPr="00E619F1" w:rsidRDefault="005912F0"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0A0D8163" w14:textId="77777777" w:rsidR="005912F0" w:rsidRPr="00E619F1" w:rsidRDefault="005912F0" w:rsidP="00E619F1">
            <w:pPr>
              <w:spacing w:line="240" w:lineRule="auto"/>
              <w:rPr>
                <w:rFonts w:ascii="Times New Roman" w:eastAsia="Times New Roman" w:hAnsi="Times New Roman" w:cs="Times New Roman"/>
                <w:b w:val="0"/>
                <w:color w:val="auto"/>
                <w:sz w:val="20"/>
                <w:szCs w:val="20"/>
                <w:lang w:val="en-ZA" w:eastAsia="en-ZA"/>
              </w:rPr>
            </w:pPr>
          </w:p>
        </w:tc>
      </w:tr>
      <w:tr w:rsidR="005130F0" w:rsidRPr="00E619F1" w14:paraId="7835710C" w14:textId="77777777" w:rsidTr="005130F0">
        <w:trPr>
          <w:trHeight w:val="805"/>
        </w:trPr>
        <w:tc>
          <w:tcPr>
            <w:tcW w:w="360" w:type="dxa"/>
            <w:tcBorders>
              <w:top w:val="nil"/>
              <w:left w:val="nil"/>
              <w:bottom w:val="nil"/>
              <w:right w:val="nil"/>
            </w:tcBorders>
            <w:shd w:val="clear" w:color="auto" w:fill="auto"/>
            <w:vAlign w:val="center"/>
          </w:tcPr>
          <w:p w14:paraId="53305D61" w14:textId="77777777" w:rsidR="005130F0" w:rsidRPr="00E619F1" w:rsidRDefault="005130F0"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tcPr>
          <w:p w14:paraId="017B3BE4" w14:textId="0AA18BBF" w:rsidR="005130F0" w:rsidRPr="00922EFE" w:rsidRDefault="00922EFE" w:rsidP="00E619F1">
            <w:pPr>
              <w:spacing w:line="240" w:lineRule="auto"/>
              <w:ind w:firstLineChars="100" w:firstLine="220"/>
              <w:rPr>
                <w:rFonts w:ascii="Arial" w:eastAsia="Times New Roman" w:hAnsi="Arial" w:cs="Arial"/>
                <w:b w:val="0"/>
                <w:bCs/>
                <w:color w:val="0F0D29" w:themeColor="text1"/>
                <w:sz w:val="22"/>
                <w:lang w:val="en-ZA" w:eastAsia="en-ZA"/>
              </w:rPr>
            </w:pPr>
            <w:r w:rsidRPr="00922EFE">
              <w:rPr>
                <w:rFonts w:ascii="Arial" w:eastAsia="Times New Roman" w:hAnsi="Arial" w:cs="Arial"/>
                <w:b w:val="0"/>
                <w:bCs/>
                <w:color w:val="0F0D29" w:themeColor="text1"/>
                <w:sz w:val="22"/>
                <w:lang w:val="en-ZA" w:eastAsia="en-ZA"/>
              </w:rPr>
              <w:t>Updating ERD and EERD, Final Documentation, Attendance register report, Updating User stories, system features report</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tcPr>
          <w:p w14:paraId="6FB551A6" w14:textId="2234140F" w:rsidR="005130F0" w:rsidRPr="00922EFE" w:rsidRDefault="00922EFE" w:rsidP="00E619F1">
            <w:pPr>
              <w:spacing w:line="240" w:lineRule="auto"/>
              <w:ind w:firstLineChars="100" w:firstLine="220"/>
              <w:rPr>
                <w:rFonts w:ascii="Arial" w:eastAsia="Times New Roman" w:hAnsi="Arial" w:cs="Arial"/>
                <w:b w:val="0"/>
                <w:bCs/>
                <w:color w:val="0F0D29" w:themeColor="text1"/>
                <w:sz w:val="22"/>
                <w:lang w:val="en-ZA" w:eastAsia="en-ZA"/>
              </w:rPr>
            </w:pPr>
            <w:r w:rsidRPr="00922EFE">
              <w:rPr>
                <w:rFonts w:ascii="Arial" w:eastAsia="Times New Roman" w:hAnsi="Arial" w:cs="Arial"/>
                <w:b w:val="0"/>
                <w:bCs/>
                <w:color w:val="0F0D29" w:themeColor="text1"/>
                <w:sz w:val="22"/>
                <w:lang w:val="en-ZA" w:eastAsia="en-ZA"/>
              </w:rPr>
              <w:t>Business Analysts</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tcPr>
          <w:p w14:paraId="1A0A3383" w14:textId="77777777" w:rsidR="005130F0" w:rsidRDefault="005130F0" w:rsidP="00E619F1">
            <w:pPr>
              <w:spacing w:line="240" w:lineRule="auto"/>
              <w:ind w:firstLineChars="100" w:firstLine="220"/>
              <w:rPr>
                <w:rFonts w:ascii="Arial" w:eastAsia="Times New Roman" w:hAnsi="Arial" w:cs="Arial"/>
                <w:bCs/>
                <w:color w:val="0F0D29" w:themeColor="text1"/>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tcPr>
          <w:p w14:paraId="1466DE51" w14:textId="77777777" w:rsidR="005130F0" w:rsidRPr="005912F0" w:rsidRDefault="005130F0" w:rsidP="00E619F1">
            <w:pPr>
              <w:spacing w:line="240" w:lineRule="auto"/>
              <w:ind w:firstLineChars="100" w:firstLine="220"/>
              <w:rPr>
                <w:rFonts w:ascii="Arial" w:eastAsia="Times New Roman" w:hAnsi="Arial" w:cs="Arial"/>
                <w:bCs/>
                <w:color w:val="0F0D29" w:themeColor="text1"/>
                <w:sz w:val="22"/>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tcPr>
          <w:p w14:paraId="496B85F8" w14:textId="77777777" w:rsidR="005130F0" w:rsidRDefault="005130F0" w:rsidP="005912F0">
            <w:pPr>
              <w:spacing w:line="240" w:lineRule="auto"/>
              <w:ind w:firstLineChars="100" w:firstLine="220"/>
              <w:jc w:val="center"/>
              <w:rPr>
                <w:rFonts w:asciiTheme="majorHAnsi" w:eastAsia="Times New Roman" w:hAnsiTheme="majorHAnsi" w:cstheme="majorHAnsi"/>
                <w:color w:val="0F0D29" w:themeColor="text1"/>
                <w:sz w:val="22"/>
                <w:lang w:val="en-ZA" w:eastAsia="en-ZA"/>
              </w:rPr>
            </w:pPr>
          </w:p>
        </w:tc>
        <w:tc>
          <w:tcPr>
            <w:tcW w:w="1820" w:type="dxa"/>
            <w:tcBorders>
              <w:top w:val="nil"/>
              <w:left w:val="nil"/>
              <w:bottom w:val="nil"/>
              <w:right w:val="nil"/>
            </w:tcBorders>
            <w:shd w:val="clear" w:color="auto" w:fill="auto"/>
            <w:noWrap/>
            <w:vAlign w:val="center"/>
          </w:tcPr>
          <w:p w14:paraId="3CFF4BF1" w14:textId="77777777" w:rsidR="005130F0" w:rsidRPr="00E619F1" w:rsidRDefault="005130F0"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29113604" w14:textId="77777777" w:rsidR="005130F0" w:rsidRPr="00E619F1" w:rsidRDefault="005130F0"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14520CA6" w14:textId="77777777" w:rsidR="005130F0" w:rsidRPr="00E619F1" w:rsidRDefault="005130F0"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2ABC03F0" w14:textId="77777777" w:rsidR="005130F0" w:rsidRPr="00E619F1" w:rsidRDefault="005130F0"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09EFDA8B" w14:textId="77777777" w:rsidR="005130F0" w:rsidRPr="00E619F1" w:rsidRDefault="005130F0"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519FBD7E" w14:textId="77777777" w:rsidR="005130F0" w:rsidRPr="00E619F1" w:rsidRDefault="005130F0" w:rsidP="00E619F1">
            <w:pPr>
              <w:spacing w:line="240" w:lineRule="auto"/>
              <w:rPr>
                <w:rFonts w:ascii="Times New Roman" w:eastAsia="Times New Roman" w:hAnsi="Times New Roman" w:cs="Times New Roman"/>
                <w:b w:val="0"/>
                <w:color w:val="auto"/>
                <w:sz w:val="20"/>
                <w:szCs w:val="20"/>
                <w:lang w:val="en-ZA" w:eastAsia="en-ZA"/>
              </w:rPr>
            </w:pPr>
          </w:p>
        </w:tc>
      </w:tr>
      <w:tr w:rsidR="005130F0" w:rsidRPr="00E619F1" w14:paraId="06B384C1" w14:textId="77777777" w:rsidTr="005130F0">
        <w:trPr>
          <w:trHeight w:val="805"/>
        </w:trPr>
        <w:tc>
          <w:tcPr>
            <w:tcW w:w="360" w:type="dxa"/>
            <w:tcBorders>
              <w:top w:val="nil"/>
              <w:left w:val="nil"/>
              <w:bottom w:val="nil"/>
              <w:right w:val="nil"/>
            </w:tcBorders>
            <w:shd w:val="clear" w:color="auto" w:fill="auto"/>
            <w:vAlign w:val="center"/>
          </w:tcPr>
          <w:p w14:paraId="090E9F00" w14:textId="77777777" w:rsidR="005130F0" w:rsidRDefault="005130F0"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tcPr>
          <w:p w14:paraId="10F675E1" w14:textId="05EF9D97" w:rsidR="005130F0" w:rsidRPr="003A6B00" w:rsidRDefault="00922EFE" w:rsidP="00922EFE">
            <w:pPr>
              <w:spacing w:line="240" w:lineRule="auto"/>
              <w:rPr>
                <w:rFonts w:ascii="Arial" w:eastAsia="Times New Roman" w:hAnsi="Arial" w:cs="Arial"/>
                <w:b w:val="0"/>
                <w:bCs/>
                <w:color w:val="0F0D29" w:themeColor="text1"/>
                <w:sz w:val="22"/>
                <w:lang w:val="en-ZA" w:eastAsia="en-ZA"/>
              </w:rPr>
            </w:pPr>
            <w:r>
              <w:rPr>
                <w:rFonts w:ascii="Arial" w:eastAsia="Times New Roman" w:hAnsi="Arial" w:cs="Arial"/>
                <w:bCs/>
                <w:color w:val="0F0D29" w:themeColor="text1"/>
                <w:sz w:val="22"/>
                <w:lang w:val="en-ZA" w:eastAsia="en-ZA"/>
              </w:rPr>
              <w:t xml:space="preserve"> </w:t>
            </w:r>
            <w:r w:rsidRPr="003A6B00">
              <w:rPr>
                <w:rFonts w:ascii="Arial" w:eastAsia="Times New Roman" w:hAnsi="Arial" w:cs="Arial"/>
                <w:b w:val="0"/>
                <w:bCs/>
                <w:color w:val="0F0D29" w:themeColor="text1"/>
                <w:sz w:val="22"/>
                <w:lang w:val="en-ZA" w:eastAsia="en-ZA"/>
              </w:rPr>
              <w:t>Prototype for announcements</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tcPr>
          <w:p w14:paraId="5A14F907" w14:textId="66821F46" w:rsidR="005130F0" w:rsidRPr="003A6B00" w:rsidRDefault="00020686" w:rsidP="00E619F1">
            <w:pPr>
              <w:spacing w:line="240" w:lineRule="auto"/>
              <w:ind w:firstLineChars="100" w:firstLine="220"/>
              <w:rPr>
                <w:rFonts w:ascii="Arial" w:eastAsia="Times New Roman" w:hAnsi="Arial" w:cs="Arial"/>
                <w:b w:val="0"/>
                <w:bCs/>
                <w:color w:val="0F0D29" w:themeColor="text1"/>
                <w:sz w:val="22"/>
                <w:lang w:val="en-ZA" w:eastAsia="en-ZA"/>
              </w:rPr>
            </w:pPr>
            <w:r w:rsidRPr="003A6B00">
              <w:rPr>
                <w:rFonts w:ascii="Arial" w:eastAsia="Times New Roman" w:hAnsi="Arial" w:cs="Arial"/>
                <w:b w:val="0"/>
                <w:bCs/>
                <w:color w:val="0F0D29" w:themeColor="text1"/>
                <w:sz w:val="22"/>
                <w:lang w:val="en-ZA" w:eastAsia="en-ZA"/>
              </w:rPr>
              <w:t>Business Analyst</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tcPr>
          <w:p w14:paraId="71A25589" w14:textId="77777777" w:rsidR="005130F0" w:rsidRDefault="005130F0" w:rsidP="00E619F1">
            <w:pPr>
              <w:spacing w:line="240" w:lineRule="auto"/>
              <w:ind w:firstLineChars="100" w:firstLine="220"/>
              <w:rPr>
                <w:rFonts w:ascii="Arial" w:eastAsia="Times New Roman" w:hAnsi="Arial" w:cs="Arial"/>
                <w:bCs/>
                <w:color w:val="0F0D29" w:themeColor="text1"/>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tcPr>
          <w:p w14:paraId="7BB85A5C" w14:textId="77777777" w:rsidR="005130F0" w:rsidRPr="005912F0" w:rsidRDefault="005130F0" w:rsidP="00E619F1">
            <w:pPr>
              <w:spacing w:line="240" w:lineRule="auto"/>
              <w:ind w:firstLineChars="100" w:firstLine="220"/>
              <w:rPr>
                <w:rFonts w:ascii="Arial" w:eastAsia="Times New Roman" w:hAnsi="Arial" w:cs="Arial"/>
                <w:bCs/>
                <w:color w:val="0F0D29" w:themeColor="text1"/>
                <w:sz w:val="22"/>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tcPr>
          <w:p w14:paraId="6A6F6358" w14:textId="77777777" w:rsidR="005130F0" w:rsidRDefault="005130F0" w:rsidP="005912F0">
            <w:pPr>
              <w:spacing w:line="240" w:lineRule="auto"/>
              <w:ind w:firstLineChars="100" w:firstLine="220"/>
              <w:jc w:val="center"/>
              <w:rPr>
                <w:rFonts w:asciiTheme="majorHAnsi" w:eastAsia="Times New Roman" w:hAnsiTheme="majorHAnsi" w:cstheme="majorHAnsi"/>
                <w:color w:val="0F0D29" w:themeColor="text1"/>
                <w:sz w:val="22"/>
                <w:lang w:val="en-ZA" w:eastAsia="en-ZA"/>
              </w:rPr>
            </w:pPr>
          </w:p>
        </w:tc>
        <w:tc>
          <w:tcPr>
            <w:tcW w:w="1820" w:type="dxa"/>
            <w:tcBorders>
              <w:top w:val="nil"/>
              <w:left w:val="nil"/>
              <w:bottom w:val="nil"/>
              <w:right w:val="nil"/>
            </w:tcBorders>
            <w:shd w:val="clear" w:color="auto" w:fill="auto"/>
            <w:noWrap/>
            <w:vAlign w:val="center"/>
          </w:tcPr>
          <w:p w14:paraId="4E4324C6" w14:textId="77777777" w:rsidR="005130F0" w:rsidRPr="00E619F1" w:rsidRDefault="005130F0"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00E698CC" w14:textId="77777777" w:rsidR="005130F0" w:rsidRPr="00E619F1" w:rsidRDefault="005130F0"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29808DEC" w14:textId="77777777" w:rsidR="005130F0" w:rsidRPr="00E619F1" w:rsidRDefault="005130F0"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43D158F9" w14:textId="77777777" w:rsidR="005130F0" w:rsidRPr="00E619F1" w:rsidRDefault="005130F0"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514F1D50" w14:textId="77777777" w:rsidR="005130F0" w:rsidRPr="00E619F1" w:rsidRDefault="005130F0"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632467EB" w14:textId="77777777" w:rsidR="005130F0" w:rsidRDefault="005130F0" w:rsidP="00E619F1">
            <w:pPr>
              <w:spacing w:line="240" w:lineRule="auto"/>
              <w:rPr>
                <w:rFonts w:ascii="Times New Roman" w:eastAsia="Times New Roman" w:hAnsi="Times New Roman" w:cs="Times New Roman"/>
                <w:b w:val="0"/>
                <w:color w:val="auto"/>
                <w:sz w:val="20"/>
                <w:szCs w:val="20"/>
                <w:lang w:val="en-ZA" w:eastAsia="en-ZA"/>
              </w:rPr>
            </w:pPr>
          </w:p>
        </w:tc>
      </w:tr>
      <w:tr w:rsidR="005130F0" w:rsidRPr="00E619F1" w14:paraId="4777A802" w14:textId="77777777" w:rsidTr="005130F0">
        <w:trPr>
          <w:trHeight w:val="805"/>
        </w:trPr>
        <w:tc>
          <w:tcPr>
            <w:tcW w:w="360" w:type="dxa"/>
            <w:tcBorders>
              <w:top w:val="nil"/>
              <w:left w:val="nil"/>
              <w:bottom w:val="nil"/>
              <w:right w:val="nil"/>
            </w:tcBorders>
            <w:shd w:val="clear" w:color="auto" w:fill="auto"/>
            <w:vAlign w:val="center"/>
          </w:tcPr>
          <w:p w14:paraId="7E924167" w14:textId="77777777" w:rsidR="005130F0" w:rsidRDefault="005130F0" w:rsidP="00E619F1">
            <w:pPr>
              <w:spacing w:line="240" w:lineRule="auto"/>
              <w:rPr>
                <w:rFonts w:ascii="Times New Roman" w:eastAsia="Times New Roman" w:hAnsi="Times New Roman" w:cs="Times New Roman"/>
                <w:b w:val="0"/>
                <w:color w:val="auto"/>
                <w:sz w:val="20"/>
                <w:szCs w:val="20"/>
                <w:lang w:val="en-ZA" w:eastAsia="en-ZA"/>
              </w:rPr>
            </w:pPr>
          </w:p>
        </w:tc>
        <w:tc>
          <w:tcPr>
            <w:tcW w:w="5120" w:type="dxa"/>
            <w:tcBorders>
              <w:top w:val="single" w:sz="4" w:space="0" w:color="D9D9D9"/>
              <w:left w:val="single" w:sz="4" w:space="0" w:color="D9D9D9"/>
              <w:bottom w:val="single" w:sz="4" w:space="0" w:color="D9D9D9"/>
              <w:right w:val="single" w:sz="4" w:space="0" w:color="D9D9D9"/>
            </w:tcBorders>
            <w:shd w:val="clear" w:color="auto" w:fill="auto"/>
            <w:vAlign w:val="center"/>
          </w:tcPr>
          <w:p w14:paraId="4BE4123D" w14:textId="50586DB5" w:rsidR="005130F0" w:rsidRPr="001D5B5E" w:rsidRDefault="003A6B00" w:rsidP="00E619F1">
            <w:pPr>
              <w:spacing w:line="240" w:lineRule="auto"/>
              <w:ind w:firstLineChars="100" w:firstLine="220"/>
              <w:rPr>
                <w:rFonts w:ascii="Arial" w:eastAsia="Times New Roman" w:hAnsi="Arial" w:cs="Arial"/>
                <w:b w:val="0"/>
                <w:bCs/>
                <w:color w:val="0F0D29" w:themeColor="text1"/>
                <w:sz w:val="22"/>
                <w:lang w:val="en-ZA" w:eastAsia="en-ZA"/>
              </w:rPr>
            </w:pPr>
            <w:r w:rsidRPr="001D5B5E">
              <w:rPr>
                <w:rFonts w:ascii="Arial" w:eastAsia="Times New Roman" w:hAnsi="Arial" w:cs="Arial"/>
                <w:b w:val="0"/>
                <w:bCs/>
                <w:color w:val="0F0D29" w:themeColor="text1"/>
                <w:sz w:val="22"/>
                <w:lang w:val="en-ZA" w:eastAsia="en-ZA"/>
              </w:rPr>
              <w:t>Chat box, Admin components, API for project</w:t>
            </w:r>
          </w:p>
        </w:tc>
        <w:tc>
          <w:tcPr>
            <w:tcW w:w="3980" w:type="dxa"/>
            <w:tcBorders>
              <w:top w:val="single" w:sz="4" w:space="0" w:color="D9D9D9"/>
              <w:left w:val="single" w:sz="4" w:space="0" w:color="D9D9D9"/>
              <w:bottom w:val="single" w:sz="4" w:space="0" w:color="D9D9D9"/>
              <w:right w:val="single" w:sz="4" w:space="0" w:color="D9D9D9"/>
            </w:tcBorders>
            <w:shd w:val="clear" w:color="auto" w:fill="auto"/>
            <w:vAlign w:val="center"/>
          </w:tcPr>
          <w:p w14:paraId="079C97E3" w14:textId="57900EFB" w:rsidR="005130F0" w:rsidRPr="003A6B00" w:rsidRDefault="003A6B00" w:rsidP="00E619F1">
            <w:pPr>
              <w:spacing w:line="240" w:lineRule="auto"/>
              <w:ind w:firstLineChars="100" w:firstLine="220"/>
              <w:rPr>
                <w:rFonts w:ascii="Arial" w:eastAsia="Times New Roman" w:hAnsi="Arial" w:cs="Arial"/>
                <w:b w:val="0"/>
                <w:bCs/>
                <w:color w:val="0F0D29" w:themeColor="text1"/>
                <w:sz w:val="22"/>
                <w:lang w:val="en-ZA" w:eastAsia="en-ZA"/>
              </w:rPr>
            </w:pPr>
            <w:r w:rsidRPr="003A6B00">
              <w:rPr>
                <w:rFonts w:ascii="Arial" w:eastAsia="Times New Roman" w:hAnsi="Arial" w:cs="Arial"/>
                <w:b w:val="0"/>
                <w:bCs/>
                <w:color w:val="0F0D29" w:themeColor="text1"/>
                <w:sz w:val="22"/>
                <w:lang w:val="en-ZA" w:eastAsia="en-ZA"/>
              </w:rPr>
              <w:t>Developers</w:t>
            </w: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tcPr>
          <w:p w14:paraId="1D7B9E42" w14:textId="77777777" w:rsidR="005130F0" w:rsidRDefault="005130F0" w:rsidP="00E619F1">
            <w:pPr>
              <w:spacing w:line="240" w:lineRule="auto"/>
              <w:ind w:firstLineChars="100" w:firstLine="220"/>
              <w:rPr>
                <w:rFonts w:ascii="Arial" w:eastAsia="Times New Roman" w:hAnsi="Arial" w:cs="Arial"/>
                <w:bCs/>
                <w:color w:val="0F0D29" w:themeColor="text1"/>
                <w:sz w:val="22"/>
                <w:lang w:val="en-ZA" w:eastAsia="en-ZA"/>
              </w:rPr>
            </w:pPr>
          </w:p>
        </w:tc>
        <w:tc>
          <w:tcPr>
            <w:tcW w:w="1700" w:type="dxa"/>
            <w:tcBorders>
              <w:top w:val="single" w:sz="4" w:space="0" w:color="D9D9D9"/>
              <w:left w:val="single" w:sz="4" w:space="0" w:color="D9D9D9"/>
              <w:bottom w:val="single" w:sz="4" w:space="0" w:color="D9D9D9"/>
              <w:right w:val="single" w:sz="4" w:space="0" w:color="D9D9D9"/>
            </w:tcBorders>
            <w:shd w:val="clear" w:color="auto" w:fill="auto"/>
            <w:vAlign w:val="center"/>
          </w:tcPr>
          <w:p w14:paraId="2A7305B2" w14:textId="77777777" w:rsidR="005130F0" w:rsidRPr="005912F0" w:rsidRDefault="005130F0" w:rsidP="00E619F1">
            <w:pPr>
              <w:spacing w:line="240" w:lineRule="auto"/>
              <w:ind w:firstLineChars="100" w:firstLine="220"/>
              <w:rPr>
                <w:rFonts w:ascii="Arial" w:eastAsia="Times New Roman" w:hAnsi="Arial" w:cs="Arial"/>
                <w:bCs/>
                <w:color w:val="0F0D29" w:themeColor="text1"/>
                <w:sz w:val="22"/>
                <w:lang w:val="en-ZA" w:eastAsia="en-ZA"/>
              </w:rPr>
            </w:pPr>
          </w:p>
        </w:tc>
        <w:tc>
          <w:tcPr>
            <w:tcW w:w="1900" w:type="dxa"/>
            <w:tcBorders>
              <w:top w:val="single" w:sz="4" w:space="0" w:color="D9D9D9"/>
              <w:left w:val="single" w:sz="4" w:space="0" w:color="D9D9D9"/>
              <w:bottom w:val="single" w:sz="4" w:space="0" w:color="D9D9D9"/>
              <w:right w:val="single" w:sz="4" w:space="0" w:color="D9D9D9"/>
            </w:tcBorders>
            <w:shd w:val="clear" w:color="auto" w:fill="auto"/>
            <w:vAlign w:val="center"/>
          </w:tcPr>
          <w:p w14:paraId="19AE4E97" w14:textId="77777777" w:rsidR="005130F0" w:rsidRDefault="005130F0" w:rsidP="005912F0">
            <w:pPr>
              <w:spacing w:line="240" w:lineRule="auto"/>
              <w:ind w:firstLineChars="100" w:firstLine="220"/>
              <w:jc w:val="center"/>
              <w:rPr>
                <w:rFonts w:asciiTheme="majorHAnsi" w:eastAsia="Times New Roman" w:hAnsiTheme="majorHAnsi" w:cstheme="majorHAnsi"/>
                <w:color w:val="0F0D29" w:themeColor="text1"/>
                <w:sz w:val="22"/>
                <w:lang w:val="en-ZA" w:eastAsia="en-ZA"/>
              </w:rPr>
            </w:pPr>
          </w:p>
        </w:tc>
        <w:tc>
          <w:tcPr>
            <w:tcW w:w="1820" w:type="dxa"/>
            <w:tcBorders>
              <w:top w:val="nil"/>
              <w:left w:val="nil"/>
              <w:bottom w:val="nil"/>
              <w:right w:val="nil"/>
            </w:tcBorders>
            <w:shd w:val="clear" w:color="auto" w:fill="auto"/>
            <w:noWrap/>
            <w:vAlign w:val="center"/>
          </w:tcPr>
          <w:p w14:paraId="4F09B0ED" w14:textId="77777777" w:rsidR="005130F0" w:rsidRPr="00E619F1" w:rsidRDefault="005130F0" w:rsidP="00E619F1">
            <w:pPr>
              <w:spacing w:line="240" w:lineRule="auto"/>
              <w:ind w:firstLineChars="100" w:firstLine="200"/>
              <w:jc w:val="right"/>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41D5452C" w14:textId="77777777" w:rsidR="005130F0" w:rsidRPr="00E619F1" w:rsidRDefault="005130F0"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2DCB70FE" w14:textId="77777777" w:rsidR="005130F0" w:rsidRPr="00E619F1" w:rsidRDefault="005130F0"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70BA891A" w14:textId="77777777" w:rsidR="005130F0" w:rsidRPr="00E619F1" w:rsidRDefault="005130F0"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3F2A9990" w14:textId="77777777" w:rsidR="005130F0" w:rsidRPr="00E619F1" w:rsidRDefault="005130F0" w:rsidP="00E619F1">
            <w:pPr>
              <w:spacing w:line="240" w:lineRule="auto"/>
              <w:rPr>
                <w:rFonts w:ascii="Times New Roman" w:eastAsia="Times New Roman" w:hAnsi="Times New Roman" w:cs="Times New Roman"/>
                <w:b w:val="0"/>
                <w:color w:val="auto"/>
                <w:sz w:val="20"/>
                <w:szCs w:val="20"/>
                <w:lang w:val="en-ZA" w:eastAsia="en-ZA"/>
              </w:rPr>
            </w:pPr>
          </w:p>
        </w:tc>
        <w:tc>
          <w:tcPr>
            <w:tcW w:w="1820" w:type="dxa"/>
            <w:tcBorders>
              <w:top w:val="nil"/>
              <w:left w:val="nil"/>
              <w:bottom w:val="nil"/>
              <w:right w:val="nil"/>
            </w:tcBorders>
            <w:shd w:val="clear" w:color="auto" w:fill="auto"/>
            <w:noWrap/>
            <w:vAlign w:val="center"/>
          </w:tcPr>
          <w:p w14:paraId="60521189" w14:textId="77777777" w:rsidR="005130F0" w:rsidRDefault="005130F0" w:rsidP="00E619F1">
            <w:pPr>
              <w:spacing w:line="240" w:lineRule="auto"/>
              <w:rPr>
                <w:rFonts w:ascii="Times New Roman" w:eastAsia="Times New Roman" w:hAnsi="Times New Roman" w:cs="Times New Roman"/>
                <w:b w:val="0"/>
                <w:color w:val="auto"/>
                <w:sz w:val="20"/>
                <w:szCs w:val="20"/>
                <w:lang w:val="en-ZA" w:eastAsia="en-ZA"/>
              </w:rPr>
            </w:pPr>
          </w:p>
        </w:tc>
      </w:tr>
    </w:tbl>
    <w:p w14:paraId="2E74315E" w14:textId="77777777" w:rsidR="009658ED" w:rsidRDefault="009658ED" w:rsidP="00E619F1">
      <w:pPr>
        <w:tabs>
          <w:tab w:val="left" w:pos="1320"/>
        </w:tabs>
      </w:pPr>
    </w:p>
    <w:p w14:paraId="654E5401" w14:textId="77777777" w:rsidR="009658ED" w:rsidRDefault="009658ED" w:rsidP="00E619F1">
      <w:pPr>
        <w:tabs>
          <w:tab w:val="left" w:pos="1320"/>
        </w:tabs>
      </w:pPr>
    </w:p>
    <w:p w14:paraId="5E5AB97E" w14:textId="77777777" w:rsidR="009658ED" w:rsidRDefault="009658ED" w:rsidP="00E619F1">
      <w:pPr>
        <w:tabs>
          <w:tab w:val="left" w:pos="1320"/>
        </w:tabs>
      </w:pPr>
    </w:p>
    <w:p w14:paraId="5BCEC1D3" w14:textId="77777777" w:rsidR="009658ED" w:rsidRDefault="009658ED" w:rsidP="00E619F1">
      <w:pPr>
        <w:tabs>
          <w:tab w:val="left" w:pos="1320"/>
        </w:tabs>
      </w:pPr>
    </w:p>
    <w:p w14:paraId="2BA9B6FB" w14:textId="77777777" w:rsidR="009658ED" w:rsidRDefault="009658ED" w:rsidP="00E619F1">
      <w:pPr>
        <w:tabs>
          <w:tab w:val="left" w:pos="1320"/>
        </w:tabs>
      </w:pPr>
    </w:p>
    <w:p w14:paraId="546DDC35" w14:textId="29179C9F" w:rsidR="009658ED" w:rsidRDefault="009658ED" w:rsidP="00E619F1">
      <w:pPr>
        <w:tabs>
          <w:tab w:val="left" w:pos="1320"/>
        </w:tabs>
      </w:pPr>
    </w:p>
    <w:p w14:paraId="09E0460C" w14:textId="02AF86B1" w:rsidR="00322946" w:rsidRDefault="00322946" w:rsidP="00E619F1">
      <w:pPr>
        <w:tabs>
          <w:tab w:val="left" w:pos="1320"/>
        </w:tabs>
      </w:pPr>
    </w:p>
    <w:p w14:paraId="22CED81E" w14:textId="2404A159" w:rsidR="00322946" w:rsidRDefault="00322946" w:rsidP="00E619F1">
      <w:pPr>
        <w:tabs>
          <w:tab w:val="left" w:pos="1320"/>
        </w:tabs>
      </w:pPr>
    </w:p>
    <w:p w14:paraId="60AEA4ED" w14:textId="77777777" w:rsidR="00322946" w:rsidRDefault="00322946" w:rsidP="00E619F1">
      <w:pPr>
        <w:tabs>
          <w:tab w:val="left" w:pos="1320"/>
        </w:tabs>
      </w:pPr>
    </w:p>
    <w:p w14:paraId="2FB827BE" w14:textId="77777777" w:rsidR="009658ED" w:rsidRDefault="009658ED" w:rsidP="00E619F1">
      <w:pPr>
        <w:tabs>
          <w:tab w:val="left" w:pos="1320"/>
        </w:tabs>
      </w:pPr>
    </w:p>
    <w:p w14:paraId="076009FC" w14:textId="77777777" w:rsidR="009658ED" w:rsidRDefault="009658ED" w:rsidP="00E619F1">
      <w:pPr>
        <w:tabs>
          <w:tab w:val="left" w:pos="1320"/>
        </w:tabs>
      </w:pPr>
    </w:p>
    <w:p w14:paraId="37306DDB" w14:textId="77777777" w:rsidR="009658ED" w:rsidRDefault="009658ED" w:rsidP="00E619F1">
      <w:pPr>
        <w:tabs>
          <w:tab w:val="left" w:pos="1320"/>
        </w:tabs>
      </w:pPr>
    </w:p>
    <w:p w14:paraId="6421859F" w14:textId="77777777" w:rsidR="009658ED" w:rsidRDefault="009658ED" w:rsidP="00E619F1">
      <w:pPr>
        <w:tabs>
          <w:tab w:val="left" w:pos="1320"/>
        </w:tabs>
      </w:pPr>
    </w:p>
    <w:p w14:paraId="380E126F" w14:textId="77777777" w:rsidR="009658ED" w:rsidRDefault="009658ED" w:rsidP="00E619F1">
      <w:pPr>
        <w:tabs>
          <w:tab w:val="left" w:pos="1320"/>
        </w:tabs>
      </w:pPr>
    </w:p>
    <w:p w14:paraId="2EB0BCC6" w14:textId="77777777" w:rsidR="009658ED" w:rsidRDefault="009658ED" w:rsidP="00E619F1">
      <w:pPr>
        <w:tabs>
          <w:tab w:val="left" w:pos="1320"/>
        </w:tabs>
      </w:pPr>
    </w:p>
    <w:p w14:paraId="681F8556" w14:textId="77777777" w:rsidR="009658ED" w:rsidRDefault="009658ED" w:rsidP="00E619F1">
      <w:pPr>
        <w:tabs>
          <w:tab w:val="left" w:pos="1320"/>
        </w:tabs>
      </w:pPr>
    </w:p>
    <w:p w14:paraId="208AE78B" w14:textId="77777777" w:rsidR="009658ED" w:rsidRDefault="009658ED" w:rsidP="00E619F1">
      <w:pPr>
        <w:tabs>
          <w:tab w:val="left" w:pos="1320"/>
        </w:tabs>
      </w:pPr>
    </w:p>
    <w:p w14:paraId="1D877FA1" w14:textId="77777777" w:rsidR="009658ED" w:rsidRDefault="009658ED" w:rsidP="00E619F1">
      <w:pPr>
        <w:tabs>
          <w:tab w:val="left" w:pos="1320"/>
        </w:tabs>
      </w:pPr>
    </w:p>
    <w:p w14:paraId="1927243B" w14:textId="77777777" w:rsidR="009658ED" w:rsidRDefault="009658ED" w:rsidP="00E619F1">
      <w:pPr>
        <w:tabs>
          <w:tab w:val="left" w:pos="1320"/>
        </w:tabs>
      </w:pPr>
    </w:p>
    <w:p w14:paraId="10E2F3B2" w14:textId="77777777" w:rsidR="009658ED" w:rsidRDefault="009658ED" w:rsidP="00E619F1">
      <w:pPr>
        <w:tabs>
          <w:tab w:val="left" w:pos="1320"/>
        </w:tabs>
      </w:pPr>
    </w:p>
    <w:p w14:paraId="735D5FBB" w14:textId="77777777" w:rsidR="009658ED" w:rsidRDefault="009658ED" w:rsidP="00E619F1">
      <w:pPr>
        <w:tabs>
          <w:tab w:val="left" w:pos="1320"/>
        </w:tabs>
      </w:pPr>
    </w:p>
    <w:p w14:paraId="7CAF2919" w14:textId="77777777" w:rsidR="009658ED" w:rsidRDefault="009658ED" w:rsidP="00E619F1">
      <w:pPr>
        <w:tabs>
          <w:tab w:val="left" w:pos="1320"/>
        </w:tabs>
      </w:pPr>
    </w:p>
    <w:p w14:paraId="2E746EB9" w14:textId="77777777" w:rsidR="009658ED" w:rsidRDefault="009658ED" w:rsidP="00E619F1">
      <w:pPr>
        <w:tabs>
          <w:tab w:val="left" w:pos="1320"/>
        </w:tabs>
      </w:pPr>
    </w:p>
    <w:p w14:paraId="0BAA0796" w14:textId="6A35D707" w:rsidR="009658ED" w:rsidRDefault="009658ED" w:rsidP="00E619F1">
      <w:pPr>
        <w:tabs>
          <w:tab w:val="left" w:pos="1320"/>
        </w:tabs>
      </w:pPr>
    </w:p>
    <w:p w14:paraId="2E87208E" w14:textId="4FAD26DD" w:rsidR="00322946" w:rsidRDefault="00322946" w:rsidP="00E619F1">
      <w:pPr>
        <w:tabs>
          <w:tab w:val="left" w:pos="1320"/>
        </w:tabs>
      </w:pPr>
    </w:p>
    <w:p w14:paraId="40B8D735" w14:textId="0A24BEF5" w:rsidR="00322946" w:rsidRDefault="00322946" w:rsidP="00E619F1">
      <w:pPr>
        <w:tabs>
          <w:tab w:val="left" w:pos="1320"/>
        </w:tabs>
      </w:pPr>
    </w:p>
    <w:p w14:paraId="3EBE774C" w14:textId="39383383" w:rsidR="00322946" w:rsidRDefault="00322946" w:rsidP="00E619F1">
      <w:pPr>
        <w:tabs>
          <w:tab w:val="left" w:pos="1320"/>
        </w:tabs>
      </w:pPr>
    </w:p>
    <w:p w14:paraId="3C1D020E" w14:textId="7CC4AE4E" w:rsidR="00322946" w:rsidRDefault="00322946" w:rsidP="00E619F1">
      <w:pPr>
        <w:tabs>
          <w:tab w:val="left" w:pos="1320"/>
        </w:tabs>
      </w:pPr>
    </w:p>
    <w:p w14:paraId="205FE438" w14:textId="3ADBA0AA" w:rsidR="00322946" w:rsidRDefault="00322946" w:rsidP="00E619F1">
      <w:pPr>
        <w:tabs>
          <w:tab w:val="left" w:pos="1320"/>
        </w:tabs>
      </w:pPr>
    </w:p>
    <w:p w14:paraId="16AF66F0" w14:textId="562A2A76" w:rsidR="00322946" w:rsidRDefault="00322946" w:rsidP="00E619F1">
      <w:pPr>
        <w:tabs>
          <w:tab w:val="left" w:pos="1320"/>
        </w:tabs>
      </w:pPr>
    </w:p>
    <w:p w14:paraId="2AABC829" w14:textId="25B4A7C1" w:rsidR="00322946" w:rsidRDefault="00322946" w:rsidP="00E619F1">
      <w:pPr>
        <w:tabs>
          <w:tab w:val="left" w:pos="1320"/>
        </w:tabs>
      </w:pPr>
    </w:p>
    <w:p w14:paraId="1E946A23" w14:textId="2D39EE69" w:rsidR="00322946" w:rsidRDefault="00322946" w:rsidP="00E619F1">
      <w:pPr>
        <w:tabs>
          <w:tab w:val="left" w:pos="1320"/>
        </w:tabs>
      </w:pPr>
    </w:p>
    <w:p w14:paraId="227C0218" w14:textId="2F8D9DA7" w:rsidR="00322946" w:rsidRDefault="00322946" w:rsidP="00E619F1">
      <w:pPr>
        <w:tabs>
          <w:tab w:val="left" w:pos="1320"/>
        </w:tabs>
      </w:pPr>
    </w:p>
    <w:p w14:paraId="66E5DF77" w14:textId="4A8594E5" w:rsidR="00322946" w:rsidRDefault="00322946" w:rsidP="00E619F1">
      <w:pPr>
        <w:tabs>
          <w:tab w:val="left" w:pos="1320"/>
        </w:tabs>
      </w:pPr>
    </w:p>
    <w:p w14:paraId="01ADE13F" w14:textId="4D8323DF" w:rsidR="00322946" w:rsidRDefault="00322946" w:rsidP="00E619F1">
      <w:pPr>
        <w:tabs>
          <w:tab w:val="left" w:pos="1320"/>
        </w:tabs>
      </w:pPr>
    </w:p>
    <w:p w14:paraId="3B04001F" w14:textId="13F11B7F" w:rsidR="00322946" w:rsidRDefault="00322946" w:rsidP="00E619F1">
      <w:pPr>
        <w:tabs>
          <w:tab w:val="left" w:pos="1320"/>
        </w:tabs>
      </w:pPr>
    </w:p>
    <w:p w14:paraId="23B88957" w14:textId="39EB22F2" w:rsidR="00322946" w:rsidRDefault="00322946" w:rsidP="00E619F1">
      <w:pPr>
        <w:tabs>
          <w:tab w:val="left" w:pos="1320"/>
        </w:tabs>
      </w:pPr>
    </w:p>
    <w:p w14:paraId="0CA85F08" w14:textId="77777777" w:rsidR="00322946" w:rsidRDefault="00322946" w:rsidP="00E619F1">
      <w:pPr>
        <w:tabs>
          <w:tab w:val="left" w:pos="1320"/>
        </w:tabs>
      </w:pPr>
    </w:p>
    <w:p w14:paraId="745C63BF" w14:textId="7166F76E" w:rsidR="00D15D33" w:rsidRDefault="00666B3C" w:rsidP="00E619F1">
      <w:pPr>
        <w:tabs>
          <w:tab w:val="left" w:pos="1320"/>
        </w:tabs>
      </w:pPr>
      <w:r>
        <w:rPr>
          <w:noProof/>
          <w:lang w:val="en-ZA" w:eastAsia="en-ZA"/>
        </w:rPr>
        <w:lastRenderedPageBreak/>
        <mc:AlternateContent>
          <mc:Choice Requires="wps">
            <w:drawing>
              <wp:anchor distT="0" distB="0" distL="114300" distR="114300" simplePos="0" relativeHeight="251695616" behindDoc="0" locked="0" layoutInCell="1" allowOverlap="1" wp14:anchorId="530DFB5C" wp14:editId="29C0E21F">
                <wp:simplePos x="0" y="0"/>
                <wp:positionH relativeFrom="margin">
                  <wp:posOffset>6657975</wp:posOffset>
                </wp:positionH>
                <wp:positionV relativeFrom="paragraph">
                  <wp:posOffset>-146685</wp:posOffset>
                </wp:positionV>
                <wp:extent cx="2324100" cy="2362200"/>
                <wp:effectExtent l="0" t="0" r="19050" b="19050"/>
                <wp:wrapNone/>
                <wp:docPr id="80" name="Rounded Rectangle 80"/>
                <wp:cNvGraphicFramePr/>
                <a:graphic xmlns:a="http://schemas.openxmlformats.org/drawingml/2006/main">
                  <a:graphicData uri="http://schemas.microsoft.com/office/word/2010/wordprocessingShape">
                    <wps:wsp>
                      <wps:cNvSpPr/>
                      <wps:spPr>
                        <a:xfrm>
                          <a:off x="0" y="0"/>
                          <a:ext cx="2324100" cy="2362200"/>
                        </a:xfrm>
                        <a:prstGeom prst="roundRect">
                          <a:avLst/>
                        </a:prstGeom>
                        <a:solidFill>
                          <a:schemeClr val="bg1"/>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7F3A2A" w14:textId="19ECDFA8" w:rsidR="0062739B" w:rsidRPr="00666B3C" w:rsidRDefault="0062739B" w:rsidP="00666B3C">
                            <w:pPr>
                              <w:jc w:val="center"/>
                              <w:rPr>
                                <w:rFonts w:asciiTheme="majorHAnsi" w:hAnsiTheme="majorHAnsi" w:cstheme="majorHAnsi"/>
                                <w:color w:val="0F0D29" w:themeColor="text1"/>
                                <w:sz w:val="24"/>
                                <w:szCs w:val="24"/>
                              </w:rPr>
                            </w:pPr>
                            <w:r w:rsidRPr="00666B3C">
                              <w:rPr>
                                <w:rFonts w:asciiTheme="majorHAnsi" w:hAnsiTheme="majorHAnsi" w:cstheme="majorHAnsi"/>
                                <w:color w:val="0F0D29" w:themeColor="text1"/>
                                <w:sz w:val="24"/>
                                <w:szCs w:val="24"/>
                              </w:rPr>
                              <w:t>Research DNA System will improve the quality of researches done by Students as the system will be providing Research Tools option where users could check previous researches to be inspired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0DFB5C" id="Rounded Rectangle 80" o:spid="_x0000_s1053" style="position:absolute;margin-left:524.25pt;margin-top:-11.55pt;width:183pt;height:186pt;z-index:25169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" fillcolor="white [3212]" strokecolor="#e7e6e6 [3214]" strokeweight="2pt">
                <v:textbox>
                  <w:txbxContent>
                    <w:p w14:paraId="627F3A2A" w14:textId="19ECDFA8" w:rsidR="0062739B" w:rsidRPr="00666B3C" w:rsidRDefault="0062739B" w:rsidP="00666B3C">
                      <w:pPr>
                        <w:jc w:val="center"/>
                        <w:rPr>
                          <w:rFonts w:asciiTheme="majorHAnsi" w:hAnsiTheme="majorHAnsi" w:cstheme="majorHAnsi"/>
                          <w:color w:val="0F0D29" w:themeColor="text1"/>
                          <w:sz w:val="24"/>
                          <w:szCs w:val="24"/>
                        </w:rPr>
                      </w:pPr>
                      <w:r w:rsidRPr="00666B3C">
                        <w:rPr>
                          <w:rFonts w:asciiTheme="majorHAnsi" w:hAnsiTheme="majorHAnsi" w:cstheme="majorHAnsi"/>
                          <w:color w:val="0F0D29" w:themeColor="text1"/>
                          <w:sz w:val="24"/>
                          <w:szCs w:val="24"/>
                        </w:rPr>
                        <w:t>Research DNA System will improve the quality of researches done by Students as the system will be providing Research Tools option where users could check previous researches to be inspired</w:t>
                      </w:r>
                    </w:p>
                  </w:txbxContent>
                </v:textbox>
                <w10:wrap anchorx="margin"/>
              </v:roundrect>
            </w:pict>
          </mc:Fallback>
        </mc:AlternateContent>
      </w:r>
      <w:r w:rsidR="00D15D33">
        <w:tab/>
      </w:r>
    </w:p>
    <w:p w14:paraId="14A65DA8" w14:textId="73DFF27F" w:rsidR="00E60F53" w:rsidRPr="00E21618" w:rsidRDefault="00E60F53" w:rsidP="00E61992">
      <w:pPr>
        <w:pStyle w:val="ListParagraph"/>
        <w:numPr>
          <w:ilvl w:val="0"/>
          <w:numId w:val="25"/>
        </w:numPr>
        <w:spacing w:after="200"/>
        <w:rPr>
          <w:color w:val="0F0D29" w:themeColor="text1"/>
        </w:rPr>
      </w:pPr>
      <w:r w:rsidRPr="00E21618">
        <w:rPr>
          <w:color w:val="0F0D29" w:themeColor="text1"/>
        </w:rPr>
        <w:t>Operational Feasibility</w:t>
      </w:r>
    </w:p>
    <w:p w14:paraId="73AF46BA" w14:textId="2C29F4F4" w:rsidR="00E60F53" w:rsidRDefault="009658ED" w:rsidP="000524A5">
      <w:pPr>
        <w:tabs>
          <w:tab w:val="left" w:pos="9555"/>
        </w:tabs>
        <w:spacing w:after="200"/>
      </w:pPr>
      <w:r>
        <w:rPr>
          <w:noProof/>
          <w:lang w:val="en-ZA" w:eastAsia="en-ZA"/>
        </w:rPr>
        <mc:AlternateContent>
          <mc:Choice Requires="wps">
            <w:drawing>
              <wp:anchor distT="0" distB="0" distL="114300" distR="114300" simplePos="0" relativeHeight="251692544" behindDoc="0" locked="0" layoutInCell="1" allowOverlap="1" wp14:anchorId="60A6EF28" wp14:editId="06E78F70">
                <wp:simplePos x="0" y="0"/>
                <wp:positionH relativeFrom="column">
                  <wp:posOffset>4676775</wp:posOffset>
                </wp:positionH>
                <wp:positionV relativeFrom="paragraph">
                  <wp:posOffset>8255</wp:posOffset>
                </wp:positionV>
                <wp:extent cx="1952625" cy="419100"/>
                <wp:effectExtent l="0" t="0" r="28575" b="19050"/>
                <wp:wrapNone/>
                <wp:docPr id="90" name="Bent Arrow 90"/>
                <wp:cNvGraphicFramePr/>
                <a:graphic xmlns:a="http://schemas.openxmlformats.org/drawingml/2006/main">
                  <a:graphicData uri="http://schemas.microsoft.com/office/word/2010/wordprocessingShape">
                    <wps:wsp>
                      <wps:cNvSpPr/>
                      <wps:spPr>
                        <a:xfrm>
                          <a:off x="0" y="0"/>
                          <a:ext cx="1952625" cy="419100"/>
                        </a:xfrm>
                        <a:prstGeom prst="bentArrow">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323F05" id="Bent Arrow 90" o:spid="_x0000_s1026" style="position:absolute;margin-left:368.25pt;margin-top:.65pt;width:153.75pt;height:33pt;z-index:251692544;visibility:visible;mso-wrap-style:square;mso-wrap-distance-left:9pt;mso-wrap-distance-top:0;mso-wrap-distance-right:9pt;mso-wrap-distance-bottom:0;mso-position-horizontal:absolute;mso-position-horizontal-relative:text;mso-position-vertical:absolute;mso-position-vertical-relative:text;v-text-anchor:middle" coordsize="1952625,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" path="m,419100l,235744c,134479,82091,52388,183356,52388r1664494,l1847850,r104775,104775l1847850,209550r,-52387l183356,157163v-43399,,-78581,35182,-78581,78581l104775,419100,,419100xe" fillcolor="#e7e6e6 [3214]" strokecolor="#e7e6e6 [3214]" strokeweight="2pt">
                <v:path arrowok="t" o:connecttype="custom" o:connectlocs="0,419100;0,235744;183356,52388;1847850,52388;1847850,0;1952625,104775;1847850,209550;1847850,157163;183356,157163;104775,235744;104775,419100;0,419100" o:connectangles="0,0,0,0,0,0,0,0,0,0,0,0"/>
              </v:shape>
            </w:pict>
          </mc:Fallback>
        </mc:AlternateContent>
      </w:r>
      <w:r w:rsidR="000524A5">
        <w:tab/>
      </w:r>
    </w:p>
    <w:p w14:paraId="22B9F6ED" w14:textId="3CD8C1CC" w:rsidR="00D15D33" w:rsidRDefault="00236707" w:rsidP="00E60F53">
      <w:pPr>
        <w:spacing w:after="200"/>
      </w:pPr>
      <w:r>
        <w:rPr>
          <w:noProof/>
          <w:lang w:val="en-ZA" w:eastAsia="en-ZA"/>
        </w:rPr>
        <mc:AlternateContent>
          <mc:Choice Requires="wps">
            <w:drawing>
              <wp:anchor distT="0" distB="0" distL="114300" distR="114300" simplePos="0" relativeHeight="251690496" behindDoc="0" locked="0" layoutInCell="1" allowOverlap="1" wp14:anchorId="7DE3246E" wp14:editId="7DB8299C">
                <wp:simplePos x="0" y="0"/>
                <wp:positionH relativeFrom="margin">
                  <wp:posOffset>6810375</wp:posOffset>
                </wp:positionH>
                <wp:positionV relativeFrom="paragraph">
                  <wp:posOffset>1727200</wp:posOffset>
                </wp:positionV>
                <wp:extent cx="2324100" cy="3343275"/>
                <wp:effectExtent l="0" t="0" r="19050" b="28575"/>
                <wp:wrapNone/>
                <wp:docPr id="79" name="Rounded Rectangle 79"/>
                <wp:cNvGraphicFramePr/>
                <a:graphic xmlns:a="http://schemas.openxmlformats.org/drawingml/2006/main">
                  <a:graphicData uri="http://schemas.microsoft.com/office/word/2010/wordprocessingShape">
                    <wps:wsp>
                      <wps:cNvSpPr/>
                      <wps:spPr>
                        <a:xfrm>
                          <a:off x="0" y="0"/>
                          <a:ext cx="2324100" cy="3343275"/>
                        </a:xfrm>
                        <a:prstGeom prst="roundRect">
                          <a:avLst/>
                        </a:prstGeom>
                        <a:solidFill>
                          <a:schemeClr val="bg1"/>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19308A" w14:textId="3ADAFA7B" w:rsidR="0062739B" w:rsidRPr="00666B3C" w:rsidRDefault="0062739B" w:rsidP="00236707">
                            <w:pPr>
                              <w:jc w:val="center"/>
                              <w:rPr>
                                <w:rFonts w:asciiTheme="majorHAnsi" w:hAnsiTheme="majorHAnsi" w:cstheme="majorHAnsi"/>
                                <w:color w:val="0F0D29" w:themeColor="text1"/>
                                <w:sz w:val="24"/>
                                <w:szCs w:val="24"/>
                              </w:rPr>
                            </w:pPr>
                            <w:r w:rsidRPr="00666B3C">
                              <w:rPr>
                                <w:rFonts w:asciiTheme="majorHAnsi" w:hAnsiTheme="majorHAnsi" w:cstheme="majorHAnsi"/>
                                <w:color w:val="0F0D29" w:themeColor="text1"/>
                                <w:sz w:val="24"/>
                                <w:szCs w:val="24"/>
                              </w:rPr>
                              <w:t>The probability that system works all the time and everywhere is 90%.</w:t>
                            </w:r>
                          </w:p>
                          <w:p w14:paraId="6F744AB3" w14:textId="6B4ABF9D" w:rsidR="0062739B" w:rsidRPr="00666B3C" w:rsidRDefault="0062739B" w:rsidP="00236707">
                            <w:pPr>
                              <w:jc w:val="center"/>
                              <w:rPr>
                                <w:rFonts w:asciiTheme="majorHAnsi" w:hAnsiTheme="majorHAnsi" w:cstheme="majorHAnsi"/>
                                <w:color w:val="0F0D29" w:themeColor="text1"/>
                                <w:sz w:val="24"/>
                                <w:szCs w:val="24"/>
                              </w:rPr>
                            </w:pPr>
                            <w:r w:rsidRPr="00666B3C">
                              <w:rPr>
                                <w:rFonts w:asciiTheme="majorHAnsi" w:hAnsiTheme="majorHAnsi" w:cstheme="majorHAnsi"/>
                                <w:color w:val="0F0D29" w:themeColor="text1"/>
                                <w:sz w:val="24"/>
                                <w:szCs w:val="24"/>
                              </w:rPr>
                              <w:t>The User can use any electronic device to access the system from every place that the internet can be found.</w:t>
                            </w:r>
                          </w:p>
                          <w:p w14:paraId="2DA5D5B5" w14:textId="420C04DE" w:rsidR="0062739B" w:rsidRPr="00666B3C" w:rsidRDefault="0062739B" w:rsidP="00236707">
                            <w:pPr>
                              <w:jc w:val="center"/>
                              <w:rPr>
                                <w:rFonts w:asciiTheme="majorHAnsi" w:hAnsiTheme="majorHAnsi" w:cstheme="majorHAnsi"/>
                                <w:color w:val="0F0D29" w:themeColor="text1"/>
                                <w:sz w:val="24"/>
                                <w:szCs w:val="24"/>
                              </w:rPr>
                            </w:pPr>
                          </w:p>
                          <w:p w14:paraId="62239FE6" w14:textId="33C7E411" w:rsidR="0062739B" w:rsidRPr="00666B3C" w:rsidRDefault="0062739B" w:rsidP="00236707">
                            <w:pPr>
                              <w:jc w:val="center"/>
                              <w:rPr>
                                <w:rFonts w:asciiTheme="majorHAnsi" w:hAnsiTheme="majorHAnsi" w:cstheme="majorHAnsi"/>
                                <w:sz w:val="24"/>
                                <w:szCs w:val="24"/>
                              </w:rPr>
                            </w:pPr>
                            <w:r w:rsidRPr="00666B3C">
                              <w:rPr>
                                <w:rFonts w:asciiTheme="majorHAnsi" w:hAnsiTheme="majorHAnsi" w:cstheme="majorHAnsi"/>
                                <w:color w:val="0F0D29" w:themeColor="text1"/>
                                <w:sz w:val="24"/>
                                <w:szCs w:val="24"/>
                              </w:rPr>
                              <w:t>The system will be able to support or manage many users at the same time more than 5000</w:t>
                            </w:r>
                            <w:r w:rsidRPr="00666B3C">
                              <w:rPr>
                                <w:rFonts w:asciiTheme="majorHAnsi" w:hAnsiTheme="majorHAnsi" w:cstheme="majorHAnsi"/>
                                <w:sz w:val="24"/>
                                <w:szCs w:val="2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3246E" id="Rounded Rectangle 79" o:spid="_x0000_s1054" style="position:absolute;margin-left:536.25pt;margin-top:136pt;width:183pt;height:263.2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" fillcolor="white [3212]" strokecolor="#e7e6e6 [3214]" strokeweight="2pt">
                <v:textbox>
                  <w:txbxContent>
                    <w:p w14:paraId="6419308A" w14:textId="3ADAFA7B" w:rsidR="0062739B" w:rsidRPr="00666B3C" w:rsidRDefault="0062739B" w:rsidP="00236707">
                      <w:pPr>
                        <w:jc w:val="center"/>
                        <w:rPr>
                          <w:rFonts w:asciiTheme="majorHAnsi" w:hAnsiTheme="majorHAnsi" w:cstheme="majorHAnsi"/>
                          <w:color w:val="0F0D29" w:themeColor="text1"/>
                          <w:sz w:val="24"/>
                          <w:szCs w:val="24"/>
                        </w:rPr>
                      </w:pPr>
                      <w:r w:rsidRPr="00666B3C">
                        <w:rPr>
                          <w:rFonts w:asciiTheme="majorHAnsi" w:hAnsiTheme="majorHAnsi" w:cstheme="majorHAnsi"/>
                          <w:color w:val="0F0D29" w:themeColor="text1"/>
                          <w:sz w:val="24"/>
                          <w:szCs w:val="24"/>
                        </w:rPr>
                        <w:t>The probability that system works all the time and everywhere is 90%.</w:t>
                      </w:r>
                    </w:p>
                    <w:p w14:paraId="6F744AB3" w14:textId="6B4ABF9D" w:rsidR="0062739B" w:rsidRPr="00666B3C" w:rsidRDefault="0062739B" w:rsidP="00236707">
                      <w:pPr>
                        <w:jc w:val="center"/>
                        <w:rPr>
                          <w:rFonts w:asciiTheme="majorHAnsi" w:hAnsiTheme="majorHAnsi" w:cstheme="majorHAnsi"/>
                          <w:color w:val="0F0D29" w:themeColor="text1"/>
                          <w:sz w:val="24"/>
                          <w:szCs w:val="24"/>
                        </w:rPr>
                      </w:pPr>
                      <w:r w:rsidRPr="00666B3C">
                        <w:rPr>
                          <w:rFonts w:asciiTheme="majorHAnsi" w:hAnsiTheme="majorHAnsi" w:cstheme="majorHAnsi"/>
                          <w:color w:val="0F0D29" w:themeColor="text1"/>
                          <w:sz w:val="24"/>
                          <w:szCs w:val="24"/>
                        </w:rPr>
                        <w:t>The User can use any electronic device to access the system from every place that the internet can be found.</w:t>
                      </w:r>
                    </w:p>
                    <w:p w14:paraId="2DA5D5B5" w14:textId="420C04DE" w:rsidR="0062739B" w:rsidRPr="00666B3C" w:rsidRDefault="0062739B" w:rsidP="00236707">
                      <w:pPr>
                        <w:jc w:val="center"/>
                        <w:rPr>
                          <w:rFonts w:asciiTheme="majorHAnsi" w:hAnsiTheme="majorHAnsi" w:cstheme="majorHAnsi"/>
                          <w:color w:val="0F0D29" w:themeColor="text1"/>
                          <w:sz w:val="24"/>
                          <w:szCs w:val="24"/>
                        </w:rPr>
                      </w:pPr>
                    </w:p>
                    <w:p w14:paraId="62239FE6" w14:textId="33C7E411" w:rsidR="0062739B" w:rsidRPr="00666B3C" w:rsidRDefault="0062739B" w:rsidP="00236707">
                      <w:pPr>
                        <w:jc w:val="center"/>
                        <w:rPr>
                          <w:rFonts w:asciiTheme="majorHAnsi" w:hAnsiTheme="majorHAnsi" w:cstheme="majorHAnsi"/>
                          <w:sz w:val="24"/>
                          <w:szCs w:val="24"/>
                        </w:rPr>
                      </w:pPr>
                      <w:r w:rsidRPr="00666B3C">
                        <w:rPr>
                          <w:rFonts w:asciiTheme="majorHAnsi" w:hAnsiTheme="majorHAnsi" w:cstheme="majorHAnsi"/>
                          <w:color w:val="0F0D29" w:themeColor="text1"/>
                          <w:sz w:val="24"/>
                          <w:szCs w:val="24"/>
                        </w:rPr>
                        <w:t>The system will be able to support or manage many users at the same time more than 5000</w:t>
                      </w:r>
                      <w:r w:rsidRPr="00666B3C">
                        <w:rPr>
                          <w:rFonts w:asciiTheme="majorHAnsi" w:hAnsiTheme="majorHAnsi" w:cstheme="majorHAnsi"/>
                          <w:sz w:val="24"/>
                          <w:szCs w:val="24"/>
                        </w:rPr>
                        <w:t>0</w:t>
                      </w:r>
                    </w:p>
                  </w:txbxContent>
                </v:textbox>
                <w10:wrap anchorx="margin"/>
              </v:roundrect>
            </w:pict>
          </mc:Fallback>
        </mc:AlternateContent>
      </w:r>
      <w:r w:rsidR="004A2649">
        <w:rPr>
          <w:noProof/>
          <w:lang w:val="en-ZA" w:eastAsia="en-ZA"/>
        </w:rPr>
        <mc:AlternateContent>
          <mc:Choice Requires="wps">
            <w:drawing>
              <wp:anchor distT="0" distB="0" distL="114300" distR="114300" simplePos="0" relativeHeight="251691520" behindDoc="0" locked="0" layoutInCell="1" allowOverlap="1" wp14:anchorId="4066C3AC" wp14:editId="3DB61E3E">
                <wp:simplePos x="0" y="0"/>
                <wp:positionH relativeFrom="margin">
                  <wp:align>left</wp:align>
                </wp:positionH>
                <wp:positionV relativeFrom="paragraph">
                  <wp:posOffset>155575</wp:posOffset>
                </wp:positionV>
                <wp:extent cx="2324100" cy="5514975"/>
                <wp:effectExtent l="0" t="0" r="19050" b="28575"/>
                <wp:wrapNone/>
                <wp:docPr id="81" name="Rounded Rectangle 81"/>
                <wp:cNvGraphicFramePr/>
                <a:graphic xmlns:a="http://schemas.openxmlformats.org/drawingml/2006/main">
                  <a:graphicData uri="http://schemas.microsoft.com/office/word/2010/wordprocessingShape">
                    <wps:wsp>
                      <wps:cNvSpPr/>
                      <wps:spPr>
                        <a:xfrm>
                          <a:off x="0" y="0"/>
                          <a:ext cx="2324100" cy="5514975"/>
                        </a:xfrm>
                        <a:prstGeom prst="roundRect">
                          <a:avLst/>
                        </a:prstGeom>
                        <a:solidFill>
                          <a:schemeClr val="bg1"/>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E2B72F" w14:textId="2F1E45E3" w:rsidR="0062739B" w:rsidRPr="00121C95" w:rsidRDefault="0062739B" w:rsidP="004A2649">
                            <w:pPr>
                              <w:jc w:val="center"/>
                              <w:rPr>
                                <w:rFonts w:asciiTheme="majorHAnsi" w:hAnsiTheme="majorHAnsi" w:cstheme="majorHAnsi"/>
                                <w:color w:val="0F0D29" w:themeColor="text1"/>
                                <w:sz w:val="24"/>
                                <w:szCs w:val="24"/>
                              </w:rPr>
                            </w:pPr>
                            <w:r w:rsidRPr="00121C95">
                              <w:rPr>
                                <w:rFonts w:asciiTheme="majorHAnsi" w:hAnsiTheme="majorHAnsi" w:cstheme="majorHAnsi"/>
                                <w:color w:val="0F0D29" w:themeColor="text1"/>
                                <w:sz w:val="24"/>
                                <w:szCs w:val="24"/>
                              </w:rPr>
                              <w:t>How to Use Research DNA?</w:t>
                            </w:r>
                          </w:p>
                          <w:p w14:paraId="5EA24274" w14:textId="47F0DD2B" w:rsidR="0062739B" w:rsidRPr="00121C95" w:rsidRDefault="0062739B" w:rsidP="004A2649">
                            <w:pPr>
                              <w:pStyle w:val="ListParagraph"/>
                              <w:numPr>
                                <w:ilvl w:val="0"/>
                                <w:numId w:val="23"/>
                              </w:numPr>
                              <w:jc w:val="center"/>
                              <w:rPr>
                                <w:rFonts w:asciiTheme="majorHAnsi" w:hAnsiTheme="majorHAnsi" w:cstheme="majorHAnsi"/>
                                <w:color w:val="0F0D29" w:themeColor="text1"/>
                                <w:sz w:val="24"/>
                                <w:szCs w:val="24"/>
                              </w:rPr>
                            </w:pPr>
                            <w:r w:rsidRPr="00121C95">
                              <w:rPr>
                                <w:rFonts w:asciiTheme="majorHAnsi" w:hAnsiTheme="majorHAnsi" w:cstheme="majorHAnsi"/>
                                <w:color w:val="0F0D29" w:themeColor="text1"/>
                                <w:sz w:val="24"/>
                                <w:szCs w:val="24"/>
                              </w:rPr>
                              <w:t>The User needs to register to the system by filling the registration form</w:t>
                            </w:r>
                          </w:p>
                          <w:p w14:paraId="799B7C9A" w14:textId="56E0AADE" w:rsidR="0062739B" w:rsidRPr="00121C95" w:rsidRDefault="0062739B" w:rsidP="004A2649">
                            <w:pPr>
                              <w:pStyle w:val="ListParagraph"/>
                              <w:numPr>
                                <w:ilvl w:val="0"/>
                                <w:numId w:val="23"/>
                              </w:numPr>
                              <w:rPr>
                                <w:rFonts w:asciiTheme="majorHAnsi" w:hAnsiTheme="majorHAnsi" w:cstheme="majorHAnsi"/>
                                <w:color w:val="0F0D29" w:themeColor="text1"/>
                                <w:sz w:val="24"/>
                                <w:szCs w:val="24"/>
                              </w:rPr>
                            </w:pPr>
                            <w:r w:rsidRPr="00121C95">
                              <w:rPr>
                                <w:rFonts w:asciiTheme="majorHAnsi" w:hAnsiTheme="majorHAnsi" w:cstheme="majorHAnsi"/>
                                <w:color w:val="0F0D29" w:themeColor="text1"/>
                                <w:sz w:val="24"/>
                                <w:szCs w:val="24"/>
                              </w:rPr>
                              <w:t>After registering, the User will be allow to log in by filling the Login form</w:t>
                            </w:r>
                          </w:p>
                          <w:p w14:paraId="0407E74F" w14:textId="086422BF" w:rsidR="0062739B" w:rsidRPr="00C653CA" w:rsidRDefault="0062739B" w:rsidP="004A2649">
                            <w:pPr>
                              <w:pStyle w:val="ListParagraph"/>
                              <w:numPr>
                                <w:ilvl w:val="0"/>
                                <w:numId w:val="23"/>
                              </w:numPr>
                              <w:rPr>
                                <w:color w:val="F2F2F2" w:themeColor="background1" w:themeShade="F2"/>
                                <w:sz w:val="24"/>
                                <w:szCs w:val="24"/>
                              </w:rPr>
                            </w:pPr>
                            <w:r w:rsidRPr="00121C95">
                              <w:rPr>
                                <w:rFonts w:asciiTheme="majorHAnsi" w:hAnsiTheme="majorHAnsi" w:cstheme="majorHAnsi"/>
                                <w:color w:val="0F0D29" w:themeColor="text1"/>
                                <w:sz w:val="24"/>
                                <w:szCs w:val="24"/>
                              </w:rPr>
                              <w:t>Once the access is granted, the User may open a workspace where he could edit its researches and submit to a supervisor and he can also use the system to interact with supervisor and get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66C3AC" id="Rounded Rectangle 81" o:spid="_x0000_s1055" style="position:absolute;margin-left:0;margin-top:12.25pt;width:183pt;height:434.25pt;z-index:251691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" fillcolor="white [3212]" strokecolor="#e7e6e6 [3214]" strokeweight="2pt">
                <v:textbox>
                  <w:txbxContent>
                    <w:p w14:paraId="05E2B72F" w14:textId="2F1E45E3" w:rsidR="0062739B" w:rsidRPr="00121C95" w:rsidRDefault="0062739B" w:rsidP="004A2649">
                      <w:pPr>
                        <w:jc w:val="center"/>
                        <w:rPr>
                          <w:rFonts w:asciiTheme="majorHAnsi" w:hAnsiTheme="majorHAnsi" w:cstheme="majorHAnsi"/>
                          <w:color w:val="0F0D29" w:themeColor="text1"/>
                          <w:sz w:val="24"/>
                          <w:szCs w:val="24"/>
                        </w:rPr>
                      </w:pPr>
                      <w:r w:rsidRPr="00121C95">
                        <w:rPr>
                          <w:rFonts w:asciiTheme="majorHAnsi" w:hAnsiTheme="majorHAnsi" w:cstheme="majorHAnsi"/>
                          <w:color w:val="0F0D29" w:themeColor="text1"/>
                          <w:sz w:val="24"/>
                          <w:szCs w:val="24"/>
                        </w:rPr>
                        <w:t>How to Use Research DNA?</w:t>
                      </w:r>
                    </w:p>
                    <w:p w14:paraId="5EA24274" w14:textId="47F0DD2B" w:rsidR="0062739B" w:rsidRPr="00121C95" w:rsidRDefault="0062739B" w:rsidP="004A2649">
                      <w:pPr>
                        <w:pStyle w:val="ListParagraph"/>
                        <w:numPr>
                          <w:ilvl w:val="0"/>
                          <w:numId w:val="23"/>
                        </w:numPr>
                        <w:jc w:val="center"/>
                        <w:rPr>
                          <w:rFonts w:asciiTheme="majorHAnsi" w:hAnsiTheme="majorHAnsi" w:cstheme="majorHAnsi"/>
                          <w:color w:val="0F0D29" w:themeColor="text1"/>
                          <w:sz w:val="24"/>
                          <w:szCs w:val="24"/>
                        </w:rPr>
                      </w:pPr>
                      <w:r w:rsidRPr="00121C95">
                        <w:rPr>
                          <w:rFonts w:asciiTheme="majorHAnsi" w:hAnsiTheme="majorHAnsi" w:cstheme="majorHAnsi"/>
                          <w:color w:val="0F0D29" w:themeColor="text1"/>
                          <w:sz w:val="24"/>
                          <w:szCs w:val="24"/>
                        </w:rPr>
                        <w:t>The User needs to register to the system by filling the registration form</w:t>
                      </w:r>
                    </w:p>
                    <w:p w14:paraId="799B7C9A" w14:textId="56E0AADE" w:rsidR="0062739B" w:rsidRPr="00121C95" w:rsidRDefault="0062739B" w:rsidP="004A2649">
                      <w:pPr>
                        <w:pStyle w:val="ListParagraph"/>
                        <w:numPr>
                          <w:ilvl w:val="0"/>
                          <w:numId w:val="23"/>
                        </w:numPr>
                        <w:rPr>
                          <w:rFonts w:asciiTheme="majorHAnsi" w:hAnsiTheme="majorHAnsi" w:cstheme="majorHAnsi"/>
                          <w:color w:val="0F0D29" w:themeColor="text1"/>
                          <w:sz w:val="24"/>
                          <w:szCs w:val="24"/>
                        </w:rPr>
                      </w:pPr>
                      <w:r w:rsidRPr="00121C95">
                        <w:rPr>
                          <w:rFonts w:asciiTheme="majorHAnsi" w:hAnsiTheme="majorHAnsi" w:cstheme="majorHAnsi"/>
                          <w:color w:val="0F0D29" w:themeColor="text1"/>
                          <w:sz w:val="24"/>
                          <w:szCs w:val="24"/>
                        </w:rPr>
                        <w:t>After registering, the User will be allow to log in by filling the Login form</w:t>
                      </w:r>
                    </w:p>
                    <w:p w14:paraId="0407E74F" w14:textId="086422BF" w:rsidR="0062739B" w:rsidRPr="00C653CA" w:rsidRDefault="0062739B" w:rsidP="004A2649">
                      <w:pPr>
                        <w:pStyle w:val="ListParagraph"/>
                        <w:numPr>
                          <w:ilvl w:val="0"/>
                          <w:numId w:val="23"/>
                        </w:numPr>
                        <w:rPr>
                          <w:color w:val="F2F2F2" w:themeColor="background1" w:themeShade="F2"/>
                          <w:sz w:val="24"/>
                          <w:szCs w:val="24"/>
                        </w:rPr>
                      </w:pPr>
                      <w:r w:rsidRPr="00121C95">
                        <w:rPr>
                          <w:rFonts w:asciiTheme="majorHAnsi" w:hAnsiTheme="majorHAnsi" w:cstheme="majorHAnsi"/>
                          <w:color w:val="0F0D29" w:themeColor="text1"/>
                          <w:sz w:val="24"/>
                          <w:szCs w:val="24"/>
                        </w:rPr>
                        <w:t>Once the access is granted, the User may open a workspace where he could edit its researches and submit to a supervisor and he can also use the system to interact with supervisor and get feedback</w:t>
                      </w:r>
                    </w:p>
                  </w:txbxContent>
                </v:textbox>
                <w10:wrap anchorx="margin"/>
              </v:roundrect>
            </w:pict>
          </mc:Fallback>
        </mc:AlternateContent>
      </w:r>
      <w:r w:rsidR="009A47E7">
        <w:rPr>
          <w:noProof/>
          <w:lang w:val="en-ZA" w:eastAsia="en-ZA"/>
        </w:rPr>
        <mc:AlternateContent>
          <mc:Choice Requires="wps">
            <w:drawing>
              <wp:anchor distT="0" distB="0" distL="114300" distR="114300" simplePos="0" relativeHeight="251694592" behindDoc="0" locked="0" layoutInCell="1" allowOverlap="1" wp14:anchorId="22A3C886" wp14:editId="60541527">
                <wp:simplePos x="0" y="0"/>
                <wp:positionH relativeFrom="column">
                  <wp:posOffset>2343150</wp:posOffset>
                </wp:positionH>
                <wp:positionV relativeFrom="paragraph">
                  <wp:posOffset>2851150</wp:posOffset>
                </wp:positionV>
                <wp:extent cx="1171575" cy="209550"/>
                <wp:effectExtent l="0" t="0" r="28575" b="19050"/>
                <wp:wrapNone/>
                <wp:docPr id="97" name="Left Arrow 97"/>
                <wp:cNvGraphicFramePr/>
                <a:graphic xmlns:a="http://schemas.openxmlformats.org/drawingml/2006/main">
                  <a:graphicData uri="http://schemas.microsoft.com/office/word/2010/wordprocessingShape">
                    <wps:wsp>
                      <wps:cNvSpPr/>
                      <wps:spPr>
                        <a:xfrm>
                          <a:off x="0" y="0"/>
                          <a:ext cx="1171575" cy="209550"/>
                        </a:xfrm>
                        <a:prstGeom prst="leftArrow">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3FF4E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7" o:spid="_x0000_s1026" type="#_x0000_t66" style="position:absolute;margin-left:184.5pt;margin-top:224.5pt;width:92.25pt;height:16.5pt;z-index:2516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" adj="1932" fillcolor="#e7e6e6 [3214]" strokecolor="#e7e6e6 [3214]" strokeweight="2pt"/>
            </w:pict>
          </mc:Fallback>
        </mc:AlternateContent>
      </w:r>
      <w:r w:rsidR="00B004A4">
        <w:rPr>
          <w:noProof/>
          <w:lang w:val="en-ZA" w:eastAsia="en-ZA"/>
        </w:rPr>
        <mc:AlternateContent>
          <mc:Choice Requires="wps">
            <w:drawing>
              <wp:anchor distT="0" distB="0" distL="114300" distR="114300" simplePos="0" relativeHeight="251693568" behindDoc="0" locked="0" layoutInCell="1" allowOverlap="1" wp14:anchorId="6BC817E2" wp14:editId="4B3D922D">
                <wp:simplePos x="0" y="0"/>
                <wp:positionH relativeFrom="column">
                  <wp:posOffset>5981700</wp:posOffset>
                </wp:positionH>
                <wp:positionV relativeFrom="paragraph">
                  <wp:posOffset>1365250</wp:posOffset>
                </wp:positionV>
                <wp:extent cx="1628775" cy="438150"/>
                <wp:effectExtent l="0" t="0" r="28575" b="19050"/>
                <wp:wrapNone/>
                <wp:docPr id="96" name="U-Turn Arrow 96"/>
                <wp:cNvGraphicFramePr/>
                <a:graphic xmlns:a="http://schemas.openxmlformats.org/drawingml/2006/main">
                  <a:graphicData uri="http://schemas.microsoft.com/office/word/2010/wordprocessingShape">
                    <wps:wsp>
                      <wps:cNvSpPr/>
                      <wps:spPr>
                        <a:xfrm>
                          <a:off x="0" y="0"/>
                          <a:ext cx="1628775" cy="438150"/>
                        </a:xfrm>
                        <a:prstGeom prst="uturnArrow">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EFB664" id="U-Turn Arrow 96" o:spid="_x0000_s1026" style="position:absolute;margin-left:471pt;margin-top:107.5pt;width:128.25pt;height:34.5pt;z-index:251693568;visibility:visible;mso-wrap-style:square;mso-wrap-distance-left:9pt;mso-wrap-distance-top:0;mso-wrap-distance-right:9pt;mso-wrap-distance-bottom:0;mso-position-horizontal:absolute;mso-position-horizontal-relative:text;mso-position-vertical:absolute;mso-position-vertical-relative:text;v-text-anchor:middle" coordsize="1628775,438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" path="m,438150l,191691c,85823,85823,,191691,l1382316,v105868,,191691,85823,191691,191691c1574007,200819,1574006,209947,1574006,219075r54769,l1519238,328613,1409700,219075r54769,l1464469,191691v,-45372,-36781,-82153,-82153,-82153l191691,109538v-45372,,-82153,36781,-82153,82153l109538,438150,,438150xe" fillcolor="#e7e6e6 [3214]" strokecolor="#e7e6e6 [3214]" strokeweight="2pt">
                <v:path arrowok="t" o:connecttype="custom" o:connectlocs="0,438150;0,191691;191691,0;1382316,0;1574007,191691;1574006,219075;1628775,219075;1519238,328613;1409700,219075;1464469,219075;1464469,191691;1382316,109538;191691,109538;109538,191691;109538,438150;0,438150" o:connectangles="0,0,0,0,0,0,0,0,0,0,0,0,0,0,0,0"/>
              </v:shape>
            </w:pict>
          </mc:Fallback>
        </mc:AlternateContent>
      </w:r>
      <w:r w:rsidR="00E60F53">
        <w:t xml:space="preserve">                                                 </w:t>
      </w:r>
      <w:r w:rsidR="00E60F53">
        <w:rPr>
          <w:noProof/>
          <w:lang w:val="en-ZA" w:eastAsia="en-ZA"/>
        </w:rPr>
        <w:drawing>
          <wp:inline distT="0" distB="0" distL="0" distR="0" wp14:anchorId="0578159E" wp14:editId="44359DAC">
            <wp:extent cx="5486400" cy="3200400"/>
            <wp:effectExtent l="0" t="57150" r="0" b="133350"/>
            <wp:docPr id="76" name="Diagram 7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00D15D33">
        <w:br w:type="page"/>
      </w:r>
    </w:p>
    <w:p w14:paraId="424C6021" w14:textId="4A39D2AC" w:rsidR="00D15D33" w:rsidRPr="007C2E0D" w:rsidRDefault="00F56F8D" w:rsidP="00E61992">
      <w:pPr>
        <w:pStyle w:val="ListParagraph"/>
        <w:numPr>
          <w:ilvl w:val="0"/>
          <w:numId w:val="25"/>
        </w:numPr>
        <w:tabs>
          <w:tab w:val="left" w:pos="1320"/>
        </w:tabs>
        <w:rPr>
          <w:color w:val="0F0D29" w:themeColor="text1"/>
        </w:rPr>
      </w:pPr>
      <w:r w:rsidRPr="007C2E0D">
        <w:rPr>
          <w:color w:val="0F0D29" w:themeColor="text1"/>
        </w:rPr>
        <w:lastRenderedPageBreak/>
        <w:t>Economic Feasibility</w:t>
      </w:r>
    </w:p>
    <w:p w14:paraId="2753DE43" w14:textId="25063CA1" w:rsidR="00F56F8D" w:rsidRPr="007C2E0D" w:rsidRDefault="00F56F8D" w:rsidP="00750F27">
      <w:pPr>
        <w:pStyle w:val="Content"/>
        <w:rPr>
          <w:color w:val="0F0D29" w:themeColor="text1"/>
        </w:rPr>
      </w:pPr>
    </w:p>
    <w:p w14:paraId="7B50B1DE" w14:textId="5990851E" w:rsidR="003B2712" w:rsidRDefault="003B2712" w:rsidP="00750F27">
      <w:pPr>
        <w:pStyle w:val="Content"/>
      </w:pPr>
    </w:p>
    <w:p w14:paraId="184FC191" w14:textId="212054AA" w:rsidR="003B2712" w:rsidRDefault="003B2712" w:rsidP="00750F27">
      <w:pPr>
        <w:pStyle w:val="Content"/>
      </w:pPr>
      <w:r>
        <w:t xml:space="preserve">                                                </w:t>
      </w:r>
    </w:p>
    <w:p w14:paraId="657EDD3F" w14:textId="4CDE62DF" w:rsidR="003B2712" w:rsidRDefault="00733EF4" w:rsidP="008B7647">
      <w:pPr>
        <w:pStyle w:val="Content"/>
        <w:tabs>
          <w:tab w:val="left" w:pos="10455"/>
        </w:tabs>
      </w:pPr>
      <w:r>
        <w:rPr>
          <w:noProof/>
          <w:lang w:val="en-ZA" w:eastAsia="en-ZA"/>
        </w:rPr>
        <mc:AlternateContent>
          <mc:Choice Requires="wps">
            <w:drawing>
              <wp:anchor distT="0" distB="0" distL="114300" distR="114300" simplePos="0" relativeHeight="251641344" behindDoc="0" locked="0" layoutInCell="1" allowOverlap="1" wp14:anchorId="132CDAE8" wp14:editId="72F52A1D">
                <wp:simplePos x="0" y="0"/>
                <wp:positionH relativeFrom="column">
                  <wp:posOffset>5743575</wp:posOffset>
                </wp:positionH>
                <wp:positionV relativeFrom="paragraph">
                  <wp:posOffset>2105025</wp:posOffset>
                </wp:positionV>
                <wp:extent cx="1085850" cy="209550"/>
                <wp:effectExtent l="0" t="19050" r="38100" b="38100"/>
                <wp:wrapNone/>
                <wp:docPr id="85" name="Right Arrow 85"/>
                <wp:cNvGraphicFramePr/>
                <a:graphic xmlns:a="http://schemas.openxmlformats.org/drawingml/2006/main">
                  <a:graphicData uri="http://schemas.microsoft.com/office/word/2010/wordprocessingShape">
                    <wps:wsp>
                      <wps:cNvSpPr/>
                      <wps:spPr>
                        <a:xfrm>
                          <a:off x="0" y="0"/>
                          <a:ext cx="1085850" cy="209550"/>
                        </a:xfrm>
                        <a:prstGeom prst="rightArrow">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351500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5" o:spid="_x0000_s1026" type="#_x0000_t13" style="position:absolute;margin-left:452.25pt;margin-top:165.75pt;width:85.5pt;height:16.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" adj="19516" fillcolor="#e7e6e6 [3214]" strokecolor="#e7e6e6 [3214]" strokeweight="2pt"/>
            </w:pict>
          </mc:Fallback>
        </mc:AlternateContent>
      </w:r>
      <w:r w:rsidR="008B7647">
        <w:rPr>
          <w:noProof/>
          <w:lang w:val="en-ZA" w:eastAsia="en-ZA"/>
        </w:rPr>
        <mc:AlternateContent>
          <mc:Choice Requires="wps">
            <w:drawing>
              <wp:anchor distT="0" distB="0" distL="114300" distR="114300" simplePos="0" relativeHeight="251635200" behindDoc="0" locked="0" layoutInCell="1" allowOverlap="1" wp14:anchorId="154E753F" wp14:editId="2A5E157A">
                <wp:simplePos x="0" y="0"/>
                <wp:positionH relativeFrom="column">
                  <wp:posOffset>6943725</wp:posOffset>
                </wp:positionH>
                <wp:positionV relativeFrom="paragraph">
                  <wp:posOffset>1969770</wp:posOffset>
                </wp:positionV>
                <wp:extent cx="1333500" cy="3057525"/>
                <wp:effectExtent l="0" t="0" r="19050" b="28575"/>
                <wp:wrapNone/>
                <wp:docPr id="83" name="Rounded Rectangle 83"/>
                <wp:cNvGraphicFramePr/>
                <a:graphic xmlns:a="http://schemas.openxmlformats.org/drawingml/2006/main">
                  <a:graphicData uri="http://schemas.microsoft.com/office/word/2010/wordprocessingShape">
                    <wps:wsp>
                      <wps:cNvSpPr/>
                      <wps:spPr>
                        <a:xfrm>
                          <a:off x="0" y="0"/>
                          <a:ext cx="1333500" cy="3057525"/>
                        </a:xfrm>
                        <a:prstGeom prst="round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E78900" w14:textId="271FFBEC" w:rsidR="0062739B" w:rsidRPr="00733EF4" w:rsidRDefault="0062739B" w:rsidP="0055731C">
                            <w:pPr>
                              <w:jc w:val="center"/>
                              <w:rPr>
                                <w:color w:val="0F0D29" w:themeColor="text1"/>
                              </w:rPr>
                            </w:pPr>
                            <w:r w:rsidRPr="00733EF4">
                              <w:rPr>
                                <w:rFonts w:asciiTheme="majorHAnsi" w:hAnsiTheme="majorHAnsi" w:cstheme="majorHAnsi"/>
                                <w:color w:val="0F0D29" w:themeColor="text1"/>
                                <w:sz w:val="24"/>
                                <w:szCs w:val="24"/>
                              </w:rPr>
                              <w:t>By selling the system to other institution or by exposing the system to a large number of Students, TUT may earn more tha</w:t>
                            </w:r>
                            <w:r w:rsidRPr="00733EF4">
                              <w:rPr>
                                <w:color w:val="0F0D29" w:themeColor="text1"/>
                              </w:rPr>
                              <w:t>n R500000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4E753F" id="Rounded Rectangle 83" o:spid="_x0000_s1056" style="position:absolute;margin-left:546.75pt;margin-top:155.1pt;width:105pt;height:240.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" fillcolor="#e7e6e6 [3214]" strokecolor="#e7e6e6 [3214]" strokeweight="2pt">
                <v:textbox>
                  <w:txbxContent>
                    <w:p w14:paraId="59E78900" w14:textId="271FFBEC" w:rsidR="0062739B" w:rsidRPr="00733EF4" w:rsidRDefault="0062739B" w:rsidP="0055731C">
                      <w:pPr>
                        <w:jc w:val="center"/>
                        <w:rPr>
                          <w:color w:val="0F0D29" w:themeColor="text1"/>
                        </w:rPr>
                      </w:pPr>
                      <w:r w:rsidRPr="00733EF4">
                        <w:rPr>
                          <w:rFonts w:asciiTheme="majorHAnsi" w:hAnsiTheme="majorHAnsi" w:cstheme="majorHAnsi"/>
                          <w:color w:val="0F0D29" w:themeColor="text1"/>
                          <w:sz w:val="24"/>
                          <w:szCs w:val="24"/>
                        </w:rPr>
                        <w:t>By selling the system to other institution or by exposing the system to a large number of Students, TUT may earn more tha</w:t>
                      </w:r>
                      <w:r w:rsidRPr="00733EF4">
                        <w:rPr>
                          <w:color w:val="0F0D29" w:themeColor="text1"/>
                        </w:rPr>
                        <w:t>n R500000</w:t>
                      </w:r>
                    </w:p>
                  </w:txbxContent>
                </v:textbox>
              </v:roundrect>
            </w:pict>
          </mc:Fallback>
        </mc:AlternateContent>
      </w:r>
      <w:r w:rsidR="008B7647">
        <w:rPr>
          <w:noProof/>
          <w:lang w:val="en-ZA" w:eastAsia="en-ZA"/>
        </w:rPr>
        <mc:AlternateContent>
          <mc:Choice Requires="wps">
            <w:drawing>
              <wp:anchor distT="0" distB="0" distL="114300" distR="114300" simplePos="0" relativeHeight="251638272" behindDoc="0" locked="0" layoutInCell="1" allowOverlap="1" wp14:anchorId="0C2C6523" wp14:editId="39CDDAC5">
                <wp:simplePos x="0" y="0"/>
                <wp:positionH relativeFrom="column">
                  <wp:posOffset>5648325</wp:posOffset>
                </wp:positionH>
                <wp:positionV relativeFrom="paragraph">
                  <wp:posOffset>1293495</wp:posOffset>
                </wp:positionV>
                <wp:extent cx="1085850" cy="209550"/>
                <wp:effectExtent l="0" t="19050" r="38100" b="38100"/>
                <wp:wrapNone/>
                <wp:docPr id="84" name="Right Arrow 84"/>
                <wp:cNvGraphicFramePr/>
                <a:graphic xmlns:a="http://schemas.openxmlformats.org/drawingml/2006/main">
                  <a:graphicData uri="http://schemas.microsoft.com/office/word/2010/wordprocessingShape">
                    <wps:wsp>
                      <wps:cNvSpPr/>
                      <wps:spPr>
                        <a:xfrm>
                          <a:off x="0" y="0"/>
                          <a:ext cx="1085850" cy="209550"/>
                        </a:xfrm>
                        <a:prstGeom prst="rightArrow">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5F7F9B" id="Right Arrow 84" o:spid="_x0000_s1026" type="#_x0000_t13" style="position:absolute;margin-left:444.75pt;margin-top:101.85pt;width:85.5pt;height:16.5pt;z-index:25163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" adj="19516" fillcolor="#e7e6e6 [3214]" strokecolor="#e7e6e6 [3214]" strokeweight="2pt"/>
            </w:pict>
          </mc:Fallback>
        </mc:AlternateContent>
      </w:r>
      <w:r w:rsidR="008B7647">
        <w:rPr>
          <w:noProof/>
          <w:lang w:val="en-ZA" w:eastAsia="en-ZA"/>
        </w:rPr>
        <mc:AlternateContent>
          <mc:Choice Requires="wps">
            <w:drawing>
              <wp:anchor distT="0" distB="0" distL="114300" distR="114300" simplePos="0" relativeHeight="251632128" behindDoc="0" locked="0" layoutInCell="1" allowOverlap="1" wp14:anchorId="1AB04545" wp14:editId="713A5B44">
                <wp:simplePos x="0" y="0"/>
                <wp:positionH relativeFrom="column">
                  <wp:posOffset>6905625</wp:posOffset>
                </wp:positionH>
                <wp:positionV relativeFrom="paragraph">
                  <wp:posOffset>1038225</wp:posOffset>
                </wp:positionV>
                <wp:extent cx="1333500" cy="733425"/>
                <wp:effectExtent l="0" t="0" r="19050" b="28575"/>
                <wp:wrapNone/>
                <wp:docPr id="82" name="Rounded Rectangle 82"/>
                <wp:cNvGraphicFramePr/>
                <a:graphic xmlns:a="http://schemas.openxmlformats.org/drawingml/2006/main">
                  <a:graphicData uri="http://schemas.microsoft.com/office/word/2010/wordprocessingShape">
                    <wps:wsp>
                      <wps:cNvSpPr/>
                      <wps:spPr>
                        <a:xfrm>
                          <a:off x="0" y="0"/>
                          <a:ext cx="1333500" cy="733425"/>
                        </a:xfrm>
                        <a:prstGeom prst="round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716B5" w14:textId="009DFED6" w:rsidR="0062739B" w:rsidRPr="00733EF4" w:rsidRDefault="0062739B" w:rsidP="008B7647">
                            <w:pPr>
                              <w:jc w:val="center"/>
                              <w:rPr>
                                <w:color w:val="0F0D29" w:themeColor="text1"/>
                              </w:rPr>
                            </w:pPr>
                            <w:r w:rsidRPr="00733EF4">
                              <w:rPr>
                                <w:color w:val="0F0D29" w:themeColor="text1"/>
                              </w:rPr>
                              <w:t>R80000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B04545" id="Rounded Rectangle 82" o:spid="_x0000_s1057" style="position:absolute;margin-left:543.75pt;margin-top:81.75pt;width:105pt;height:57.7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" fillcolor="#e7e6e6 [3214]" strokecolor="#e7e6e6 [3214]" strokeweight="2pt">
                <v:textbox>
                  <w:txbxContent>
                    <w:p w14:paraId="1A2716B5" w14:textId="009DFED6" w:rsidR="0062739B" w:rsidRPr="00733EF4" w:rsidRDefault="0062739B" w:rsidP="008B7647">
                      <w:pPr>
                        <w:jc w:val="center"/>
                        <w:rPr>
                          <w:color w:val="0F0D29" w:themeColor="text1"/>
                        </w:rPr>
                      </w:pPr>
                      <w:r w:rsidRPr="00733EF4">
                        <w:rPr>
                          <w:color w:val="0F0D29" w:themeColor="text1"/>
                        </w:rPr>
                        <w:t>R80000</w:t>
                      </w:r>
                    </w:p>
                  </w:txbxContent>
                </v:textbox>
              </v:roundrect>
            </w:pict>
          </mc:Fallback>
        </mc:AlternateContent>
      </w:r>
      <w:r w:rsidR="008B7647">
        <w:rPr>
          <w:noProof/>
          <w:lang w:val="en-ZA" w:eastAsia="en-ZA"/>
        </w:rPr>
        <mc:AlternateContent>
          <mc:Choice Requires="wps">
            <w:drawing>
              <wp:anchor distT="0" distB="0" distL="114300" distR="114300" simplePos="0" relativeHeight="251623936" behindDoc="0" locked="0" layoutInCell="1" allowOverlap="1" wp14:anchorId="6B381CA2" wp14:editId="2003D765">
                <wp:simplePos x="0" y="0"/>
                <wp:positionH relativeFrom="column">
                  <wp:posOffset>6877050</wp:posOffset>
                </wp:positionH>
                <wp:positionV relativeFrom="paragraph">
                  <wp:posOffset>7620</wp:posOffset>
                </wp:positionV>
                <wp:extent cx="1333500" cy="733425"/>
                <wp:effectExtent l="0" t="0" r="19050" b="28575"/>
                <wp:wrapNone/>
                <wp:docPr id="74" name="Rounded Rectangle 74"/>
                <wp:cNvGraphicFramePr/>
                <a:graphic xmlns:a="http://schemas.openxmlformats.org/drawingml/2006/main">
                  <a:graphicData uri="http://schemas.microsoft.com/office/word/2010/wordprocessingShape">
                    <wps:wsp>
                      <wps:cNvSpPr/>
                      <wps:spPr>
                        <a:xfrm>
                          <a:off x="0" y="0"/>
                          <a:ext cx="1333500" cy="733425"/>
                        </a:xfrm>
                        <a:prstGeom prst="roundRect">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BEB91A" w14:textId="6488CE2D" w:rsidR="0062739B" w:rsidRPr="00733EF4" w:rsidRDefault="0062739B" w:rsidP="008B7647">
                            <w:pPr>
                              <w:jc w:val="center"/>
                              <w:rPr>
                                <w:color w:val="0F0D29" w:themeColor="text1"/>
                              </w:rPr>
                            </w:pPr>
                            <w:r w:rsidRPr="00733EF4">
                              <w:rPr>
                                <w:color w:val="0F0D29" w:themeColor="text1"/>
                              </w:rPr>
                              <w:t>R100000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381CA2" id="Rounded Rectangle 74" o:spid="_x0000_s1058" style="position:absolute;margin-left:541.5pt;margin-top:.6pt;width:105pt;height:57.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" fillcolor="#e7e6e6 [3214]" strokecolor="#e7e6e6 [3214]" strokeweight="2pt">
                <v:textbox>
                  <w:txbxContent>
                    <w:p w14:paraId="79BEB91A" w14:textId="6488CE2D" w:rsidR="0062739B" w:rsidRPr="00733EF4" w:rsidRDefault="0062739B" w:rsidP="008B7647">
                      <w:pPr>
                        <w:jc w:val="center"/>
                        <w:rPr>
                          <w:color w:val="0F0D29" w:themeColor="text1"/>
                        </w:rPr>
                      </w:pPr>
                      <w:r w:rsidRPr="00733EF4">
                        <w:rPr>
                          <w:color w:val="0F0D29" w:themeColor="text1"/>
                        </w:rPr>
                        <w:t>R100000</w:t>
                      </w:r>
                    </w:p>
                  </w:txbxContent>
                </v:textbox>
              </v:roundrect>
            </w:pict>
          </mc:Fallback>
        </mc:AlternateContent>
      </w:r>
      <w:r w:rsidR="008B7647">
        <w:rPr>
          <w:noProof/>
          <w:lang w:val="en-ZA" w:eastAsia="en-ZA"/>
        </w:rPr>
        <mc:AlternateContent>
          <mc:Choice Requires="wps">
            <w:drawing>
              <wp:anchor distT="0" distB="0" distL="114300" distR="114300" simplePos="0" relativeHeight="251628032" behindDoc="0" locked="0" layoutInCell="1" allowOverlap="1" wp14:anchorId="31EB49A7" wp14:editId="463BB48A">
                <wp:simplePos x="0" y="0"/>
                <wp:positionH relativeFrom="column">
                  <wp:posOffset>5753100</wp:posOffset>
                </wp:positionH>
                <wp:positionV relativeFrom="paragraph">
                  <wp:posOffset>369570</wp:posOffset>
                </wp:positionV>
                <wp:extent cx="981075" cy="180975"/>
                <wp:effectExtent l="0" t="19050" r="47625" b="47625"/>
                <wp:wrapNone/>
                <wp:docPr id="78" name="Right Arrow 78"/>
                <wp:cNvGraphicFramePr/>
                <a:graphic xmlns:a="http://schemas.openxmlformats.org/drawingml/2006/main">
                  <a:graphicData uri="http://schemas.microsoft.com/office/word/2010/wordprocessingShape">
                    <wps:wsp>
                      <wps:cNvSpPr/>
                      <wps:spPr>
                        <a:xfrm>
                          <a:off x="0" y="0"/>
                          <a:ext cx="981075" cy="180975"/>
                        </a:xfrm>
                        <a:prstGeom prst="rightArrow">
                          <a:avLst/>
                        </a:prstGeom>
                        <a:solidFill>
                          <a:schemeClr val="bg2"/>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488D12" id="Right Arrow 78" o:spid="_x0000_s1026" type="#_x0000_t13" style="position:absolute;margin-left:453pt;margin-top:29.1pt;width:77.25pt;height:14.25pt;z-index:25162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" adj="19608" fillcolor="#e7e6e6 [3214]" strokecolor="#e7e6e6 [3214]" strokeweight="2pt"/>
            </w:pict>
          </mc:Fallback>
        </mc:AlternateContent>
      </w:r>
      <w:r w:rsidR="003B2712">
        <w:t xml:space="preserve">               </w:t>
      </w:r>
      <w:r w:rsidR="003B2712">
        <w:rPr>
          <w:noProof/>
          <w:lang w:val="en-ZA" w:eastAsia="en-ZA"/>
        </w:rPr>
        <w:drawing>
          <wp:inline distT="0" distB="0" distL="0" distR="0" wp14:anchorId="070C3565" wp14:editId="7B0AF0B6">
            <wp:extent cx="5486400" cy="4095750"/>
            <wp:effectExtent l="0" t="0" r="0" b="895350"/>
            <wp:docPr id="77" name="Diagram 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r w:rsidR="008B7647">
        <w:tab/>
      </w:r>
    </w:p>
    <w:p w14:paraId="77F04B0F" w14:textId="77777777" w:rsidR="00834A1B" w:rsidRPr="007C2E0D" w:rsidRDefault="00834A1B" w:rsidP="00E61992">
      <w:pPr>
        <w:pStyle w:val="Content"/>
        <w:numPr>
          <w:ilvl w:val="0"/>
          <w:numId w:val="25"/>
        </w:numPr>
        <w:rPr>
          <w:color w:val="0F0D29" w:themeColor="text1"/>
        </w:rPr>
      </w:pPr>
      <w:r w:rsidRPr="007C2E0D">
        <w:rPr>
          <w:color w:val="0F0D29" w:themeColor="text1"/>
        </w:rPr>
        <w:t>Legal Feasibility</w:t>
      </w:r>
    </w:p>
    <w:p w14:paraId="54C3EF13" w14:textId="77777777" w:rsidR="00834A1B" w:rsidRDefault="00834A1B" w:rsidP="00834A1B">
      <w:pPr>
        <w:pStyle w:val="Content"/>
      </w:pPr>
    </w:p>
    <w:p w14:paraId="46455EBE" w14:textId="77777777" w:rsidR="00834A1B" w:rsidRDefault="00834A1B" w:rsidP="00834A1B">
      <w:pPr>
        <w:pStyle w:val="Content"/>
      </w:pPr>
    </w:p>
    <w:p w14:paraId="57BD6DA0" w14:textId="041FECF2" w:rsidR="00794E97" w:rsidRPr="00D15D33" w:rsidRDefault="00834A1B" w:rsidP="00834A1B">
      <w:pPr>
        <w:pStyle w:val="Content"/>
        <w:sectPr w:rsidR="00794E97" w:rsidRPr="00D15D33" w:rsidSect="00B03B64">
          <w:pgSz w:w="15840" w:h="12240" w:orient="landscape"/>
          <w:pgMar w:top="1151" w:right="720" w:bottom="1151" w:left="720" w:header="0" w:footer="288" w:gutter="0"/>
          <w:pgNumType w:start="1"/>
          <w:cols w:space="720"/>
          <w:docGrid w:linePitch="382"/>
        </w:sectPr>
      </w:pPr>
      <w:r>
        <w:t xml:space="preserve">                           </w:t>
      </w:r>
      <w:r>
        <w:rPr>
          <w:noProof/>
          <w:lang w:val="en-ZA" w:eastAsia="en-ZA"/>
        </w:rPr>
        <w:drawing>
          <wp:inline distT="0" distB="0" distL="0" distR="0" wp14:anchorId="57D1B2A4" wp14:editId="13B13D6D">
            <wp:extent cx="7677150" cy="4400550"/>
            <wp:effectExtent l="95250" t="19050" r="114300" b="114300"/>
            <wp:docPr id="88" name="Diagram 8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r w:rsidR="00D15D33">
        <w:tab/>
      </w:r>
    </w:p>
    <w:p w14:paraId="61333479" w14:textId="00E60C9A" w:rsidR="00B03B64" w:rsidRPr="00B03B64" w:rsidRDefault="00B03B64" w:rsidP="00B03B64"/>
    <w:p w14:paraId="7FDA16B0" w14:textId="697E6F27" w:rsidR="00236814" w:rsidRPr="00C92DEC" w:rsidRDefault="00236814" w:rsidP="00B86CA1">
      <w:pPr>
        <w:pStyle w:val="Heading1"/>
        <w:numPr>
          <w:ilvl w:val="0"/>
          <w:numId w:val="24"/>
        </w:numPr>
        <w:rPr>
          <w:color w:val="0F0D29" w:themeColor="text1"/>
        </w:rPr>
      </w:pPr>
      <w:bookmarkStart w:id="19" w:name="_Toc116909593"/>
      <w:bookmarkStart w:id="20" w:name="_Toc117080537"/>
      <w:r w:rsidRPr="00C92DEC">
        <w:rPr>
          <w:color w:val="0F0D29" w:themeColor="text1"/>
        </w:rPr>
        <w:t>Stakeholder Management</w:t>
      </w:r>
      <w:bookmarkEnd w:id="19"/>
      <w:bookmarkEnd w:id="20"/>
    </w:p>
    <w:p w14:paraId="327B27A0" w14:textId="77777777" w:rsidR="00B3564B" w:rsidRDefault="00B3564B" w:rsidP="00B3564B">
      <w:pPr>
        <w:pStyle w:val="Heading1"/>
        <w:ind w:left="1080"/>
      </w:pPr>
    </w:p>
    <w:p w14:paraId="1DA38FB2" w14:textId="77270972" w:rsidR="00236814" w:rsidRDefault="003252B6" w:rsidP="00723544">
      <w:pPr>
        <w:pStyle w:val="Content"/>
      </w:pPr>
      <w:r>
        <w:rPr>
          <w:noProof/>
          <w:lang w:val="en-ZA" w:eastAsia="en-ZA"/>
        </w:rPr>
        <w:drawing>
          <wp:inline distT="0" distB="0" distL="0" distR="0" wp14:anchorId="6833F7E4" wp14:editId="4DA32056">
            <wp:extent cx="6267450" cy="5438775"/>
            <wp:effectExtent l="76200" t="57150" r="76200" b="6667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0A121E41" w14:textId="77777777" w:rsidR="001A2381" w:rsidRDefault="001A2381" w:rsidP="00236814">
      <w:pPr>
        <w:pStyle w:val="Heading1"/>
      </w:pPr>
    </w:p>
    <w:p w14:paraId="75B92542" w14:textId="77777777" w:rsidR="00B03B64" w:rsidRDefault="001A2381">
      <w:pPr>
        <w:spacing w:after="200"/>
        <w:sectPr w:rsidR="00B03B64" w:rsidSect="00794E97">
          <w:pgSz w:w="12240" w:h="15840"/>
          <w:pgMar w:top="720" w:right="1151" w:bottom="720" w:left="1151" w:header="0" w:footer="288" w:gutter="0"/>
          <w:pgNumType w:start="1"/>
          <w:cols w:space="720"/>
          <w:docGrid w:linePitch="382"/>
        </w:sectPr>
      </w:pPr>
      <w:r>
        <w:br w:type="page"/>
      </w:r>
    </w:p>
    <w:p w14:paraId="712EE118" w14:textId="72605C12" w:rsidR="001A2381" w:rsidRDefault="001A2381">
      <w:pPr>
        <w:spacing w:after="200"/>
        <w:rPr>
          <w:rFonts w:asciiTheme="majorHAnsi" w:eastAsiaTheme="majorEastAsia" w:hAnsiTheme="majorHAnsi" w:cstheme="majorBidi"/>
          <w:color w:val="061F57" w:themeColor="text2" w:themeShade="BF"/>
          <w:kern w:val="28"/>
          <w:sz w:val="52"/>
          <w:szCs w:val="32"/>
        </w:rPr>
      </w:pPr>
    </w:p>
    <w:p w14:paraId="48C9DF78" w14:textId="0E30CF86" w:rsidR="001A2381" w:rsidRPr="00C92DEC" w:rsidRDefault="001531BB" w:rsidP="00B86CA1">
      <w:pPr>
        <w:pStyle w:val="Heading1"/>
        <w:numPr>
          <w:ilvl w:val="0"/>
          <w:numId w:val="24"/>
        </w:numPr>
        <w:rPr>
          <w:color w:val="0F0D29" w:themeColor="text1"/>
        </w:rPr>
      </w:pPr>
      <w:bookmarkStart w:id="21" w:name="_Toc117080538"/>
      <w:r w:rsidRPr="00C92DEC">
        <w:rPr>
          <w:color w:val="0F0D29" w:themeColor="text1"/>
        </w:rPr>
        <w:t>Functional and Non Functional Requirements</w:t>
      </w:r>
      <w:bookmarkEnd w:id="21"/>
    </w:p>
    <w:p w14:paraId="2F9D13A7" w14:textId="362B1FA5" w:rsidR="001531BB" w:rsidRPr="0075416B" w:rsidRDefault="001531BB" w:rsidP="001531BB">
      <w:pPr>
        <w:pStyle w:val="Heading2"/>
        <w:numPr>
          <w:ilvl w:val="0"/>
          <w:numId w:val="10"/>
        </w:numPr>
        <w:rPr>
          <w:color w:val="0F0D29" w:themeColor="text1"/>
        </w:rPr>
      </w:pPr>
      <w:bookmarkStart w:id="22" w:name="_Toc117080539"/>
      <w:r w:rsidRPr="0075416B">
        <w:rPr>
          <w:color w:val="0F0D29" w:themeColor="text1"/>
        </w:rPr>
        <w:t>Functional Requirements</w:t>
      </w:r>
      <w:bookmarkEnd w:id="22"/>
    </w:p>
    <w:p w14:paraId="4D796206" w14:textId="3B872CC6" w:rsidR="00FB0DC8" w:rsidRPr="0075416B" w:rsidRDefault="00FB0DC8" w:rsidP="002741D4">
      <w:pPr>
        <w:pStyle w:val="ListParagraph"/>
        <w:numPr>
          <w:ilvl w:val="0"/>
          <w:numId w:val="31"/>
        </w:numPr>
        <w:rPr>
          <w:color w:val="0F0D29" w:themeColor="text1"/>
        </w:rPr>
      </w:pPr>
      <w:r w:rsidRPr="0075416B">
        <w:rPr>
          <w:color w:val="0F0D29" w:themeColor="text1"/>
        </w:rPr>
        <w:t>For Landing Page</w:t>
      </w:r>
    </w:p>
    <w:tbl>
      <w:tblPr>
        <w:tblStyle w:val="TableGrid"/>
        <w:tblW w:w="0" w:type="auto"/>
        <w:tblLook w:val="04A0" w:firstRow="1" w:lastRow="0" w:firstColumn="1" w:lastColumn="0" w:noHBand="0" w:noVBand="1"/>
      </w:tblPr>
      <w:tblGrid>
        <w:gridCol w:w="2254"/>
        <w:gridCol w:w="2254"/>
        <w:gridCol w:w="2254"/>
        <w:gridCol w:w="2254"/>
      </w:tblGrid>
      <w:tr w:rsidR="00FB0DC8" w:rsidRPr="00FB0DC8" w14:paraId="35FD742E" w14:textId="77777777" w:rsidTr="00716574">
        <w:tc>
          <w:tcPr>
            <w:tcW w:w="2254" w:type="dxa"/>
            <w:shd w:val="clear" w:color="auto" w:fill="E7E6E6" w:themeFill="background2"/>
          </w:tcPr>
          <w:p w14:paraId="2ED9703B" w14:textId="77777777" w:rsidR="0024052F" w:rsidRPr="00FB0DC8" w:rsidRDefault="0024052F" w:rsidP="006D32F2">
            <w:pPr>
              <w:rPr>
                <w:b w:val="0"/>
                <w:color w:val="171717" w:themeColor="background2" w:themeShade="1A"/>
                <w:sz w:val="24"/>
                <w:szCs w:val="24"/>
              </w:rPr>
            </w:pPr>
            <w:r w:rsidRPr="00FB0DC8">
              <w:rPr>
                <w:rFonts w:ascii="Arial" w:hAnsi="Arial" w:cs="Arial"/>
                <w:b w:val="0"/>
                <w:color w:val="171717" w:themeColor="background2" w:themeShade="1A"/>
                <w:sz w:val="24"/>
                <w:szCs w:val="24"/>
              </w:rPr>
              <w:t xml:space="preserve">Functional </w:t>
            </w:r>
            <w:r w:rsidRPr="00FB0DC8">
              <w:rPr>
                <w:rFonts w:ascii="Arial" w:hAnsi="Arial" w:cs="Arial"/>
                <w:b w:val="0"/>
                <w:color w:val="171717" w:themeColor="background2" w:themeShade="1A"/>
                <w:sz w:val="24"/>
                <w:szCs w:val="24"/>
              </w:rPr>
              <w:br/>
              <w:t>Requirement ID:</w:t>
            </w:r>
          </w:p>
        </w:tc>
        <w:tc>
          <w:tcPr>
            <w:tcW w:w="2254" w:type="dxa"/>
            <w:shd w:val="clear" w:color="auto" w:fill="E7E6E6" w:themeFill="background2"/>
          </w:tcPr>
          <w:p w14:paraId="66B34F10" w14:textId="77777777" w:rsidR="0024052F" w:rsidRPr="00FB0DC8" w:rsidRDefault="0024052F" w:rsidP="006D32F2">
            <w:pPr>
              <w:rPr>
                <w:b w:val="0"/>
                <w:color w:val="171717" w:themeColor="background2" w:themeShade="1A"/>
                <w:sz w:val="24"/>
                <w:szCs w:val="24"/>
              </w:rPr>
            </w:pPr>
            <w:r w:rsidRPr="00FB0DC8">
              <w:rPr>
                <w:rFonts w:ascii="Arial" w:hAnsi="Arial" w:cs="Arial"/>
                <w:b w:val="0"/>
                <w:color w:val="171717" w:themeColor="background2" w:themeShade="1A"/>
                <w:sz w:val="24"/>
                <w:szCs w:val="24"/>
              </w:rPr>
              <w:t xml:space="preserve">Functional </w:t>
            </w:r>
            <w:r w:rsidRPr="00FB0DC8">
              <w:rPr>
                <w:rFonts w:ascii="Arial" w:hAnsi="Arial" w:cs="Arial"/>
                <w:b w:val="0"/>
                <w:color w:val="171717" w:themeColor="background2" w:themeShade="1A"/>
                <w:sz w:val="24"/>
                <w:szCs w:val="24"/>
              </w:rPr>
              <w:br/>
              <w:t xml:space="preserve">Requirement </w:t>
            </w:r>
            <w:r w:rsidRPr="00FB0DC8">
              <w:rPr>
                <w:rFonts w:ascii="Arial" w:hAnsi="Arial" w:cs="Arial"/>
                <w:b w:val="0"/>
                <w:color w:val="171717" w:themeColor="background2" w:themeShade="1A"/>
                <w:sz w:val="24"/>
                <w:szCs w:val="24"/>
              </w:rPr>
              <w:br/>
              <w:t>Description</w:t>
            </w:r>
          </w:p>
        </w:tc>
        <w:tc>
          <w:tcPr>
            <w:tcW w:w="2254" w:type="dxa"/>
            <w:shd w:val="clear" w:color="auto" w:fill="E7E6E6" w:themeFill="background2"/>
          </w:tcPr>
          <w:p w14:paraId="07ED0B88" w14:textId="77777777" w:rsidR="0024052F" w:rsidRPr="00FB0DC8" w:rsidRDefault="0024052F" w:rsidP="006D32F2">
            <w:pPr>
              <w:rPr>
                <w:b w:val="0"/>
                <w:color w:val="171717" w:themeColor="background2" w:themeShade="1A"/>
                <w:sz w:val="24"/>
                <w:szCs w:val="24"/>
              </w:rPr>
            </w:pPr>
            <w:r w:rsidRPr="00FB0DC8">
              <w:rPr>
                <w:rFonts w:ascii="Arial" w:hAnsi="Arial" w:cs="Arial"/>
                <w:b w:val="0"/>
                <w:color w:val="171717" w:themeColor="background2" w:themeShade="1A"/>
                <w:sz w:val="24"/>
                <w:szCs w:val="24"/>
              </w:rPr>
              <w:t xml:space="preserve">Mandatory/ Not </w:t>
            </w:r>
            <w:r w:rsidRPr="00FB0DC8">
              <w:rPr>
                <w:rFonts w:ascii="Arial" w:hAnsi="Arial" w:cs="Arial"/>
                <w:b w:val="0"/>
                <w:color w:val="171717" w:themeColor="background2" w:themeShade="1A"/>
                <w:sz w:val="24"/>
                <w:szCs w:val="24"/>
              </w:rPr>
              <w:br/>
              <w:t>Mandatory</w:t>
            </w:r>
          </w:p>
        </w:tc>
        <w:tc>
          <w:tcPr>
            <w:tcW w:w="2254" w:type="dxa"/>
            <w:shd w:val="clear" w:color="auto" w:fill="E7E6E6" w:themeFill="background2"/>
          </w:tcPr>
          <w:p w14:paraId="4EEEB0B2" w14:textId="2E3FBFFF"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Purpose</w:t>
            </w:r>
          </w:p>
        </w:tc>
      </w:tr>
      <w:tr w:rsidR="00FB0DC8" w:rsidRPr="00FB0DC8" w14:paraId="04582C35" w14:textId="77777777" w:rsidTr="006D32F2">
        <w:tc>
          <w:tcPr>
            <w:tcW w:w="2254" w:type="dxa"/>
          </w:tcPr>
          <w:p w14:paraId="575EE88B" w14:textId="77777777" w:rsidR="0024052F" w:rsidRPr="00FB0DC8" w:rsidRDefault="0024052F" w:rsidP="006D32F2">
            <w:pPr>
              <w:rPr>
                <w:b w:val="0"/>
                <w:color w:val="171717" w:themeColor="background2" w:themeShade="1A"/>
                <w:sz w:val="24"/>
                <w:szCs w:val="24"/>
              </w:rPr>
            </w:pPr>
            <w:r w:rsidRPr="00FB0DC8">
              <w:rPr>
                <w:rFonts w:ascii="Arial" w:hAnsi="Arial" w:cs="Arial"/>
                <w:b w:val="0"/>
                <w:color w:val="171717" w:themeColor="background2" w:themeShade="1A"/>
                <w:sz w:val="24"/>
                <w:szCs w:val="24"/>
              </w:rPr>
              <w:t>ID No.</w:t>
            </w:r>
          </w:p>
        </w:tc>
        <w:tc>
          <w:tcPr>
            <w:tcW w:w="2254" w:type="dxa"/>
          </w:tcPr>
          <w:p w14:paraId="6F0C028C"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 xml:space="preserve">The system </w:t>
            </w:r>
            <w:r w:rsidRPr="00FB0DC8">
              <w:rPr>
                <w:rFonts w:ascii="Arial" w:hAnsi="Arial" w:cs="Arial"/>
                <w:b w:val="0"/>
                <w:color w:val="171717" w:themeColor="background2" w:themeShade="1A"/>
                <w:sz w:val="24"/>
                <w:szCs w:val="24"/>
              </w:rPr>
              <w:br/>
              <w:t>must/should</w:t>
            </w:r>
          </w:p>
        </w:tc>
        <w:tc>
          <w:tcPr>
            <w:tcW w:w="2254" w:type="dxa"/>
          </w:tcPr>
          <w:p w14:paraId="3ACA9DD6" w14:textId="77777777" w:rsidR="0024052F" w:rsidRPr="00FB0DC8" w:rsidRDefault="0024052F" w:rsidP="006D32F2">
            <w:pPr>
              <w:rPr>
                <w:b w:val="0"/>
                <w:color w:val="171717" w:themeColor="background2" w:themeShade="1A"/>
                <w:sz w:val="24"/>
                <w:szCs w:val="24"/>
              </w:rPr>
            </w:pPr>
          </w:p>
        </w:tc>
        <w:tc>
          <w:tcPr>
            <w:tcW w:w="2254" w:type="dxa"/>
          </w:tcPr>
          <w:p w14:paraId="0A15E0A7" w14:textId="77777777" w:rsidR="0024052F" w:rsidRPr="00FB0DC8" w:rsidRDefault="0024052F" w:rsidP="006D32F2">
            <w:pPr>
              <w:rPr>
                <w:b w:val="0"/>
                <w:color w:val="171717" w:themeColor="background2" w:themeShade="1A"/>
                <w:sz w:val="24"/>
                <w:szCs w:val="24"/>
              </w:rPr>
            </w:pPr>
          </w:p>
        </w:tc>
      </w:tr>
      <w:tr w:rsidR="00FB0DC8" w:rsidRPr="00FB0DC8" w14:paraId="0E7D87EA" w14:textId="77777777" w:rsidTr="00716574">
        <w:tc>
          <w:tcPr>
            <w:tcW w:w="2254" w:type="dxa"/>
            <w:shd w:val="clear" w:color="auto" w:fill="E7E6E6" w:themeFill="background2"/>
          </w:tcPr>
          <w:p w14:paraId="45A48FF2"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FR01</w:t>
            </w:r>
          </w:p>
          <w:p w14:paraId="55331493" w14:textId="77777777" w:rsidR="0024052F" w:rsidRPr="00FB0DC8" w:rsidRDefault="0024052F" w:rsidP="006D32F2">
            <w:pPr>
              <w:rPr>
                <w:rFonts w:ascii="Arial" w:hAnsi="Arial" w:cs="Arial"/>
                <w:b w:val="0"/>
                <w:color w:val="171717" w:themeColor="background2" w:themeShade="1A"/>
                <w:sz w:val="24"/>
                <w:szCs w:val="24"/>
              </w:rPr>
            </w:pPr>
          </w:p>
        </w:tc>
        <w:tc>
          <w:tcPr>
            <w:tcW w:w="2254" w:type="dxa"/>
          </w:tcPr>
          <w:p w14:paraId="23A92731"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 xml:space="preserve">Allow users to Register </w:t>
            </w:r>
          </w:p>
          <w:p w14:paraId="2B5149D6" w14:textId="77777777" w:rsidR="0024052F" w:rsidRPr="00FB0DC8" w:rsidRDefault="0024052F" w:rsidP="006D32F2">
            <w:pPr>
              <w:rPr>
                <w:rFonts w:ascii="Arial" w:hAnsi="Arial" w:cs="Arial"/>
                <w:b w:val="0"/>
                <w:color w:val="171717" w:themeColor="background2" w:themeShade="1A"/>
                <w:sz w:val="24"/>
                <w:szCs w:val="24"/>
              </w:rPr>
            </w:pPr>
          </w:p>
        </w:tc>
        <w:tc>
          <w:tcPr>
            <w:tcW w:w="2254" w:type="dxa"/>
            <w:shd w:val="clear" w:color="auto" w:fill="FFFFFF" w:themeFill="background1"/>
          </w:tcPr>
          <w:p w14:paraId="688A51B5" w14:textId="77777777" w:rsidR="0024052F" w:rsidRPr="00FB0DC8" w:rsidRDefault="0024052F" w:rsidP="006D32F2">
            <w:pPr>
              <w:rPr>
                <w:b w:val="0"/>
                <w:color w:val="171717" w:themeColor="background2" w:themeShade="1A"/>
                <w:sz w:val="24"/>
                <w:szCs w:val="24"/>
              </w:rPr>
            </w:pPr>
            <w:r w:rsidRPr="00FB0DC8">
              <w:rPr>
                <w:rFonts w:ascii="Arial" w:hAnsi="Arial" w:cs="Arial"/>
                <w:b w:val="0"/>
                <w:color w:val="171717" w:themeColor="background2" w:themeShade="1A"/>
                <w:sz w:val="24"/>
                <w:szCs w:val="24"/>
              </w:rPr>
              <w:t>Mandatory</w:t>
            </w:r>
          </w:p>
        </w:tc>
        <w:tc>
          <w:tcPr>
            <w:tcW w:w="2254" w:type="dxa"/>
            <w:shd w:val="clear" w:color="auto" w:fill="E7E6E6" w:themeFill="background2"/>
          </w:tcPr>
          <w:p w14:paraId="1D6D8B16"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Open an Account</w:t>
            </w:r>
          </w:p>
        </w:tc>
      </w:tr>
      <w:tr w:rsidR="00FB0DC8" w:rsidRPr="00FB0DC8" w14:paraId="2295AC16" w14:textId="77777777" w:rsidTr="00716574">
        <w:tc>
          <w:tcPr>
            <w:tcW w:w="2254" w:type="dxa"/>
            <w:shd w:val="clear" w:color="auto" w:fill="E7E6E6" w:themeFill="background2"/>
          </w:tcPr>
          <w:p w14:paraId="00D3C2FA"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FR02</w:t>
            </w:r>
          </w:p>
          <w:p w14:paraId="56EB8F51" w14:textId="77777777" w:rsidR="0024052F" w:rsidRPr="00FB0DC8" w:rsidRDefault="0024052F" w:rsidP="006D32F2">
            <w:pPr>
              <w:rPr>
                <w:rFonts w:ascii="Arial" w:hAnsi="Arial" w:cs="Arial"/>
                <w:b w:val="0"/>
                <w:color w:val="171717" w:themeColor="background2" w:themeShade="1A"/>
                <w:sz w:val="24"/>
                <w:szCs w:val="24"/>
              </w:rPr>
            </w:pPr>
          </w:p>
        </w:tc>
        <w:tc>
          <w:tcPr>
            <w:tcW w:w="2254" w:type="dxa"/>
          </w:tcPr>
          <w:p w14:paraId="25E5ED7F"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Allow users to enter his details: name, student Number, email address</w:t>
            </w:r>
          </w:p>
          <w:p w14:paraId="00D4E2A1" w14:textId="77777777" w:rsidR="0024052F" w:rsidRPr="00FB0DC8" w:rsidRDefault="0024052F" w:rsidP="006D32F2">
            <w:pPr>
              <w:rPr>
                <w:rFonts w:ascii="Arial" w:hAnsi="Arial" w:cs="Arial"/>
                <w:b w:val="0"/>
                <w:color w:val="171717" w:themeColor="background2" w:themeShade="1A"/>
                <w:sz w:val="24"/>
                <w:szCs w:val="24"/>
              </w:rPr>
            </w:pPr>
          </w:p>
        </w:tc>
        <w:tc>
          <w:tcPr>
            <w:tcW w:w="2254" w:type="dxa"/>
            <w:shd w:val="clear" w:color="auto" w:fill="FFFFFF" w:themeFill="background1"/>
          </w:tcPr>
          <w:p w14:paraId="0206E487" w14:textId="77777777" w:rsidR="0024052F" w:rsidRPr="00FB0DC8" w:rsidRDefault="0024052F" w:rsidP="006D32F2">
            <w:pPr>
              <w:rPr>
                <w:b w:val="0"/>
                <w:color w:val="171717" w:themeColor="background2" w:themeShade="1A"/>
                <w:sz w:val="24"/>
                <w:szCs w:val="24"/>
              </w:rPr>
            </w:pPr>
            <w:r w:rsidRPr="00FB0DC8">
              <w:rPr>
                <w:rFonts w:ascii="Arial" w:hAnsi="Arial" w:cs="Arial"/>
                <w:b w:val="0"/>
                <w:color w:val="171717" w:themeColor="background2" w:themeShade="1A"/>
                <w:sz w:val="24"/>
                <w:szCs w:val="24"/>
              </w:rPr>
              <w:t>Mandatory</w:t>
            </w:r>
          </w:p>
        </w:tc>
        <w:tc>
          <w:tcPr>
            <w:tcW w:w="2254" w:type="dxa"/>
            <w:shd w:val="clear" w:color="auto" w:fill="E7E6E6" w:themeFill="background2"/>
          </w:tcPr>
          <w:p w14:paraId="5D79BEB2"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Avoid to have someone to have many account using the same details</w:t>
            </w:r>
          </w:p>
        </w:tc>
      </w:tr>
      <w:tr w:rsidR="00FB0DC8" w:rsidRPr="00FB0DC8" w14:paraId="3A07AABC" w14:textId="77777777" w:rsidTr="00716574">
        <w:tc>
          <w:tcPr>
            <w:tcW w:w="2254" w:type="dxa"/>
            <w:shd w:val="clear" w:color="auto" w:fill="E7E6E6" w:themeFill="background2"/>
          </w:tcPr>
          <w:p w14:paraId="62F7850F"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FR03</w:t>
            </w:r>
          </w:p>
          <w:p w14:paraId="4CB86BB6" w14:textId="77777777" w:rsidR="0024052F" w:rsidRPr="00FB0DC8" w:rsidRDefault="0024052F" w:rsidP="006D32F2">
            <w:pPr>
              <w:rPr>
                <w:rFonts w:ascii="Arial" w:hAnsi="Arial" w:cs="Arial"/>
                <w:b w:val="0"/>
                <w:color w:val="171717" w:themeColor="background2" w:themeShade="1A"/>
                <w:sz w:val="24"/>
                <w:szCs w:val="24"/>
              </w:rPr>
            </w:pPr>
          </w:p>
        </w:tc>
        <w:tc>
          <w:tcPr>
            <w:tcW w:w="2254" w:type="dxa"/>
          </w:tcPr>
          <w:p w14:paraId="5A090819"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Allow users to create Password and confirm that Password</w:t>
            </w:r>
          </w:p>
          <w:p w14:paraId="27887EE6" w14:textId="77777777" w:rsidR="0024052F" w:rsidRPr="00FB0DC8" w:rsidRDefault="0024052F" w:rsidP="006D32F2">
            <w:pPr>
              <w:rPr>
                <w:rFonts w:ascii="Arial" w:hAnsi="Arial" w:cs="Arial"/>
                <w:b w:val="0"/>
                <w:color w:val="171717" w:themeColor="background2" w:themeShade="1A"/>
                <w:sz w:val="24"/>
                <w:szCs w:val="24"/>
              </w:rPr>
            </w:pPr>
          </w:p>
        </w:tc>
        <w:tc>
          <w:tcPr>
            <w:tcW w:w="2254" w:type="dxa"/>
            <w:shd w:val="clear" w:color="auto" w:fill="FFFFFF" w:themeFill="background1"/>
          </w:tcPr>
          <w:p w14:paraId="3A7912E6" w14:textId="77777777" w:rsidR="0024052F" w:rsidRPr="00FB0DC8" w:rsidRDefault="0024052F" w:rsidP="006D32F2">
            <w:pPr>
              <w:rPr>
                <w:b w:val="0"/>
                <w:color w:val="171717" w:themeColor="background2" w:themeShade="1A"/>
                <w:sz w:val="24"/>
                <w:szCs w:val="24"/>
              </w:rPr>
            </w:pPr>
            <w:r w:rsidRPr="00FB0DC8">
              <w:rPr>
                <w:rFonts w:ascii="Arial" w:hAnsi="Arial" w:cs="Arial"/>
                <w:b w:val="0"/>
                <w:color w:val="171717" w:themeColor="background2" w:themeShade="1A"/>
                <w:sz w:val="24"/>
                <w:szCs w:val="24"/>
              </w:rPr>
              <w:t>Mandatory</w:t>
            </w:r>
          </w:p>
        </w:tc>
        <w:tc>
          <w:tcPr>
            <w:tcW w:w="2254" w:type="dxa"/>
            <w:shd w:val="clear" w:color="auto" w:fill="E7E6E6" w:themeFill="background2"/>
          </w:tcPr>
          <w:p w14:paraId="51D6D71F"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Authentication to avoid Hackers</w:t>
            </w:r>
          </w:p>
        </w:tc>
      </w:tr>
      <w:tr w:rsidR="00FB0DC8" w:rsidRPr="00FB0DC8" w14:paraId="45DCFBB0" w14:textId="77777777" w:rsidTr="00716574">
        <w:tc>
          <w:tcPr>
            <w:tcW w:w="2254" w:type="dxa"/>
            <w:shd w:val="clear" w:color="auto" w:fill="E7E6E6" w:themeFill="background2"/>
          </w:tcPr>
          <w:p w14:paraId="532DCC68"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FR04</w:t>
            </w:r>
          </w:p>
          <w:p w14:paraId="1F079104" w14:textId="77777777" w:rsidR="0024052F" w:rsidRPr="00FB0DC8" w:rsidRDefault="0024052F" w:rsidP="006D32F2">
            <w:pPr>
              <w:rPr>
                <w:rFonts w:ascii="Arial" w:hAnsi="Arial" w:cs="Arial"/>
                <w:b w:val="0"/>
                <w:color w:val="171717" w:themeColor="background2" w:themeShade="1A"/>
                <w:sz w:val="24"/>
                <w:szCs w:val="24"/>
              </w:rPr>
            </w:pPr>
          </w:p>
        </w:tc>
        <w:tc>
          <w:tcPr>
            <w:tcW w:w="2254" w:type="dxa"/>
          </w:tcPr>
          <w:p w14:paraId="00531B20"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Allow users to submit the Registration Form</w:t>
            </w:r>
          </w:p>
          <w:p w14:paraId="0F4457D8" w14:textId="77777777" w:rsidR="0024052F" w:rsidRPr="00FB0DC8" w:rsidRDefault="0024052F" w:rsidP="006D32F2">
            <w:pPr>
              <w:rPr>
                <w:rFonts w:ascii="Arial" w:hAnsi="Arial" w:cs="Arial"/>
                <w:b w:val="0"/>
                <w:color w:val="171717" w:themeColor="background2" w:themeShade="1A"/>
                <w:sz w:val="24"/>
                <w:szCs w:val="24"/>
              </w:rPr>
            </w:pPr>
          </w:p>
        </w:tc>
        <w:tc>
          <w:tcPr>
            <w:tcW w:w="2254" w:type="dxa"/>
            <w:shd w:val="clear" w:color="auto" w:fill="FFFFFF" w:themeFill="background1"/>
          </w:tcPr>
          <w:p w14:paraId="4BEABC4E" w14:textId="77777777" w:rsidR="0024052F" w:rsidRPr="00FB0DC8" w:rsidRDefault="0024052F" w:rsidP="006D32F2">
            <w:pPr>
              <w:rPr>
                <w:b w:val="0"/>
                <w:color w:val="171717" w:themeColor="background2" w:themeShade="1A"/>
                <w:sz w:val="24"/>
                <w:szCs w:val="24"/>
              </w:rPr>
            </w:pPr>
            <w:r w:rsidRPr="00FB0DC8">
              <w:rPr>
                <w:rFonts w:ascii="Arial" w:hAnsi="Arial" w:cs="Arial"/>
                <w:b w:val="0"/>
                <w:color w:val="171717" w:themeColor="background2" w:themeShade="1A"/>
                <w:sz w:val="24"/>
                <w:szCs w:val="24"/>
              </w:rPr>
              <w:t>Mandatory</w:t>
            </w:r>
          </w:p>
        </w:tc>
        <w:tc>
          <w:tcPr>
            <w:tcW w:w="2254" w:type="dxa"/>
            <w:shd w:val="clear" w:color="auto" w:fill="E7E6E6" w:themeFill="background2"/>
          </w:tcPr>
          <w:p w14:paraId="0746E572"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Send User details to the Database</w:t>
            </w:r>
          </w:p>
        </w:tc>
      </w:tr>
      <w:tr w:rsidR="00FB0DC8" w:rsidRPr="00FB0DC8" w14:paraId="45A63F43" w14:textId="77777777" w:rsidTr="00716574">
        <w:tc>
          <w:tcPr>
            <w:tcW w:w="2254" w:type="dxa"/>
            <w:shd w:val="clear" w:color="auto" w:fill="E7E6E6" w:themeFill="background2"/>
          </w:tcPr>
          <w:p w14:paraId="49B06E65"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FR05</w:t>
            </w:r>
          </w:p>
          <w:p w14:paraId="10880245" w14:textId="77777777" w:rsidR="0024052F" w:rsidRPr="00FB0DC8" w:rsidRDefault="0024052F" w:rsidP="006D32F2">
            <w:pPr>
              <w:rPr>
                <w:rFonts w:ascii="Arial" w:hAnsi="Arial" w:cs="Arial"/>
                <w:b w:val="0"/>
                <w:color w:val="171717" w:themeColor="background2" w:themeShade="1A"/>
                <w:sz w:val="24"/>
                <w:szCs w:val="24"/>
              </w:rPr>
            </w:pPr>
          </w:p>
        </w:tc>
        <w:tc>
          <w:tcPr>
            <w:tcW w:w="2254" w:type="dxa"/>
          </w:tcPr>
          <w:p w14:paraId="4CCBC1EB"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Allow users to login</w:t>
            </w:r>
          </w:p>
          <w:p w14:paraId="3FDB3EB2" w14:textId="77777777" w:rsidR="0024052F" w:rsidRPr="00FB0DC8" w:rsidRDefault="0024052F" w:rsidP="006D32F2">
            <w:pPr>
              <w:rPr>
                <w:rFonts w:ascii="Arial" w:hAnsi="Arial" w:cs="Arial"/>
                <w:b w:val="0"/>
                <w:color w:val="171717" w:themeColor="background2" w:themeShade="1A"/>
                <w:sz w:val="24"/>
                <w:szCs w:val="24"/>
              </w:rPr>
            </w:pPr>
          </w:p>
        </w:tc>
        <w:tc>
          <w:tcPr>
            <w:tcW w:w="2254" w:type="dxa"/>
            <w:shd w:val="clear" w:color="auto" w:fill="FFFFFF" w:themeFill="background1"/>
          </w:tcPr>
          <w:p w14:paraId="590102D6" w14:textId="77777777" w:rsidR="0024052F" w:rsidRPr="00FB0DC8" w:rsidRDefault="0024052F" w:rsidP="006D32F2">
            <w:pPr>
              <w:rPr>
                <w:b w:val="0"/>
                <w:color w:val="171717" w:themeColor="background2" w:themeShade="1A"/>
                <w:sz w:val="24"/>
                <w:szCs w:val="24"/>
              </w:rPr>
            </w:pPr>
            <w:r w:rsidRPr="00FB0DC8">
              <w:rPr>
                <w:rFonts w:ascii="Arial" w:hAnsi="Arial" w:cs="Arial"/>
                <w:b w:val="0"/>
                <w:color w:val="171717" w:themeColor="background2" w:themeShade="1A"/>
                <w:sz w:val="24"/>
                <w:szCs w:val="24"/>
              </w:rPr>
              <w:t>Mandatory</w:t>
            </w:r>
          </w:p>
        </w:tc>
        <w:tc>
          <w:tcPr>
            <w:tcW w:w="2254" w:type="dxa"/>
            <w:shd w:val="clear" w:color="auto" w:fill="E7E6E6" w:themeFill="background2"/>
          </w:tcPr>
          <w:p w14:paraId="16D6B339"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Grant User Access</w:t>
            </w:r>
          </w:p>
        </w:tc>
      </w:tr>
      <w:tr w:rsidR="00FB0DC8" w:rsidRPr="00FB0DC8" w14:paraId="5499DE35" w14:textId="77777777" w:rsidTr="00716574">
        <w:tc>
          <w:tcPr>
            <w:tcW w:w="2254" w:type="dxa"/>
            <w:shd w:val="clear" w:color="auto" w:fill="E7E6E6" w:themeFill="background2"/>
          </w:tcPr>
          <w:p w14:paraId="15D5D7F7"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FR06</w:t>
            </w:r>
          </w:p>
          <w:p w14:paraId="47CAE46A" w14:textId="77777777" w:rsidR="0024052F" w:rsidRPr="00FB0DC8" w:rsidRDefault="0024052F" w:rsidP="006D32F2">
            <w:pPr>
              <w:rPr>
                <w:rFonts w:ascii="Arial" w:hAnsi="Arial" w:cs="Arial"/>
                <w:b w:val="0"/>
                <w:color w:val="171717" w:themeColor="background2" w:themeShade="1A"/>
                <w:sz w:val="24"/>
                <w:szCs w:val="24"/>
              </w:rPr>
            </w:pPr>
          </w:p>
        </w:tc>
        <w:tc>
          <w:tcPr>
            <w:tcW w:w="2254" w:type="dxa"/>
          </w:tcPr>
          <w:p w14:paraId="4DA98D80"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Allow users to enter his details: name, password</w:t>
            </w:r>
          </w:p>
          <w:p w14:paraId="7CA63CEA" w14:textId="77777777" w:rsidR="0024052F" w:rsidRPr="00FB0DC8" w:rsidRDefault="0024052F" w:rsidP="006D32F2">
            <w:pPr>
              <w:rPr>
                <w:rFonts w:ascii="Arial" w:hAnsi="Arial" w:cs="Arial"/>
                <w:b w:val="0"/>
                <w:color w:val="171717" w:themeColor="background2" w:themeShade="1A"/>
                <w:sz w:val="24"/>
                <w:szCs w:val="24"/>
              </w:rPr>
            </w:pPr>
          </w:p>
        </w:tc>
        <w:tc>
          <w:tcPr>
            <w:tcW w:w="2254" w:type="dxa"/>
            <w:shd w:val="clear" w:color="auto" w:fill="FFFFFF" w:themeFill="background1"/>
          </w:tcPr>
          <w:p w14:paraId="107BDFE9" w14:textId="77777777" w:rsidR="0024052F" w:rsidRPr="00FB0DC8" w:rsidRDefault="0024052F" w:rsidP="006D32F2">
            <w:pPr>
              <w:rPr>
                <w:b w:val="0"/>
                <w:color w:val="171717" w:themeColor="background2" w:themeShade="1A"/>
                <w:sz w:val="24"/>
                <w:szCs w:val="24"/>
              </w:rPr>
            </w:pPr>
            <w:r w:rsidRPr="00FB0DC8">
              <w:rPr>
                <w:rFonts w:ascii="Arial" w:hAnsi="Arial" w:cs="Arial"/>
                <w:b w:val="0"/>
                <w:color w:val="171717" w:themeColor="background2" w:themeShade="1A"/>
                <w:sz w:val="24"/>
                <w:szCs w:val="24"/>
              </w:rPr>
              <w:t>Mandatory</w:t>
            </w:r>
          </w:p>
        </w:tc>
        <w:tc>
          <w:tcPr>
            <w:tcW w:w="2254" w:type="dxa"/>
            <w:shd w:val="clear" w:color="auto" w:fill="E7E6E6" w:themeFill="background2"/>
          </w:tcPr>
          <w:p w14:paraId="7B49ADB4"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Verify if the user is registered</w:t>
            </w:r>
          </w:p>
        </w:tc>
      </w:tr>
      <w:tr w:rsidR="00FB0DC8" w:rsidRPr="00FB0DC8" w14:paraId="4F356F22" w14:textId="77777777" w:rsidTr="00716574">
        <w:tc>
          <w:tcPr>
            <w:tcW w:w="2254" w:type="dxa"/>
            <w:shd w:val="clear" w:color="auto" w:fill="E7E6E6" w:themeFill="background2"/>
          </w:tcPr>
          <w:p w14:paraId="2DEE6EFF"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FR07</w:t>
            </w:r>
          </w:p>
          <w:p w14:paraId="2F24FB03" w14:textId="77777777" w:rsidR="0024052F" w:rsidRPr="00FB0DC8" w:rsidRDefault="0024052F" w:rsidP="006D32F2">
            <w:pPr>
              <w:rPr>
                <w:rFonts w:ascii="Arial" w:hAnsi="Arial" w:cs="Arial"/>
                <w:b w:val="0"/>
                <w:color w:val="171717" w:themeColor="background2" w:themeShade="1A"/>
                <w:sz w:val="24"/>
                <w:szCs w:val="24"/>
              </w:rPr>
            </w:pPr>
          </w:p>
        </w:tc>
        <w:tc>
          <w:tcPr>
            <w:tcW w:w="2254" w:type="dxa"/>
          </w:tcPr>
          <w:p w14:paraId="38BE7BC8"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After login allow users to land on home page</w:t>
            </w:r>
          </w:p>
          <w:p w14:paraId="7E9F6B63" w14:textId="77777777" w:rsidR="0024052F" w:rsidRPr="00FB0DC8" w:rsidRDefault="0024052F" w:rsidP="006D32F2">
            <w:pPr>
              <w:rPr>
                <w:rFonts w:ascii="Arial" w:hAnsi="Arial" w:cs="Arial"/>
                <w:b w:val="0"/>
                <w:color w:val="171717" w:themeColor="background2" w:themeShade="1A"/>
                <w:sz w:val="24"/>
                <w:szCs w:val="24"/>
              </w:rPr>
            </w:pPr>
          </w:p>
        </w:tc>
        <w:tc>
          <w:tcPr>
            <w:tcW w:w="2254" w:type="dxa"/>
            <w:shd w:val="clear" w:color="auto" w:fill="FFFFFF" w:themeFill="background1"/>
          </w:tcPr>
          <w:p w14:paraId="44E7BCF6" w14:textId="77777777" w:rsidR="0024052F" w:rsidRPr="00FB0DC8" w:rsidRDefault="0024052F" w:rsidP="006D32F2">
            <w:pPr>
              <w:rPr>
                <w:b w:val="0"/>
                <w:color w:val="171717" w:themeColor="background2" w:themeShade="1A"/>
                <w:sz w:val="24"/>
                <w:szCs w:val="24"/>
              </w:rPr>
            </w:pPr>
            <w:r w:rsidRPr="00FB0DC8">
              <w:rPr>
                <w:rFonts w:ascii="Arial" w:hAnsi="Arial" w:cs="Arial"/>
                <w:b w:val="0"/>
                <w:color w:val="171717" w:themeColor="background2" w:themeShade="1A"/>
                <w:sz w:val="24"/>
                <w:szCs w:val="24"/>
              </w:rPr>
              <w:t>Mandatory</w:t>
            </w:r>
          </w:p>
        </w:tc>
        <w:tc>
          <w:tcPr>
            <w:tcW w:w="2254" w:type="dxa"/>
            <w:shd w:val="clear" w:color="auto" w:fill="E7E6E6" w:themeFill="background2"/>
          </w:tcPr>
          <w:p w14:paraId="0948F6EC" w14:textId="77777777" w:rsidR="0024052F" w:rsidRPr="00FB0DC8" w:rsidRDefault="0024052F" w:rsidP="006D32F2">
            <w:pPr>
              <w:rPr>
                <w:rFonts w:ascii="Arial" w:hAnsi="Arial" w:cs="Arial"/>
                <w:b w:val="0"/>
                <w:color w:val="171717" w:themeColor="background2" w:themeShade="1A"/>
                <w:sz w:val="24"/>
                <w:szCs w:val="24"/>
              </w:rPr>
            </w:pPr>
            <w:r w:rsidRPr="00FB0DC8">
              <w:rPr>
                <w:rFonts w:ascii="Arial" w:hAnsi="Arial" w:cs="Arial"/>
                <w:b w:val="0"/>
                <w:color w:val="171717" w:themeColor="background2" w:themeShade="1A"/>
                <w:sz w:val="24"/>
                <w:szCs w:val="24"/>
              </w:rPr>
              <w:t>Allow User  to do what he wants by displaying  different option</w:t>
            </w:r>
          </w:p>
        </w:tc>
      </w:tr>
    </w:tbl>
    <w:p w14:paraId="266C7009" w14:textId="17D5141D" w:rsidR="001531BB" w:rsidRDefault="001531BB" w:rsidP="001531BB"/>
    <w:p w14:paraId="64714BF6" w14:textId="556F5E39" w:rsidR="00F515C5" w:rsidRDefault="00F515C5" w:rsidP="001531BB"/>
    <w:p w14:paraId="2C7E88AD" w14:textId="71EB8349" w:rsidR="00F515C5" w:rsidRDefault="00F515C5" w:rsidP="001531BB"/>
    <w:p w14:paraId="7318882B" w14:textId="359C6539" w:rsidR="00F515C5" w:rsidRPr="0075416B" w:rsidRDefault="00F515C5" w:rsidP="002741D4">
      <w:pPr>
        <w:pStyle w:val="ListParagraph"/>
        <w:numPr>
          <w:ilvl w:val="0"/>
          <w:numId w:val="31"/>
        </w:numPr>
        <w:rPr>
          <w:color w:val="0F0D29" w:themeColor="text1"/>
        </w:rPr>
      </w:pPr>
      <w:r w:rsidRPr="0075416B">
        <w:rPr>
          <w:color w:val="0F0D29" w:themeColor="text1"/>
        </w:rPr>
        <w:lastRenderedPageBreak/>
        <w:t>For Home Page</w:t>
      </w:r>
    </w:p>
    <w:p w14:paraId="2998757A" w14:textId="7F102FD5" w:rsidR="00FB0DC8" w:rsidRDefault="00FB0DC8" w:rsidP="001531BB"/>
    <w:p w14:paraId="2B0801BB" w14:textId="1A77DA62" w:rsidR="00FB0DC8" w:rsidRDefault="00FB0DC8" w:rsidP="001531BB"/>
    <w:tbl>
      <w:tblPr>
        <w:tblStyle w:val="TableGrid"/>
        <w:tblW w:w="0" w:type="auto"/>
        <w:tblLook w:val="04A0" w:firstRow="1" w:lastRow="0" w:firstColumn="1" w:lastColumn="0" w:noHBand="0" w:noVBand="1"/>
      </w:tblPr>
      <w:tblGrid>
        <w:gridCol w:w="2254"/>
        <w:gridCol w:w="2254"/>
        <w:gridCol w:w="2254"/>
        <w:gridCol w:w="2254"/>
      </w:tblGrid>
      <w:tr w:rsidR="00F515C5" w:rsidRPr="00F515C5" w14:paraId="0E7E9E4E" w14:textId="77777777" w:rsidTr="00716574">
        <w:tc>
          <w:tcPr>
            <w:tcW w:w="2254" w:type="dxa"/>
            <w:shd w:val="clear" w:color="auto" w:fill="E7E6E6" w:themeFill="background2"/>
          </w:tcPr>
          <w:p w14:paraId="4C9B3D06"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 xml:space="preserve">Functional </w:t>
            </w:r>
            <w:r w:rsidRPr="00F515C5">
              <w:rPr>
                <w:rFonts w:asciiTheme="majorHAnsi" w:hAnsiTheme="majorHAnsi" w:cstheme="majorHAnsi"/>
                <w:b w:val="0"/>
                <w:color w:val="171717" w:themeColor="background2" w:themeShade="1A"/>
                <w:sz w:val="24"/>
                <w:szCs w:val="24"/>
              </w:rPr>
              <w:br/>
              <w:t>Requirement ID:</w:t>
            </w:r>
          </w:p>
        </w:tc>
        <w:tc>
          <w:tcPr>
            <w:tcW w:w="2254" w:type="dxa"/>
            <w:shd w:val="clear" w:color="auto" w:fill="E7E6E6" w:themeFill="background2"/>
          </w:tcPr>
          <w:p w14:paraId="7A80DC5A"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 xml:space="preserve">Functional </w:t>
            </w:r>
            <w:r w:rsidRPr="00F515C5">
              <w:rPr>
                <w:rFonts w:asciiTheme="majorHAnsi" w:hAnsiTheme="majorHAnsi" w:cstheme="majorHAnsi"/>
                <w:b w:val="0"/>
                <w:color w:val="171717" w:themeColor="background2" w:themeShade="1A"/>
                <w:sz w:val="24"/>
                <w:szCs w:val="24"/>
              </w:rPr>
              <w:br/>
              <w:t xml:space="preserve">Requirement </w:t>
            </w:r>
            <w:r w:rsidRPr="00F515C5">
              <w:rPr>
                <w:rFonts w:asciiTheme="majorHAnsi" w:hAnsiTheme="majorHAnsi" w:cstheme="majorHAnsi"/>
                <w:b w:val="0"/>
                <w:color w:val="171717" w:themeColor="background2" w:themeShade="1A"/>
                <w:sz w:val="24"/>
                <w:szCs w:val="24"/>
              </w:rPr>
              <w:br/>
              <w:t>Description</w:t>
            </w:r>
          </w:p>
        </w:tc>
        <w:tc>
          <w:tcPr>
            <w:tcW w:w="2254" w:type="dxa"/>
            <w:shd w:val="clear" w:color="auto" w:fill="E7E6E6" w:themeFill="background2"/>
          </w:tcPr>
          <w:p w14:paraId="3C926C58"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 xml:space="preserve">Mandatory/ Not </w:t>
            </w:r>
            <w:r w:rsidRPr="00F515C5">
              <w:rPr>
                <w:rFonts w:asciiTheme="majorHAnsi" w:hAnsiTheme="majorHAnsi" w:cstheme="majorHAnsi"/>
                <w:b w:val="0"/>
                <w:color w:val="171717" w:themeColor="background2" w:themeShade="1A"/>
                <w:sz w:val="24"/>
                <w:szCs w:val="24"/>
              </w:rPr>
              <w:br/>
              <w:t>Mandatory</w:t>
            </w:r>
          </w:p>
        </w:tc>
        <w:tc>
          <w:tcPr>
            <w:tcW w:w="2254" w:type="dxa"/>
            <w:shd w:val="clear" w:color="auto" w:fill="E7E6E6" w:themeFill="background2"/>
          </w:tcPr>
          <w:p w14:paraId="58534B5A"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Purpose</w:t>
            </w:r>
          </w:p>
        </w:tc>
      </w:tr>
      <w:tr w:rsidR="00F515C5" w:rsidRPr="00F515C5" w14:paraId="413794E4" w14:textId="77777777" w:rsidTr="006D32F2">
        <w:tc>
          <w:tcPr>
            <w:tcW w:w="2254" w:type="dxa"/>
          </w:tcPr>
          <w:p w14:paraId="2A8BCB50"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ID No.</w:t>
            </w:r>
          </w:p>
        </w:tc>
        <w:tc>
          <w:tcPr>
            <w:tcW w:w="2254" w:type="dxa"/>
          </w:tcPr>
          <w:p w14:paraId="50037FA6"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 xml:space="preserve">The system </w:t>
            </w:r>
            <w:r w:rsidRPr="00F515C5">
              <w:rPr>
                <w:rFonts w:asciiTheme="majorHAnsi" w:hAnsiTheme="majorHAnsi" w:cstheme="majorHAnsi"/>
                <w:b w:val="0"/>
                <w:color w:val="171717" w:themeColor="background2" w:themeShade="1A"/>
                <w:sz w:val="24"/>
                <w:szCs w:val="24"/>
              </w:rPr>
              <w:br/>
              <w:t>must/should</w:t>
            </w:r>
          </w:p>
        </w:tc>
        <w:tc>
          <w:tcPr>
            <w:tcW w:w="2254" w:type="dxa"/>
          </w:tcPr>
          <w:p w14:paraId="3144D700" w14:textId="77777777" w:rsidR="00FB0DC8" w:rsidRPr="00F515C5" w:rsidRDefault="00FB0DC8" w:rsidP="006D32F2">
            <w:pPr>
              <w:rPr>
                <w:rFonts w:asciiTheme="majorHAnsi" w:hAnsiTheme="majorHAnsi" w:cstheme="majorHAnsi"/>
                <w:b w:val="0"/>
                <w:color w:val="171717" w:themeColor="background2" w:themeShade="1A"/>
                <w:sz w:val="24"/>
                <w:szCs w:val="24"/>
              </w:rPr>
            </w:pPr>
          </w:p>
        </w:tc>
        <w:tc>
          <w:tcPr>
            <w:tcW w:w="2254" w:type="dxa"/>
          </w:tcPr>
          <w:p w14:paraId="38F8F0B8" w14:textId="77777777" w:rsidR="00FB0DC8" w:rsidRPr="00F515C5" w:rsidRDefault="00FB0DC8" w:rsidP="006D32F2">
            <w:pPr>
              <w:rPr>
                <w:rFonts w:asciiTheme="majorHAnsi" w:hAnsiTheme="majorHAnsi" w:cstheme="majorHAnsi"/>
                <w:b w:val="0"/>
                <w:color w:val="171717" w:themeColor="background2" w:themeShade="1A"/>
                <w:sz w:val="24"/>
                <w:szCs w:val="24"/>
              </w:rPr>
            </w:pPr>
          </w:p>
        </w:tc>
      </w:tr>
      <w:tr w:rsidR="00F515C5" w:rsidRPr="00F515C5" w14:paraId="22519B83" w14:textId="77777777" w:rsidTr="00716574">
        <w:tc>
          <w:tcPr>
            <w:tcW w:w="2254" w:type="dxa"/>
            <w:shd w:val="clear" w:color="auto" w:fill="E7E6E6" w:themeFill="background2"/>
          </w:tcPr>
          <w:p w14:paraId="0C57C4B3"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FR01</w:t>
            </w:r>
          </w:p>
          <w:p w14:paraId="1E21C0A6" w14:textId="77777777" w:rsidR="00FB0DC8" w:rsidRPr="00F515C5" w:rsidRDefault="00FB0DC8" w:rsidP="006D32F2">
            <w:pPr>
              <w:rPr>
                <w:rFonts w:asciiTheme="majorHAnsi" w:hAnsiTheme="majorHAnsi" w:cstheme="majorHAnsi"/>
                <w:b w:val="0"/>
                <w:color w:val="171717" w:themeColor="background2" w:themeShade="1A"/>
                <w:sz w:val="24"/>
                <w:szCs w:val="24"/>
              </w:rPr>
            </w:pPr>
          </w:p>
        </w:tc>
        <w:tc>
          <w:tcPr>
            <w:tcW w:w="2254" w:type="dxa"/>
          </w:tcPr>
          <w:p w14:paraId="0FE86DEF"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Display Menu</w:t>
            </w:r>
          </w:p>
          <w:p w14:paraId="62CE2431" w14:textId="77777777" w:rsidR="00FB0DC8" w:rsidRPr="00F515C5" w:rsidRDefault="00FB0DC8" w:rsidP="006D32F2">
            <w:pPr>
              <w:rPr>
                <w:rFonts w:asciiTheme="majorHAnsi" w:hAnsiTheme="majorHAnsi" w:cstheme="majorHAnsi"/>
                <w:b w:val="0"/>
                <w:color w:val="171717" w:themeColor="background2" w:themeShade="1A"/>
                <w:sz w:val="24"/>
                <w:szCs w:val="24"/>
              </w:rPr>
            </w:pPr>
          </w:p>
          <w:p w14:paraId="194F58C0" w14:textId="77777777" w:rsidR="00FB0DC8" w:rsidRPr="00F515C5" w:rsidRDefault="00FB0DC8" w:rsidP="006D32F2">
            <w:pPr>
              <w:rPr>
                <w:rFonts w:asciiTheme="majorHAnsi" w:hAnsiTheme="majorHAnsi" w:cstheme="majorHAnsi"/>
                <w:b w:val="0"/>
                <w:color w:val="171717" w:themeColor="background2" w:themeShade="1A"/>
                <w:sz w:val="24"/>
                <w:szCs w:val="24"/>
              </w:rPr>
            </w:pPr>
          </w:p>
        </w:tc>
        <w:tc>
          <w:tcPr>
            <w:tcW w:w="2254" w:type="dxa"/>
            <w:shd w:val="clear" w:color="auto" w:fill="FFFFFF" w:themeFill="background1"/>
          </w:tcPr>
          <w:p w14:paraId="140C7546"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Mandatory</w:t>
            </w:r>
          </w:p>
        </w:tc>
        <w:tc>
          <w:tcPr>
            <w:tcW w:w="2254" w:type="dxa"/>
            <w:shd w:val="clear" w:color="auto" w:fill="E7E6E6" w:themeFill="background2"/>
          </w:tcPr>
          <w:p w14:paraId="3CFBC8C2"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Allow User to choose an option</w:t>
            </w:r>
          </w:p>
        </w:tc>
      </w:tr>
      <w:tr w:rsidR="00F515C5" w:rsidRPr="00F515C5" w14:paraId="1EC72FAC" w14:textId="77777777" w:rsidTr="00716574">
        <w:tc>
          <w:tcPr>
            <w:tcW w:w="2254" w:type="dxa"/>
            <w:shd w:val="clear" w:color="auto" w:fill="E7E6E6" w:themeFill="background2"/>
          </w:tcPr>
          <w:p w14:paraId="2FC7ACAF"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FR02</w:t>
            </w:r>
          </w:p>
          <w:p w14:paraId="1A3882FA" w14:textId="77777777" w:rsidR="00FB0DC8" w:rsidRPr="00F515C5" w:rsidRDefault="00FB0DC8" w:rsidP="006D32F2">
            <w:pPr>
              <w:rPr>
                <w:rFonts w:asciiTheme="majorHAnsi" w:hAnsiTheme="majorHAnsi" w:cstheme="majorHAnsi"/>
                <w:b w:val="0"/>
                <w:color w:val="171717" w:themeColor="background2" w:themeShade="1A"/>
                <w:sz w:val="24"/>
                <w:szCs w:val="24"/>
              </w:rPr>
            </w:pPr>
          </w:p>
        </w:tc>
        <w:tc>
          <w:tcPr>
            <w:tcW w:w="2254" w:type="dxa"/>
          </w:tcPr>
          <w:p w14:paraId="05057CA7"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Allow users to Create new Research</w:t>
            </w:r>
          </w:p>
          <w:p w14:paraId="3E8BBF40" w14:textId="77777777" w:rsidR="00FB0DC8" w:rsidRPr="00F515C5" w:rsidRDefault="00FB0DC8" w:rsidP="006D32F2">
            <w:pPr>
              <w:rPr>
                <w:rFonts w:asciiTheme="majorHAnsi" w:hAnsiTheme="majorHAnsi" w:cstheme="majorHAnsi"/>
                <w:b w:val="0"/>
                <w:color w:val="171717" w:themeColor="background2" w:themeShade="1A"/>
                <w:sz w:val="24"/>
                <w:szCs w:val="24"/>
              </w:rPr>
            </w:pPr>
          </w:p>
        </w:tc>
        <w:tc>
          <w:tcPr>
            <w:tcW w:w="2254" w:type="dxa"/>
            <w:shd w:val="clear" w:color="auto" w:fill="FFFFFF" w:themeFill="background1"/>
          </w:tcPr>
          <w:p w14:paraId="1234D704"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Mandatory</w:t>
            </w:r>
          </w:p>
        </w:tc>
        <w:tc>
          <w:tcPr>
            <w:tcW w:w="2254" w:type="dxa"/>
            <w:shd w:val="clear" w:color="auto" w:fill="E7E6E6" w:themeFill="background2"/>
          </w:tcPr>
          <w:p w14:paraId="102962FD"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Edit a research or project</w:t>
            </w:r>
          </w:p>
        </w:tc>
      </w:tr>
      <w:tr w:rsidR="00F515C5" w:rsidRPr="00F515C5" w14:paraId="57BB83E1" w14:textId="77777777" w:rsidTr="00716574">
        <w:tc>
          <w:tcPr>
            <w:tcW w:w="2254" w:type="dxa"/>
            <w:shd w:val="clear" w:color="auto" w:fill="E7E6E6" w:themeFill="background2"/>
          </w:tcPr>
          <w:p w14:paraId="5A7C8FF5"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FR03</w:t>
            </w:r>
          </w:p>
          <w:p w14:paraId="77AB85DD" w14:textId="77777777" w:rsidR="00FB0DC8" w:rsidRPr="00F515C5" w:rsidRDefault="00FB0DC8" w:rsidP="006D32F2">
            <w:pPr>
              <w:rPr>
                <w:rFonts w:asciiTheme="majorHAnsi" w:hAnsiTheme="majorHAnsi" w:cstheme="majorHAnsi"/>
                <w:b w:val="0"/>
                <w:color w:val="171717" w:themeColor="background2" w:themeShade="1A"/>
                <w:sz w:val="24"/>
                <w:szCs w:val="24"/>
              </w:rPr>
            </w:pPr>
          </w:p>
        </w:tc>
        <w:tc>
          <w:tcPr>
            <w:tcW w:w="2254" w:type="dxa"/>
          </w:tcPr>
          <w:p w14:paraId="0A3B63A7"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Allow users to Create Workspace</w:t>
            </w:r>
          </w:p>
          <w:p w14:paraId="236AB498" w14:textId="77777777" w:rsidR="00FB0DC8" w:rsidRPr="00F515C5" w:rsidRDefault="00FB0DC8" w:rsidP="006D32F2">
            <w:pPr>
              <w:rPr>
                <w:rFonts w:asciiTheme="majorHAnsi" w:hAnsiTheme="majorHAnsi" w:cstheme="majorHAnsi"/>
                <w:b w:val="0"/>
                <w:color w:val="171717" w:themeColor="background2" w:themeShade="1A"/>
                <w:sz w:val="24"/>
                <w:szCs w:val="24"/>
              </w:rPr>
            </w:pPr>
          </w:p>
          <w:p w14:paraId="4F9EE42A" w14:textId="77777777" w:rsidR="00FB0DC8" w:rsidRPr="00F515C5" w:rsidRDefault="00FB0DC8" w:rsidP="006D32F2">
            <w:pPr>
              <w:rPr>
                <w:rFonts w:asciiTheme="majorHAnsi" w:hAnsiTheme="majorHAnsi" w:cstheme="majorHAnsi"/>
                <w:b w:val="0"/>
                <w:color w:val="171717" w:themeColor="background2" w:themeShade="1A"/>
                <w:sz w:val="24"/>
                <w:szCs w:val="24"/>
              </w:rPr>
            </w:pPr>
          </w:p>
        </w:tc>
        <w:tc>
          <w:tcPr>
            <w:tcW w:w="2254" w:type="dxa"/>
            <w:shd w:val="clear" w:color="auto" w:fill="FFFFFF" w:themeFill="background1"/>
          </w:tcPr>
          <w:p w14:paraId="1DA3FAE6"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Mandatory</w:t>
            </w:r>
          </w:p>
        </w:tc>
        <w:tc>
          <w:tcPr>
            <w:tcW w:w="2254" w:type="dxa"/>
            <w:shd w:val="clear" w:color="auto" w:fill="E7E6E6" w:themeFill="background2"/>
          </w:tcPr>
          <w:p w14:paraId="36DD02A7"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Add Students for a  group work</w:t>
            </w:r>
          </w:p>
        </w:tc>
      </w:tr>
      <w:tr w:rsidR="00F515C5" w:rsidRPr="00F515C5" w14:paraId="2A4417D9" w14:textId="77777777" w:rsidTr="00716574">
        <w:tc>
          <w:tcPr>
            <w:tcW w:w="2254" w:type="dxa"/>
            <w:shd w:val="clear" w:color="auto" w:fill="E7E6E6" w:themeFill="background2"/>
          </w:tcPr>
          <w:p w14:paraId="4FBF25F4"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FR04</w:t>
            </w:r>
          </w:p>
          <w:p w14:paraId="731FEBF6" w14:textId="77777777" w:rsidR="00FB0DC8" w:rsidRPr="00F515C5" w:rsidRDefault="00FB0DC8" w:rsidP="006D32F2">
            <w:pPr>
              <w:rPr>
                <w:rFonts w:asciiTheme="majorHAnsi" w:hAnsiTheme="majorHAnsi" w:cstheme="majorHAnsi"/>
                <w:b w:val="0"/>
                <w:color w:val="171717" w:themeColor="background2" w:themeShade="1A"/>
                <w:sz w:val="24"/>
                <w:szCs w:val="24"/>
              </w:rPr>
            </w:pPr>
          </w:p>
        </w:tc>
        <w:tc>
          <w:tcPr>
            <w:tcW w:w="2254" w:type="dxa"/>
          </w:tcPr>
          <w:p w14:paraId="2AAC32E8"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Allow users to view notifications</w:t>
            </w:r>
          </w:p>
          <w:p w14:paraId="2B29AF8C" w14:textId="77777777" w:rsidR="00FB0DC8" w:rsidRPr="00F515C5" w:rsidRDefault="00FB0DC8" w:rsidP="006D32F2">
            <w:pPr>
              <w:rPr>
                <w:rFonts w:asciiTheme="majorHAnsi" w:hAnsiTheme="majorHAnsi" w:cstheme="majorHAnsi"/>
                <w:b w:val="0"/>
                <w:color w:val="171717" w:themeColor="background2" w:themeShade="1A"/>
                <w:sz w:val="24"/>
                <w:szCs w:val="24"/>
              </w:rPr>
            </w:pPr>
          </w:p>
          <w:p w14:paraId="79404959" w14:textId="77777777" w:rsidR="00FB0DC8" w:rsidRPr="00F515C5" w:rsidRDefault="00FB0DC8" w:rsidP="006D32F2">
            <w:pPr>
              <w:rPr>
                <w:rFonts w:asciiTheme="majorHAnsi" w:hAnsiTheme="majorHAnsi" w:cstheme="majorHAnsi"/>
                <w:b w:val="0"/>
                <w:color w:val="171717" w:themeColor="background2" w:themeShade="1A"/>
                <w:sz w:val="24"/>
                <w:szCs w:val="24"/>
              </w:rPr>
            </w:pPr>
          </w:p>
        </w:tc>
        <w:tc>
          <w:tcPr>
            <w:tcW w:w="2254" w:type="dxa"/>
            <w:shd w:val="clear" w:color="auto" w:fill="FFFFFF" w:themeFill="background1"/>
          </w:tcPr>
          <w:p w14:paraId="324AE414"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Mandatory</w:t>
            </w:r>
          </w:p>
        </w:tc>
        <w:tc>
          <w:tcPr>
            <w:tcW w:w="2254" w:type="dxa"/>
            <w:shd w:val="clear" w:color="auto" w:fill="E7E6E6" w:themeFill="background2"/>
          </w:tcPr>
          <w:p w14:paraId="7E1C99C5"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Receive new updates</w:t>
            </w:r>
          </w:p>
        </w:tc>
      </w:tr>
      <w:tr w:rsidR="00F515C5" w:rsidRPr="00F515C5" w14:paraId="6CCBD033" w14:textId="77777777" w:rsidTr="00716574">
        <w:tc>
          <w:tcPr>
            <w:tcW w:w="2254" w:type="dxa"/>
            <w:shd w:val="clear" w:color="auto" w:fill="E7E6E6" w:themeFill="background2"/>
          </w:tcPr>
          <w:p w14:paraId="1153AE49"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FR05</w:t>
            </w:r>
          </w:p>
          <w:p w14:paraId="5251E0D0" w14:textId="77777777" w:rsidR="00FB0DC8" w:rsidRPr="00F515C5" w:rsidRDefault="00FB0DC8" w:rsidP="006D32F2">
            <w:pPr>
              <w:rPr>
                <w:rFonts w:asciiTheme="majorHAnsi" w:hAnsiTheme="majorHAnsi" w:cstheme="majorHAnsi"/>
                <w:b w:val="0"/>
                <w:color w:val="171717" w:themeColor="background2" w:themeShade="1A"/>
                <w:sz w:val="24"/>
                <w:szCs w:val="24"/>
              </w:rPr>
            </w:pPr>
          </w:p>
        </w:tc>
        <w:tc>
          <w:tcPr>
            <w:tcW w:w="2254" w:type="dxa"/>
          </w:tcPr>
          <w:p w14:paraId="2A2A718B"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Allow users to send and receive messages</w:t>
            </w:r>
          </w:p>
          <w:p w14:paraId="39529D24" w14:textId="77777777" w:rsidR="00FB0DC8" w:rsidRPr="00F515C5" w:rsidRDefault="00FB0DC8" w:rsidP="006D32F2">
            <w:pPr>
              <w:rPr>
                <w:rFonts w:asciiTheme="majorHAnsi" w:hAnsiTheme="majorHAnsi" w:cstheme="majorHAnsi"/>
                <w:b w:val="0"/>
                <w:color w:val="171717" w:themeColor="background2" w:themeShade="1A"/>
                <w:sz w:val="24"/>
                <w:szCs w:val="24"/>
              </w:rPr>
            </w:pPr>
          </w:p>
          <w:p w14:paraId="31633809" w14:textId="77777777" w:rsidR="00FB0DC8" w:rsidRPr="00F515C5" w:rsidRDefault="00FB0DC8" w:rsidP="006D32F2">
            <w:pPr>
              <w:rPr>
                <w:rFonts w:asciiTheme="majorHAnsi" w:hAnsiTheme="majorHAnsi" w:cstheme="majorHAnsi"/>
                <w:b w:val="0"/>
                <w:color w:val="171717" w:themeColor="background2" w:themeShade="1A"/>
                <w:sz w:val="24"/>
                <w:szCs w:val="24"/>
              </w:rPr>
            </w:pPr>
          </w:p>
        </w:tc>
        <w:tc>
          <w:tcPr>
            <w:tcW w:w="2254" w:type="dxa"/>
            <w:shd w:val="clear" w:color="auto" w:fill="FFFFFF" w:themeFill="background1"/>
          </w:tcPr>
          <w:p w14:paraId="46696F76"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w:t>
            </w:r>
          </w:p>
        </w:tc>
        <w:tc>
          <w:tcPr>
            <w:tcW w:w="2254" w:type="dxa"/>
            <w:shd w:val="clear" w:color="auto" w:fill="E7E6E6" w:themeFill="background2"/>
          </w:tcPr>
          <w:p w14:paraId="55E5D290"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Communication</w:t>
            </w:r>
          </w:p>
        </w:tc>
      </w:tr>
      <w:tr w:rsidR="00F515C5" w:rsidRPr="00F515C5" w14:paraId="03AA625D" w14:textId="77777777" w:rsidTr="00716574">
        <w:tc>
          <w:tcPr>
            <w:tcW w:w="2254" w:type="dxa"/>
            <w:shd w:val="clear" w:color="auto" w:fill="E7E6E6" w:themeFill="background2"/>
          </w:tcPr>
          <w:p w14:paraId="61FF3853"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FR06</w:t>
            </w:r>
          </w:p>
          <w:p w14:paraId="1720B57A" w14:textId="77777777" w:rsidR="00FB0DC8" w:rsidRPr="00F515C5" w:rsidRDefault="00FB0DC8" w:rsidP="006D32F2">
            <w:pPr>
              <w:rPr>
                <w:rFonts w:asciiTheme="majorHAnsi" w:hAnsiTheme="majorHAnsi" w:cstheme="majorHAnsi"/>
                <w:b w:val="0"/>
                <w:color w:val="171717" w:themeColor="background2" w:themeShade="1A"/>
                <w:sz w:val="24"/>
                <w:szCs w:val="24"/>
              </w:rPr>
            </w:pPr>
          </w:p>
        </w:tc>
        <w:tc>
          <w:tcPr>
            <w:tcW w:w="2254" w:type="dxa"/>
          </w:tcPr>
          <w:p w14:paraId="5CDEBD52"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Allow users to submit researches</w:t>
            </w:r>
          </w:p>
          <w:p w14:paraId="6811CEE0" w14:textId="77777777" w:rsidR="00FB0DC8" w:rsidRPr="00F515C5" w:rsidRDefault="00FB0DC8" w:rsidP="006D32F2">
            <w:pPr>
              <w:rPr>
                <w:rFonts w:asciiTheme="majorHAnsi" w:hAnsiTheme="majorHAnsi" w:cstheme="majorHAnsi"/>
                <w:b w:val="0"/>
                <w:color w:val="171717" w:themeColor="background2" w:themeShade="1A"/>
                <w:sz w:val="24"/>
                <w:szCs w:val="24"/>
              </w:rPr>
            </w:pPr>
          </w:p>
          <w:p w14:paraId="0E3A4A49" w14:textId="77777777" w:rsidR="00FB0DC8" w:rsidRPr="00F515C5" w:rsidRDefault="00FB0DC8" w:rsidP="006D32F2">
            <w:pPr>
              <w:rPr>
                <w:rFonts w:asciiTheme="majorHAnsi" w:hAnsiTheme="majorHAnsi" w:cstheme="majorHAnsi"/>
                <w:b w:val="0"/>
                <w:color w:val="171717" w:themeColor="background2" w:themeShade="1A"/>
                <w:sz w:val="24"/>
                <w:szCs w:val="24"/>
              </w:rPr>
            </w:pPr>
          </w:p>
        </w:tc>
        <w:tc>
          <w:tcPr>
            <w:tcW w:w="2254" w:type="dxa"/>
            <w:shd w:val="clear" w:color="auto" w:fill="FFFFFF" w:themeFill="background1"/>
          </w:tcPr>
          <w:p w14:paraId="6D407D00"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Mandatory</w:t>
            </w:r>
          </w:p>
        </w:tc>
        <w:tc>
          <w:tcPr>
            <w:tcW w:w="2254" w:type="dxa"/>
            <w:shd w:val="clear" w:color="auto" w:fill="E7E6E6" w:themeFill="background2"/>
          </w:tcPr>
          <w:p w14:paraId="5E0868D3"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 xml:space="preserve">Submit Final document </w:t>
            </w:r>
          </w:p>
        </w:tc>
      </w:tr>
      <w:tr w:rsidR="00F515C5" w:rsidRPr="00F515C5" w14:paraId="70EB13EF" w14:textId="77777777" w:rsidTr="00716574">
        <w:tc>
          <w:tcPr>
            <w:tcW w:w="2254" w:type="dxa"/>
            <w:shd w:val="clear" w:color="auto" w:fill="E7E6E6" w:themeFill="background2"/>
          </w:tcPr>
          <w:p w14:paraId="3A8C38FE"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FR07</w:t>
            </w:r>
          </w:p>
          <w:p w14:paraId="30732C62" w14:textId="77777777" w:rsidR="00FB0DC8" w:rsidRPr="00F515C5" w:rsidRDefault="00FB0DC8" w:rsidP="006D32F2">
            <w:pPr>
              <w:rPr>
                <w:rFonts w:asciiTheme="majorHAnsi" w:hAnsiTheme="majorHAnsi" w:cstheme="majorHAnsi"/>
                <w:b w:val="0"/>
                <w:color w:val="171717" w:themeColor="background2" w:themeShade="1A"/>
                <w:sz w:val="24"/>
                <w:szCs w:val="24"/>
              </w:rPr>
            </w:pPr>
          </w:p>
        </w:tc>
        <w:tc>
          <w:tcPr>
            <w:tcW w:w="2254" w:type="dxa"/>
          </w:tcPr>
          <w:p w14:paraId="4D7A89B6" w14:textId="77777777" w:rsidR="00FB0DC8" w:rsidRPr="00F515C5" w:rsidRDefault="00FB0DC8" w:rsidP="006D32F2">
            <w:pPr>
              <w:rPr>
                <w:rFonts w:asciiTheme="majorHAnsi" w:hAnsiTheme="majorHAnsi" w:cstheme="majorHAnsi"/>
                <w:b w:val="0"/>
                <w:color w:val="171717" w:themeColor="background2" w:themeShade="1A"/>
                <w:sz w:val="24"/>
                <w:szCs w:val="24"/>
              </w:rPr>
            </w:pPr>
          </w:p>
          <w:p w14:paraId="7101EA59"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Allow users to logout</w:t>
            </w:r>
          </w:p>
          <w:p w14:paraId="7188535D" w14:textId="77777777" w:rsidR="00FB0DC8" w:rsidRPr="00F515C5" w:rsidRDefault="00FB0DC8" w:rsidP="006D32F2">
            <w:pPr>
              <w:rPr>
                <w:rFonts w:asciiTheme="majorHAnsi" w:hAnsiTheme="majorHAnsi" w:cstheme="majorHAnsi"/>
                <w:b w:val="0"/>
                <w:color w:val="171717" w:themeColor="background2" w:themeShade="1A"/>
                <w:sz w:val="24"/>
                <w:szCs w:val="24"/>
              </w:rPr>
            </w:pPr>
          </w:p>
        </w:tc>
        <w:tc>
          <w:tcPr>
            <w:tcW w:w="2254" w:type="dxa"/>
            <w:shd w:val="clear" w:color="auto" w:fill="FFFFFF" w:themeFill="background1"/>
          </w:tcPr>
          <w:p w14:paraId="15F2FA85"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Mandatory</w:t>
            </w:r>
          </w:p>
        </w:tc>
        <w:tc>
          <w:tcPr>
            <w:tcW w:w="2254" w:type="dxa"/>
            <w:shd w:val="clear" w:color="auto" w:fill="E7E6E6" w:themeFill="background2"/>
          </w:tcPr>
          <w:p w14:paraId="25816ACD" w14:textId="77777777" w:rsidR="00FB0DC8" w:rsidRPr="00F515C5" w:rsidRDefault="00FB0DC8" w:rsidP="006D32F2">
            <w:pPr>
              <w:rPr>
                <w:rFonts w:asciiTheme="majorHAnsi" w:hAnsiTheme="majorHAnsi" w:cstheme="majorHAnsi"/>
                <w:b w:val="0"/>
                <w:color w:val="171717" w:themeColor="background2" w:themeShade="1A"/>
                <w:sz w:val="24"/>
                <w:szCs w:val="24"/>
              </w:rPr>
            </w:pPr>
            <w:r w:rsidRPr="00F515C5">
              <w:rPr>
                <w:rFonts w:asciiTheme="majorHAnsi" w:hAnsiTheme="majorHAnsi" w:cstheme="majorHAnsi"/>
                <w:b w:val="0"/>
                <w:color w:val="171717" w:themeColor="background2" w:themeShade="1A"/>
                <w:sz w:val="24"/>
                <w:szCs w:val="24"/>
              </w:rPr>
              <w:t>Exit/close the session</w:t>
            </w:r>
          </w:p>
        </w:tc>
      </w:tr>
    </w:tbl>
    <w:p w14:paraId="03019934" w14:textId="5593A9DA" w:rsidR="00FB0DC8" w:rsidRDefault="00FB0DC8" w:rsidP="001531BB"/>
    <w:p w14:paraId="1CE7E88A" w14:textId="77777777" w:rsidR="00A76CF7" w:rsidRPr="001531BB" w:rsidRDefault="00A76CF7" w:rsidP="001531BB"/>
    <w:p w14:paraId="77086B2A" w14:textId="1B8144C6" w:rsidR="001531BB" w:rsidRPr="0075416B" w:rsidRDefault="001531BB" w:rsidP="001531BB">
      <w:pPr>
        <w:pStyle w:val="Heading2"/>
        <w:numPr>
          <w:ilvl w:val="0"/>
          <w:numId w:val="10"/>
        </w:numPr>
        <w:rPr>
          <w:color w:val="0F0D29" w:themeColor="text1"/>
        </w:rPr>
      </w:pPr>
      <w:bookmarkStart w:id="23" w:name="_Toc117080540"/>
      <w:r w:rsidRPr="0075416B">
        <w:rPr>
          <w:color w:val="0F0D29" w:themeColor="text1"/>
        </w:rPr>
        <w:t>Non-Functional Requirements</w:t>
      </w:r>
      <w:bookmarkEnd w:id="23"/>
    </w:p>
    <w:p w14:paraId="49381A13" w14:textId="5995B290" w:rsidR="00975F55" w:rsidRDefault="00975F55" w:rsidP="00975F55"/>
    <w:p w14:paraId="5EF0220A" w14:textId="0990707B" w:rsidR="00975F55" w:rsidRDefault="00975F55" w:rsidP="00975F55"/>
    <w:p w14:paraId="0537D8FB" w14:textId="78CECD15" w:rsidR="00975F55" w:rsidRDefault="00975F55" w:rsidP="00975F55"/>
    <w:tbl>
      <w:tblPr>
        <w:tblStyle w:val="TableGrid"/>
        <w:tblW w:w="0" w:type="auto"/>
        <w:tblLook w:val="04A0" w:firstRow="1" w:lastRow="0" w:firstColumn="1" w:lastColumn="0" w:noHBand="0" w:noVBand="1"/>
      </w:tblPr>
      <w:tblGrid>
        <w:gridCol w:w="2254"/>
        <w:gridCol w:w="2254"/>
        <w:gridCol w:w="2254"/>
        <w:gridCol w:w="2254"/>
      </w:tblGrid>
      <w:tr w:rsidR="00975F55" w:rsidRPr="00975F55" w14:paraId="10DDC105" w14:textId="77777777" w:rsidTr="73F76C44">
        <w:tc>
          <w:tcPr>
            <w:tcW w:w="2254" w:type="dxa"/>
            <w:shd w:val="clear" w:color="auto" w:fill="E7E6E6" w:themeFill="background2"/>
          </w:tcPr>
          <w:p w14:paraId="2C0B2B63" w14:textId="77777777" w:rsidR="00975F55" w:rsidRPr="00975F55" w:rsidRDefault="00975F55" w:rsidP="006D32F2">
            <w:pPr>
              <w:rPr>
                <w:b w:val="0"/>
                <w:color w:val="171717" w:themeColor="background2" w:themeShade="1A"/>
              </w:rPr>
            </w:pPr>
            <w:r w:rsidRPr="00975F55">
              <w:rPr>
                <w:rFonts w:ascii="Arial" w:hAnsi="Arial" w:cs="Arial"/>
                <w:b w:val="0"/>
                <w:color w:val="171717" w:themeColor="background2" w:themeShade="1A"/>
                <w:sz w:val="25"/>
                <w:szCs w:val="25"/>
              </w:rPr>
              <w:t xml:space="preserve">Non-Functional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Requirement ID:</w:t>
            </w:r>
          </w:p>
        </w:tc>
        <w:tc>
          <w:tcPr>
            <w:tcW w:w="2254" w:type="dxa"/>
            <w:shd w:val="clear" w:color="auto" w:fill="E7E6E6" w:themeFill="background2"/>
          </w:tcPr>
          <w:p w14:paraId="438C4729" w14:textId="77777777" w:rsidR="00975F55" w:rsidRPr="00975F55" w:rsidRDefault="00975F55" w:rsidP="006D32F2">
            <w:pPr>
              <w:rPr>
                <w:b w:val="0"/>
                <w:color w:val="171717" w:themeColor="background2" w:themeShade="1A"/>
              </w:rPr>
            </w:pPr>
            <w:r w:rsidRPr="00975F55">
              <w:rPr>
                <w:rFonts w:ascii="Arial" w:hAnsi="Arial" w:cs="Arial"/>
                <w:b w:val="0"/>
                <w:color w:val="171717" w:themeColor="background2" w:themeShade="1A"/>
                <w:sz w:val="25"/>
                <w:szCs w:val="25"/>
              </w:rPr>
              <w:t xml:space="preserve">Non-Functional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Requirement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Description</w:t>
            </w:r>
          </w:p>
        </w:tc>
        <w:tc>
          <w:tcPr>
            <w:tcW w:w="2254" w:type="dxa"/>
            <w:shd w:val="clear" w:color="auto" w:fill="E7E6E6" w:themeFill="background2"/>
          </w:tcPr>
          <w:p w14:paraId="7792D3B2" w14:textId="77777777" w:rsidR="00975F55" w:rsidRPr="00975F55" w:rsidRDefault="00975F55" w:rsidP="006D32F2">
            <w:pPr>
              <w:rPr>
                <w:b w:val="0"/>
                <w:color w:val="171717" w:themeColor="background2" w:themeShade="1A"/>
              </w:rPr>
            </w:pPr>
            <w:r w:rsidRPr="00975F55">
              <w:rPr>
                <w:rFonts w:ascii="Arial" w:hAnsi="Arial" w:cs="Arial"/>
                <w:b w:val="0"/>
                <w:color w:val="171717" w:themeColor="background2" w:themeShade="1A"/>
                <w:sz w:val="25"/>
                <w:szCs w:val="25"/>
              </w:rPr>
              <w:t xml:space="preserve">Mandatory/ Not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Mandatory</w:t>
            </w:r>
          </w:p>
        </w:tc>
        <w:tc>
          <w:tcPr>
            <w:tcW w:w="2254" w:type="dxa"/>
            <w:shd w:val="clear" w:color="auto" w:fill="E7E6E6" w:themeFill="background2"/>
          </w:tcPr>
          <w:p w14:paraId="56D051C4" w14:textId="77777777" w:rsidR="00975F55" w:rsidRPr="00975F55" w:rsidRDefault="00975F55" w:rsidP="006D32F2">
            <w:pPr>
              <w:rPr>
                <w:b w:val="0"/>
                <w:color w:val="171717" w:themeColor="background2" w:themeShade="1A"/>
              </w:rPr>
            </w:pPr>
            <w:r w:rsidRPr="00975F55">
              <w:rPr>
                <w:rFonts w:ascii="Arial" w:hAnsi="Arial" w:cs="Arial"/>
                <w:b w:val="0"/>
                <w:color w:val="171717" w:themeColor="background2" w:themeShade="1A"/>
                <w:sz w:val="25"/>
                <w:szCs w:val="25"/>
              </w:rPr>
              <w:t xml:space="preserve">User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Expectations</w:t>
            </w:r>
          </w:p>
        </w:tc>
      </w:tr>
      <w:tr w:rsidR="00975F55" w:rsidRPr="00975F55" w14:paraId="36C6D782" w14:textId="77777777" w:rsidTr="73F76C44">
        <w:tc>
          <w:tcPr>
            <w:tcW w:w="2254" w:type="dxa"/>
            <w:shd w:val="clear" w:color="auto" w:fill="E7E6E6" w:themeFill="background2"/>
          </w:tcPr>
          <w:p w14:paraId="2642971D" w14:textId="77777777" w:rsidR="00975F55" w:rsidRPr="00975F55" w:rsidRDefault="00975F55" w:rsidP="006D32F2">
            <w:pPr>
              <w:rPr>
                <w:b w:val="0"/>
                <w:color w:val="171717" w:themeColor="background2" w:themeShade="1A"/>
              </w:rPr>
            </w:pPr>
            <w:r w:rsidRPr="00975F55">
              <w:rPr>
                <w:rFonts w:ascii="Arial" w:hAnsi="Arial" w:cs="Arial"/>
                <w:b w:val="0"/>
                <w:color w:val="171717" w:themeColor="background2" w:themeShade="1A"/>
                <w:sz w:val="25"/>
                <w:szCs w:val="25"/>
              </w:rPr>
              <w:lastRenderedPageBreak/>
              <w:t>NFR001</w:t>
            </w:r>
          </w:p>
        </w:tc>
        <w:tc>
          <w:tcPr>
            <w:tcW w:w="2254" w:type="dxa"/>
          </w:tcPr>
          <w:p w14:paraId="63ABF326" w14:textId="77777777" w:rsidR="00975F55" w:rsidRPr="00975F55" w:rsidRDefault="00975F55" w:rsidP="006D32F2">
            <w:pPr>
              <w:rPr>
                <w:b w:val="0"/>
                <w:color w:val="171717" w:themeColor="background2" w:themeShade="1A"/>
              </w:rPr>
            </w:pPr>
            <w:r w:rsidRPr="00975F55">
              <w:rPr>
                <w:rFonts w:ascii="Symbol" w:eastAsia="Symbol" w:hAnsi="Symbol" w:cs="Symbol"/>
                <w:b w:val="0"/>
                <w:color w:val="171717" w:themeColor="background2" w:themeShade="1A"/>
                <w:sz w:val="25"/>
                <w:szCs w:val="25"/>
              </w:rPr>
              <w:t></w:t>
            </w:r>
            <w:r w:rsidRPr="00975F55">
              <w:rPr>
                <w:rFonts w:ascii="Arial" w:hAnsi="Arial" w:cs="Arial"/>
                <w:b w:val="0"/>
                <w:color w:val="171717" w:themeColor="background2" w:themeShade="1A"/>
                <w:sz w:val="25"/>
                <w:szCs w:val="25"/>
              </w:rPr>
              <w:t>Security</w:t>
            </w:r>
            <w:r w:rsidRPr="00975F55">
              <w:rPr>
                <w:rFonts w:ascii="Arial" w:hAnsi="Arial" w:cs="Arial"/>
                <w:b w:val="0"/>
                <w:color w:val="171717" w:themeColor="background2" w:themeShade="1A"/>
                <w:sz w:val="23"/>
                <w:szCs w:val="23"/>
              </w:rPr>
              <w:br/>
            </w:r>
            <w:r w:rsidRPr="00975F55">
              <w:rPr>
                <w:rFonts w:ascii="Symbol" w:eastAsia="Symbol" w:hAnsi="Symbol" w:cs="Symbol"/>
                <w:b w:val="0"/>
                <w:color w:val="171717" w:themeColor="background2" w:themeShade="1A"/>
                <w:sz w:val="25"/>
                <w:szCs w:val="25"/>
              </w:rPr>
              <w:t></w:t>
            </w:r>
            <w:r w:rsidRPr="00975F55">
              <w:rPr>
                <w:rFonts w:ascii="Arial" w:hAnsi="Arial" w:cs="Arial"/>
                <w:b w:val="0"/>
                <w:color w:val="171717" w:themeColor="background2" w:themeShade="1A"/>
                <w:sz w:val="25"/>
                <w:szCs w:val="25"/>
              </w:rPr>
              <w:t xml:space="preserve">Account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Creation –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The system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must allow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users to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create an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account to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access the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system, store</w:t>
            </w:r>
            <w:proofErr w:type="gramStart"/>
            <w:r w:rsidRPr="00975F55">
              <w:rPr>
                <w:rFonts w:ascii="Arial" w:hAnsi="Arial" w:cs="Arial"/>
                <w:b w:val="0"/>
                <w:color w:val="171717" w:themeColor="background2" w:themeShade="1A"/>
                <w:sz w:val="25"/>
                <w:szCs w:val="25"/>
              </w:rPr>
              <w:t>,</w:t>
            </w:r>
            <w:proofErr w:type="gramEnd"/>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and display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user profiles.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Allow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administrator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to create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reports based</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on profile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information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and usage.</w:t>
            </w:r>
            <w:r w:rsidRPr="00975F55">
              <w:rPr>
                <w:rFonts w:ascii="Arial" w:hAnsi="Arial" w:cs="Arial"/>
                <w:b w:val="0"/>
                <w:color w:val="171717" w:themeColor="background2" w:themeShade="1A"/>
                <w:sz w:val="23"/>
                <w:szCs w:val="23"/>
              </w:rPr>
              <w:br/>
            </w:r>
            <w:r w:rsidRPr="00975F55">
              <w:rPr>
                <w:rFonts w:ascii="Symbol" w:eastAsia="Symbol" w:hAnsi="Symbol" w:cs="Symbol"/>
                <w:b w:val="0"/>
                <w:color w:val="171717" w:themeColor="background2" w:themeShade="1A"/>
                <w:sz w:val="25"/>
                <w:szCs w:val="25"/>
              </w:rPr>
              <w:t></w:t>
            </w:r>
            <w:r w:rsidRPr="00975F55">
              <w:rPr>
                <w:rFonts w:ascii="Arial" w:hAnsi="Arial" w:cs="Arial"/>
                <w:b w:val="0"/>
                <w:color w:val="171717" w:themeColor="background2" w:themeShade="1A"/>
                <w:sz w:val="25"/>
                <w:szCs w:val="25"/>
              </w:rPr>
              <w:t>Password and</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username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generation –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the system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may not allow</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a user access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without a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username and</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a password.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The password</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must be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strong and must be a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combination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of characters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that are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composed of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at least two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uppercases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character,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two lowercases</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character,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two numbers,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and one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special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character.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The password</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must be at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least 8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characters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lastRenderedPageBreak/>
              <w:t>long and have</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a maximum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length of 16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characters.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The password</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must not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contain the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username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name,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surname, or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ID number.</w:t>
            </w:r>
            <w:r w:rsidRPr="00975F55">
              <w:rPr>
                <w:rFonts w:ascii="Arial" w:hAnsi="Arial" w:cs="Arial"/>
                <w:b w:val="0"/>
                <w:color w:val="171717" w:themeColor="background2" w:themeShade="1A"/>
                <w:sz w:val="23"/>
                <w:szCs w:val="23"/>
              </w:rPr>
              <w:br/>
            </w:r>
            <w:r w:rsidRPr="00975F55">
              <w:rPr>
                <w:rFonts w:ascii="Symbol" w:eastAsia="Symbol" w:hAnsi="Symbol" w:cs="Symbol"/>
                <w:b w:val="0"/>
                <w:color w:val="171717" w:themeColor="background2" w:themeShade="1A"/>
                <w:sz w:val="25"/>
                <w:szCs w:val="25"/>
              </w:rPr>
              <w:t></w:t>
            </w:r>
            <w:r w:rsidRPr="00975F55">
              <w:rPr>
                <w:rFonts w:ascii="Arial" w:hAnsi="Arial" w:cs="Arial"/>
                <w:b w:val="0"/>
                <w:color w:val="171717" w:themeColor="background2" w:themeShade="1A"/>
                <w:sz w:val="25"/>
                <w:szCs w:val="25"/>
              </w:rPr>
              <w:t xml:space="preserve">User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verification –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the system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must allow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the user an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option to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choose a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method of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recovery.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From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answering 3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security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questions and</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email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verification to</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retrieve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and/or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change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password.</w:t>
            </w:r>
          </w:p>
        </w:tc>
        <w:tc>
          <w:tcPr>
            <w:tcW w:w="2254" w:type="dxa"/>
          </w:tcPr>
          <w:p w14:paraId="569BDACF" w14:textId="77777777" w:rsidR="00975F55" w:rsidRPr="00975F55" w:rsidRDefault="00975F55" w:rsidP="006D32F2">
            <w:pPr>
              <w:rPr>
                <w:b w:val="0"/>
                <w:color w:val="171717" w:themeColor="background2" w:themeShade="1A"/>
              </w:rPr>
            </w:pPr>
            <w:r w:rsidRPr="00975F55">
              <w:rPr>
                <w:rFonts w:ascii="Arial" w:hAnsi="Arial" w:cs="Arial"/>
                <w:b w:val="0"/>
                <w:color w:val="171717" w:themeColor="background2" w:themeShade="1A"/>
                <w:sz w:val="25"/>
                <w:szCs w:val="25"/>
              </w:rPr>
              <w:lastRenderedPageBreak/>
              <w:t>Mandatory</w:t>
            </w:r>
          </w:p>
        </w:tc>
        <w:tc>
          <w:tcPr>
            <w:tcW w:w="2254" w:type="dxa"/>
            <w:shd w:val="clear" w:color="auto" w:fill="E7E6E6" w:themeFill="background2"/>
          </w:tcPr>
          <w:p w14:paraId="34262785" w14:textId="77777777" w:rsidR="00975F55" w:rsidRPr="00975F55" w:rsidRDefault="00975F55" w:rsidP="006D32F2">
            <w:pPr>
              <w:rPr>
                <w:b w:val="0"/>
                <w:color w:val="171717" w:themeColor="background2" w:themeShade="1A"/>
              </w:rPr>
            </w:pPr>
            <w:r w:rsidRPr="00975F55">
              <w:rPr>
                <w:rFonts w:ascii="Arial" w:hAnsi="Arial" w:cs="Arial"/>
                <w:b w:val="0"/>
                <w:color w:val="171717" w:themeColor="background2" w:themeShade="1A"/>
                <w:sz w:val="25"/>
                <w:szCs w:val="25"/>
              </w:rPr>
              <w:t xml:space="preserve">The system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must be able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to secure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sensitive user</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data.</w:t>
            </w:r>
          </w:p>
        </w:tc>
      </w:tr>
      <w:tr w:rsidR="00975F55" w:rsidRPr="00975F55" w14:paraId="0AFF8745" w14:textId="77777777" w:rsidTr="73F76C44">
        <w:tc>
          <w:tcPr>
            <w:tcW w:w="2254" w:type="dxa"/>
            <w:shd w:val="clear" w:color="auto" w:fill="E7E6E6" w:themeFill="background2"/>
          </w:tcPr>
          <w:p w14:paraId="054666EE" w14:textId="77777777" w:rsidR="00975F55" w:rsidRPr="00975F55" w:rsidRDefault="00975F55" w:rsidP="006D32F2">
            <w:pPr>
              <w:rPr>
                <w:b w:val="0"/>
                <w:color w:val="171717" w:themeColor="background2" w:themeShade="1A"/>
              </w:rPr>
            </w:pPr>
            <w:r w:rsidRPr="00975F55">
              <w:rPr>
                <w:rFonts w:ascii="Arial" w:hAnsi="Arial" w:cs="Arial"/>
                <w:b w:val="0"/>
                <w:color w:val="171717" w:themeColor="background2" w:themeShade="1A"/>
                <w:sz w:val="25"/>
                <w:szCs w:val="25"/>
              </w:rPr>
              <w:t>NFR002</w:t>
            </w:r>
          </w:p>
        </w:tc>
        <w:tc>
          <w:tcPr>
            <w:tcW w:w="2254" w:type="dxa"/>
          </w:tcPr>
          <w:p w14:paraId="78E75D9F" w14:textId="77777777" w:rsidR="00975F55" w:rsidRPr="00975F55" w:rsidRDefault="00975F55" w:rsidP="006D32F2">
            <w:pPr>
              <w:rPr>
                <w:rFonts w:ascii="Arial" w:hAnsi="Arial" w:cs="Arial"/>
                <w:b w:val="0"/>
                <w:color w:val="171717" w:themeColor="background2" w:themeShade="1A"/>
                <w:sz w:val="25"/>
                <w:szCs w:val="25"/>
              </w:rPr>
            </w:pPr>
            <w:r w:rsidRPr="00975F55">
              <w:rPr>
                <w:rFonts w:ascii="Symbol" w:eastAsia="Symbol" w:hAnsi="Symbol" w:cs="Symbol"/>
                <w:b w:val="0"/>
                <w:color w:val="171717" w:themeColor="background2" w:themeShade="1A"/>
                <w:sz w:val="25"/>
                <w:szCs w:val="25"/>
              </w:rPr>
              <w:t></w:t>
            </w:r>
            <w:r w:rsidRPr="00975F55">
              <w:rPr>
                <w:rFonts w:ascii="Arial" w:hAnsi="Arial" w:cs="Arial"/>
                <w:b w:val="0"/>
                <w:color w:val="171717" w:themeColor="background2" w:themeShade="1A"/>
                <w:sz w:val="25"/>
                <w:szCs w:val="25"/>
              </w:rPr>
              <w:t xml:space="preserve">Portability –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the system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must be able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to function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across all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web-enabled</w:t>
            </w:r>
          </w:p>
          <w:p w14:paraId="5EFFA08F" w14:textId="77777777" w:rsidR="00975F55" w:rsidRPr="00975F55" w:rsidRDefault="00975F55" w:rsidP="006D32F2">
            <w:pPr>
              <w:rPr>
                <w:b w:val="0"/>
                <w:color w:val="171717" w:themeColor="background2" w:themeShade="1A"/>
              </w:rPr>
            </w:pPr>
            <w:r w:rsidRPr="00975F55">
              <w:rPr>
                <w:rFonts w:ascii="Arial" w:hAnsi="Arial" w:cs="Arial"/>
                <w:b w:val="0"/>
                <w:color w:val="171717" w:themeColor="background2" w:themeShade="1A"/>
                <w:sz w:val="25"/>
                <w:szCs w:val="25"/>
              </w:rPr>
              <w:t xml:space="preserve">Devices and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allow the user</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to access all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functions if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they have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passed the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security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protocols.</w:t>
            </w:r>
          </w:p>
        </w:tc>
        <w:tc>
          <w:tcPr>
            <w:tcW w:w="2254" w:type="dxa"/>
          </w:tcPr>
          <w:p w14:paraId="0FBF7B46" w14:textId="77777777" w:rsidR="00975F55" w:rsidRPr="00975F55" w:rsidRDefault="00975F55" w:rsidP="006D32F2">
            <w:pPr>
              <w:rPr>
                <w:b w:val="0"/>
                <w:color w:val="171717" w:themeColor="background2" w:themeShade="1A"/>
              </w:rPr>
            </w:pPr>
          </w:p>
        </w:tc>
        <w:tc>
          <w:tcPr>
            <w:tcW w:w="2254" w:type="dxa"/>
            <w:shd w:val="clear" w:color="auto" w:fill="E7E6E6" w:themeFill="background2"/>
          </w:tcPr>
          <w:p w14:paraId="3FE8E06E" w14:textId="77777777" w:rsidR="00975F55" w:rsidRPr="00975F55" w:rsidRDefault="00975F55" w:rsidP="006D32F2">
            <w:pPr>
              <w:rPr>
                <w:rFonts w:ascii="Arial" w:hAnsi="Arial" w:cs="Arial"/>
                <w:b w:val="0"/>
                <w:color w:val="171717" w:themeColor="background2" w:themeShade="1A"/>
                <w:sz w:val="25"/>
                <w:szCs w:val="25"/>
              </w:rPr>
            </w:pPr>
            <w:r w:rsidRPr="00975F55">
              <w:rPr>
                <w:rFonts w:ascii="Arial" w:hAnsi="Arial" w:cs="Arial"/>
                <w:b w:val="0"/>
                <w:color w:val="171717" w:themeColor="background2" w:themeShade="1A"/>
                <w:sz w:val="25"/>
                <w:szCs w:val="25"/>
              </w:rPr>
              <w:t xml:space="preserve">The system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must allow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the user to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use devices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interchangeably to allow</w:t>
            </w:r>
          </w:p>
          <w:p w14:paraId="63F6B80C" w14:textId="77777777" w:rsidR="00975F55" w:rsidRPr="00975F55" w:rsidRDefault="00975F55" w:rsidP="006D32F2">
            <w:pPr>
              <w:rPr>
                <w:b w:val="0"/>
                <w:color w:val="171717" w:themeColor="background2" w:themeShade="1A"/>
              </w:rPr>
            </w:pPr>
            <w:r w:rsidRPr="00975F55">
              <w:rPr>
                <w:rFonts w:ascii="Arial" w:hAnsi="Arial" w:cs="Arial"/>
                <w:b w:val="0"/>
                <w:color w:val="171717" w:themeColor="background2" w:themeShade="1A"/>
                <w:sz w:val="25"/>
                <w:szCs w:val="25"/>
              </w:rPr>
              <w:t xml:space="preserve">The user to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have an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option of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using any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available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device.</w:t>
            </w:r>
          </w:p>
        </w:tc>
      </w:tr>
      <w:tr w:rsidR="00975F55" w:rsidRPr="00975F55" w14:paraId="1E90DDE7" w14:textId="77777777" w:rsidTr="73F76C44">
        <w:tc>
          <w:tcPr>
            <w:tcW w:w="2254" w:type="dxa"/>
            <w:shd w:val="clear" w:color="auto" w:fill="E7E6E6" w:themeFill="background2"/>
          </w:tcPr>
          <w:p w14:paraId="07F50C8E" w14:textId="77777777" w:rsidR="00975F55" w:rsidRPr="00975F55" w:rsidRDefault="00975F55" w:rsidP="006D32F2">
            <w:pPr>
              <w:rPr>
                <w:b w:val="0"/>
                <w:color w:val="171717" w:themeColor="background2" w:themeShade="1A"/>
              </w:rPr>
            </w:pPr>
            <w:r w:rsidRPr="00975F55">
              <w:rPr>
                <w:rFonts w:ascii="Arial" w:hAnsi="Arial" w:cs="Arial"/>
                <w:b w:val="0"/>
                <w:color w:val="171717" w:themeColor="background2" w:themeShade="1A"/>
                <w:sz w:val="25"/>
                <w:szCs w:val="25"/>
              </w:rPr>
              <w:t>NFR003</w:t>
            </w:r>
          </w:p>
        </w:tc>
        <w:tc>
          <w:tcPr>
            <w:tcW w:w="2254" w:type="dxa"/>
          </w:tcPr>
          <w:p w14:paraId="5EEF56AF" w14:textId="77777777" w:rsidR="00975F55" w:rsidRPr="00975F55" w:rsidRDefault="00975F55" w:rsidP="006D32F2">
            <w:pPr>
              <w:rPr>
                <w:b w:val="0"/>
                <w:color w:val="171717" w:themeColor="background2" w:themeShade="1A"/>
              </w:rPr>
            </w:pPr>
            <w:r w:rsidRPr="00975F55">
              <w:rPr>
                <w:rFonts w:ascii="Arial" w:hAnsi="Arial" w:cs="Arial"/>
                <w:b w:val="0"/>
                <w:color w:val="171717" w:themeColor="background2" w:themeShade="1A"/>
                <w:sz w:val="25"/>
                <w:szCs w:val="25"/>
              </w:rPr>
              <w:t xml:space="preserve">Compatibility – the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system must be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compatible with all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lastRenderedPageBreak/>
              <w:t xml:space="preserve">web-enabled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devices and run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while other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applications are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running on the same</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device without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disruption.</w:t>
            </w:r>
          </w:p>
        </w:tc>
        <w:tc>
          <w:tcPr>
            <w:tcW w:w="2254" w:type="dxa"/>
          </w:tcPr>
          <w:p w14:paraId="1EDD7322" w14:textId="77777777" w:rsidR="00975F55" w:rsidRPr="00975F55" w:rsidRDefault="00975F55" w:rsidP="006D32F2">
            <w:pPr>
              <w:rPr>
                <w:b w:val="0"/>
                <w:color w:val="171717" w:themeColor="background2" w:themeShade="1A"/>
              </w:rPr>
            </w:pPr>
          </w:p>
        </w:tc>
        <w:tc>
          <w:tcPr>
            <w:tcW w:w="2254" w:type="dxa"/>
            <w:shd w:val="clear" w:color="auto" w:fill="E7E6E6" w:themeFill="background2"/>
          </w:tcPr>
          <w:p w14:paraId="3096A6FC" w14:textId="77777777" w:rsidR="00975F55" w:rsidRPr="00975F55" w:rsidRDefault="00975F55" w:rsidP="006D32F2">
            <w:pPr>
              <w:rPr>
                <w:b w:val="0"/>
                <w:color w:val="171717" w:themeColor="background2" w:themeShade="1A"/>
              </w:rPr>
            </w:pPr>
            <w:r w:rsidRPr="00975F55">
              <w:rPr>
                <w:rFonts w:ascii="Arial" w:hAnsi="Arial" w:cs="Arial"/>
                <w:b w:val="0"/>
                <w:color w:val="171717" w:themeColor="background2" w:themeShade="1A"/>
                <w:sz w:val="25"/>
                <w:szCs w:val="25"/>
              </w:rPr>
              <w:t xml:space="preserve">The system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must be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compatible to</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 xml:space="preserve">any device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lastRenderedPageBreak/>
              <w:t xml:space="preserve">that a user </w:t>
            </w:r>
            <w:r w:rsidRPr="00975F55">
              <w:rPr>
                <w:rFonts w:ascii="Arial" w:hAnsi="Arial" w:cs="Arial"/>
                <w:b w:val="0"/>
                <w:color w:val="171717" w:themeColor="background2" w:themeShade="1A"/>
                <w:sz w:val="23"/>
                <w:szCs w:val="23"/>
              </w:rPr>
              <w:br/>
            </w:r>
            <w:r w:rsidRPr="00975F55">
              <w:rPr>
                <w:rFonts w:ascii="Arial" w:hAnsi="Arial" w:cs="Arial"/>
                <w:b w:val="0"/>
                <w:color w:val="171717" w:themeColor="background2" w:themeShade="1A"/>
                <w:sz w:val="25"/>
                <w:szCs w:val="25"/>
              </w:rPr>
              <w:t>has access to.</w:t>
            </w:r>
          </w:p>
        </w:tc>
      </w:tr>
    </w:tbl>
    <w:p w14:paraId="282BD87C" w14:textId="186D31C7" w:rsidR="73F76C44" w:rsidRDefault="73F76C44"/>
    <w:p w14:paraId="309E8848" w14:textId="3D00FA6C" w:rsidR="00975F55" w:rsidRDefault="00975F55" w:rsidP="00975F55"/>
    <w:p w14:paraId="6993C604" w14:textId="74DEBF74" w:rsidR="006E09B0" w:rsidRPr="0080609E" w:rsidRDefault="0080609E" w:rsidP="0080609E">
      <w:pPr>
        <w:pStyle w:val="Heading1"/>
        <w:numPr>
          <w:ilvl w:val="0"/>
          <w:numId w:val="24"/>
        </w:numPr>
        <w:rPr>
          <w:color w:val="0F0D29" w:themeColor="text1"/>
        </w:rPr>
      </w:pPr>
      <w:r w:rsidRPr="0080609E">
        <w:rPr>
          <w:color w:val="0F0D29" w:themeColor="text1"/>
        </w:rPr>
        <w:t>User stories</w:t>
      </w:r>
    </w:p>
    <w:p w14:paraId="3ACCE76C" w14:textId="3D8C31CD" w:rsidR="006E09B0" w:rsidRDefault="006E09B0" w:rsidP="00975F55"/>
    <w:p w14:paraId="465F6AED" w14:textId="1184421F" w:rsidR="006E09B0" w:rsidRDefault="006E09B0" w:rsidP="00975F55"/>
    <w:p w14:paraId="19E94E18" w14:textId="3A1B2ABF" w:rsidR="006E09B0" w:rsidRDefault="006E09B0" w:rsidP="00975F55"/>
    <w:p w14:paraId="3F43B6F5" w14:textId="16DCB38F" w:rsidR="006E09B0" w:rsidRDefault="006E09B0" w:rsidP="00975F55"/>
    <w:p w14:paraId="12C3596C" w14:textId="083BBA84" w:rsidR="006E09B0" w:rsidRDefault="006E09B0" w:rsidP="00975F55"/>
    <w:p w14:paraId="766F0C14" w14:textId="6722CB19" w:rsidR="000129D2" w:rsidRDefault="000129D2" w:rsidP="00975F55"/>
    <w:p w14:paraId="3CD662DC" w14:textId="143076F2" w:rsidR="000129D2" w:rsidRDefault="000129D2" w:rsidP="00975F55"/>
    <w:p w14:paraId="224FED12" w14:textId="0BC5FA94" w:rsidR="000129D2" w:rsidRDefault="000129D2" w:rsidP="00975F55"/>
    <w:p w14:paraId="452AB9AF" w14:textId="76E5012D" w:rsidR="000129D2" w:rsidRDefault="000129D2" w:rsidP="00975F55"/>
    <w:p w14:paraId="4A6B1AA7" w14:textId="6F00CED1" w:rsidR="000129D2" w:rsidRDefault="000129D2" w:rsidP="00975F55"/>
    <w:p w14:paraId="0D0B1387" w14:textId="6A065BF4" w:rsidR="000129D2" w:rsidRDefault="000129D2" w:rsidP="00975F55"/>
    <w:p w14:paraId="1102A145" w14:textId="608C996D" w:rsidR="000129D2" w:rsidRDefault="000129D2" w:rsidP="00975F55"/>
    <w:p w14:paraId="0CE6CE2E" w14:textId="7B0A6072" w:rsidR="000129D2" w:rsidRDefault="000129D2" w:rsidP="00975F55"/>
    <w:p w14:paraId="5822FF0E" w14:textId="309C2B9C" w:rsidR="000129D2" w:rsidRDefault="000129D2" w:rsidP="00975F55"/>
    <w:p w14:paraId="7241DF81" w14:textId="784566E2" w:rsidR="000129D2" w:rsidRDefault="000129D2" w:rsidP="00975F55"/>
    <w:p w14:paraId="1988EEB4" w14:textId="745397EF" w:rsidR="000129D2" w:rsidRDefault="000129D2" w:rsidP="00975F55"/>
    <w:p w14:paraId="45F892C7" w14:textId="7CA53A9D" w:rsidR="000129D2" w:rsidRDefault="000129D2" w:rsidP="00975F55"/>
    <w:p w14:paraId="69C69BC8" w14:textId="28BCF411" w:rsidR="000129D2" w:rsidRDefault="000129D2" w:rsidP="00975F55"/>
    <w:p w14:paraId="73EBF375" w14:textId="4325A6A5" w:rsidR="000129D2" w:rsidRDefault="000129D2" w:rsidP="00975F55"/>
    <w:p w14:paraId="1676DCEA" w14:textId="5287943D" w:rsidR="000129D2" w:rsidRDefault="000129D2" w:rsidP="00975F55"/>
    <w:p w14:paraId="364EB8A2" w14:textId="15E691B3" w:rsidR="000129D2" w:rsidRDefault="000129D2" w:rsidP="00975F55"/>
    <w:p w14:paraId="49703766" w14:textId="0B2DF0F3" w:rsidR="000129D2" w:rsidRDefault="000129D2" w:rsidP="00975F55"/>
    <w:p w14:paraId="7C815B89" w14:textId="34FF396A" w:rsidR="000129D2" w:rsidRDefault="000129D2" w:rsidP="00975F55"/>
    <w:p w14:paraId="2CD98721" w14:textId="40818893" w:rsidR="00A9746C" w:rsidRPr="000129D2" w:rsidRDefault="00A9746C" w:rsidP="0080609E">
      <w:pPr>
        <w:pStyle w:val="Heading1"/>
        <w:sectPr w:rsidR="00A9746C" w:rsidRPr="000129D2" w:rsidSect="009F13F5">
          <w:pgSz w:w="12240" w:h="15840"/>
          <w:pgMar w:top="720" w:right="1151" w:bottom="720" w:left="1151" w:header="0" w:footer="289" w:gutter="0"/>
          <w:pgNumType w:start="1"/>
          <w:cols w:space="720"/>
          <w:docGrid w:linePitch="382"/>
        </w:sectPr>
      </w:pPr>
      <w:bookmarkStart w:id="24" w:name="_Toc117080541"/>
      <w:bookmarkEnd w:id="24"/>
    </w:p>
    <w:tbl>
      <w:tblPr>
        <w:tblpPr w:leftFromText="180" w:rightFromText="180" w:horzAnchor="page" w:tblpX="736" w:tblpY="-1440"/>
        <w:tblW w:w="14024" w:type="dxa"/>
        <w:tblCellMar>
          <w:left w:w="0" w:type="dxa"/>
          <w:right w:w="0" w:type="dxa"/>
        </w:tblCellMar>
        <w:tblLook w:val="0420" w:firstRow="1" w:lastRow="0" w:firstColumn="0" w:lastColumn="0" w:noHBand="0" w:noVBand="1"/>
      </w:tblPr>
      <w:tblGrid>
        <w:gridCol w:w="3738"/>
        <w:gridCol w:w="4231"/>
        <w:gridCol w:w="6055"/>
      </w:tblGrid>
      <w:tr w:rsidR="000B1DBE" w:rsidRPr="006C0903" w14:paraId="74BC252B" w14:textId="77777777" w:rsidTr="73F76C44">
        <w:trPr>
          <w:trHeight w:val="293"/>
        </w:trPr>
        <w:tc>
          <w:tcPr>
            <w:tcW w:w="3502"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0F0D29" w:themeFill="text1"/>
            <w:tcMar>
              <w:top w:w="72" w:type="dxa"/>
              <w:left w:w="144" w:type="dxa"/>
              <w:bottom w:w="72" w:type="dxa"/>
              <w:right w:w="144" w:type="dxa"/>
            </w:tcMar>
            <w:hideMark/>
          </w:tcPr>
          <w:p w14:paraId="1B72C838" w14:textId="77777777" w:rsidR="000B1DBE" w:rsidRPr="0003700A" w:rsidRDefault="000B1DBE" w:rsidP="006D32F2">
            <w:pPr>
              <w:ind w:left="1800"/>
              <w:rPr>
                <w:rFonts w:ascii="Arial" w:hAnsi="Arial" w:cs="Arial"/>
                <w:color w:val="FFFFFF" w:themeColor="background1"/>
                <w:sz w:val="24"/>
                <w:szCs w:val="24"/>
              </w:rPr>
            </w:pPr>
            <w:r w:rsidRPr="0003700A">
              <w:rPr>
                <w:rFonts w:ascii="Arial" w:hAnsi="Arial" w:cs="Arial"/>
                <w:bCs/>
                <w:color w:val="FFFFFF" w:themeColor="background1"/>
                <w:sz w:val="24"/>
                <w:szCs w:val="24"/>
              </w:rPr>
              <w:lastRenderedPageBreak/>
              <w:t xml:space="preserve">AS A </w:t>
            </w:r>
          </w:p>
        </w:tc>
        <w:tc>
          <w:tcPr>
            <w:tcW w:w="4285"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0F0D29" w:themeFill="text1"/>
            <w:tcMar>
              <w:top w:w="72" w:type="dxa"/>
              <w:left w:w="144" w:type="dxa"/>
              <w:bottom w:w="72" w:type="dxa"/>
              <w:right w:w="144" w:type="dxa"/>
            </w:tcMar>
            <w:hideMark/>
          </w:tcPr>
          <w:p w14:paraId="1D77D2EE" w14:textId="77777777" w:rsidR="000B1DBE" w:rsidRPr="0003700A" w:rsidRDefault="000B1DBE" w:rsidP="006D32F2">
            <w:pPr>
              <w:ind w:left="1800"/>
              <w:rPr>
                <w:rFonts w:ascii="Arial" w:hAnsi="Arial" w:cs="Arial"/>
                <w:color w:val="FFFFFF" w:themeColor="background1"/>
                <w:sz w:val="24"/>
                <w:szCs w:val="24"/>
              </w:rPr>
            </w:pPr>
            <w:r w:rsidRPr="0003700A">
              <w:rPr>
                <w:rFonts w:ascii="Arial" w:hAnsi="Arial" w:cs="Arial"/>
                <w:bCs/>
                <w:color w:val="FFFFFF" w:themeColor="background1"/>
                <w:sz w:val="24"/>
                <w:szCs w:val="24"/>
              </w:rPr>
              <w:t>I WANT TO</w:t>
            </w:r>
          </w:p>
        </w:tc>
        <w:tc>
          <w:tcPr>
            <w:tcW w:w="6237" w:type="dxa"/>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tcBorders>
            <w:shd w:val="clear" w:color="auto" w:fill="0F0D29" w:themeFill="text1"/>
            <w:tcMar>
              <w:top w:w="72" w:type="dxa"/>
              <w:left w:w="144" w:type="dxa"/>
              <w:bottom w:w="72" w:type="dxa"/>
              <w:right w:w="144" w:type="dxa"/>
            </w:tcMar>
            <w:hideMark/>
          </w:tcPr>
          <w:p w14:paraId="18E3C2FD" w14:textId="77777777" w:rsidR="000B1DBE" w:rsidRPr="0003700A" w:rsidRDefault="000B1DBE" w:rsidP="006D32F2">
            <w:pPr>
              <w:ind w:left="1800"/>
              <w:rPr>
                <w:rFonts w:ascii="Arial" w:hAnsi="Arial" w:cs="Arial"/>
                <w:color w:val="FFFFFF" w:themeColor="background1"/>
                <w:sz w:val="24"/>
                <w:szCs w:val="24"/>
              </w:rPr>
            </w:pPr>
            <w:r w:rsidRPr="0003700A">
              <w:rPr>
                <w:rFonts w:ascii="Arial" w:hAnsi="Arial" w:cs="Arial"/>
                <w:bCs/>
                <w:color w:val="FFFFFF" w:themeColor="background1"/>
                <w:sz w:val="24"/>
                <w:szCs w:val="24"/>
              </w:rPr>
              <w:t>SO THAT I CAN</w:t>
            </w:r>
          </w:p>
        </w:tc>
      </w:tr>
      <w:tr w:rsidR="000B1DBE" w:rsidRPr="006C0903" w14:paraId="2156BB25" w14:textId="77777777" w:rsidTr="73F76C44">
        <w:trPr>
          <w:trHeight w:val="293"/>
        </w:trPr>
        <w:tc>
          <w:tcPr>
            <w:tcW w:w="3502"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70EAEAD7"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Student</w:t>
            </w:r>
          </w:p>
        </w:tc>
        <w:tc>
          <w:tcPr>
            <w:tcW w:w="4285"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7F401CA2"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Create an account</w:t>
            </w:r>
          </w:p>
        </w:tc>
        <w:tc>
          <w:tcPr>
            <w:tcW w:w="6237" w:type="dxa"/>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59976DA8"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Have access to the system</w:t>
            </w:r>
          </w:p>
        </w:tc>
      </w:tr>
      <w:tr w:rsidR="000B1DBE" w:rsidRPr="006C0903" w14:paraId="7271C711" w14:textId="77777777" w:rsidTr="73F76C44">
        <w:trPr>
          <w:trHeight w:val="293"/>
        </w:trPr>
        <w:tc>
          <w:tcPr>
            <w:tcW w:w="35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1756509D" w14:textId="77777777" w:rsidR="000B1DBE" w:rsidRPr="000B1DBE" w:rsidRDefault="000B1DBE" w:rsidP="006D32F2">
            <w:pPr>
              <w:ind w:left="1800"/>
              <w:rPr>
                <w:rFonts w:asciiTheme="majorHAnsi" w:hAnsiTheme="majorHAnsi" w:cstheme="majorHAnsi"/>
                <w:b w:val="0"/>
                <w:color w:val="171717" w:themeColor="background2" w:themeShade="1A"/>
                <w:szCs w:val="28"/>
              </w:rPr>
            </w:pPr>
          </w:p>
        </w:tc>
        <w:tc>
          <w:tcPr>
            <w:tcW w:w="4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655F462A"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Have access</w:t>
            </w:r>
          </w:p>
        </w:tc>
        <w:tc>
          <w:tcPr>
            <w:tcW w:w="62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13139CC4"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Conduct my research</w:t>
            </w:r>
          </w:p>
        </w:tc>
      </w:tr>
      <w:tr w:rsidR="000B1DBE" w:rsidRPr="006C0903" w14:paraId="129409DD" w14:textId="77777777" w:rsidTr="73F76C44">
        <w:trPr>
          <w:trHeight w:val="293"/>
        </w:trPr>
        <w:tc>
          <w:tcPr>
            <w:tcW w:w="35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11EEDC67" w14:textId="77777777" w:rsidR="000B1DBE" w:rsidRPr="000B1DBE" w:rsidRDefault="000B1DBE" w:rsidP="006D32F2">
            <w:pPr>
              <w:ind w:left="1800"/>
              <w:rPr>
                <w:rFonts w:asciiTheme="majorHAnsi" w:hAnsiTheme="majorHAnsi" w:cstheme="majorHAnsi"/>
                <w:b w:val="0"/>
                <w:color w:val="171717" w:themeColor="background2" w:themeShade="1A"/>
                <w:szCs w:val="28"/>
              </w:rPr>
            </w:pPr>
          </w:p>
        </w:tc>
        <w:tc>
          <w:tcPr>
            <w:tcW w:w="4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138A0D66"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Have access</w:t>
            </w:r>
          </w:p>
        </w:tc>
        <w:tc>
          <w:tcPr>
            <w:tcW w:w="62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3230BB73"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Attach files for submitting my research</w:t>
            </w:r>
          </w:p>
        </w:tc>
      </w:tr>
      <w:tr w:rsidR="000B1DBE" w:rsidRPr="006C0903" w14:paraId="5BC28985" w14:textId="77777777" w:rsidTr="73F76C44">
        <w:trPr>
          <w:trHeight w:val="498"/>
        </w:trPr>
        <w:tc>
          <w:tcPr>
            <w:tcW w:w="35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544B2A04" w14:textId="77777777" w:rsidR="000B1DBE" w:rsidRPr="000B1DBE" w:rsidRDefault="000B1DBE" w:rsidP="006D32F2">
            <w:pPr>
              <w:ind w:left="1800"/>
              <w:rPr>
                <w:rFonts w:asciiTheme="majorHAnsi" w:hAnsiTheme="majorHAnsi" w:cstheme="majorHAnsi"/>
                <w:b w:val="0"/>
                <w:color w:val="171717" w:themeColor="background2" w:themeShade="1A"/>
                <w:szCs w:val="28"/>
              </w:rPr>
            </w:pPr>
          </w:p>
        </w:tc>
        <w:tc>
          <w:tcPr>
            <w:tcW w:w="4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6297C746"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Have access</w:t>
            </w:r>
          </w:p>
        </w:tc>
        <w:tc>
          <w:tcPr>
            <w:tcW w:w="62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73C4B0E0"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I can interact with the supervisor whenever I have queries</w:t>
            </w:r>
          </w:p>
        </w:tc>
      </w:tr>
      <w:tr w:rsidR="000B1DBE" w:rsidRPr="006C0903" w14:paraId="6AA821D7" w14:textId="77777777" w:rsidTr="73F76C44">
        <w:trPr>
          <w:trHeight w:val="293"/>
        </w:trPr>
        <w:tc>
          <w:tcPr>
            <w:tcW w:w="35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51228ECE" w14:textId="77777777" w:rsidR="000B1DBE" w:rsidRPr="000B1DBE" w:rsidRDefault="000B1DBE" w:rsidP="006D32F2">
            <w:pPr>
              <w:ind w:left="1800"/>
              <w:rPr>
                <w:rFonts w:asciiTheme="majorHAnsi" w:hAnsiTheme="majorHAnsi" w:cstheme="majorHAnsi"/>
                <w:b w:val="0"/>
                <w:color w:val="171717" w:themeColor="background2" w:themeShade="1A"/>
                <w:szCs w:val="28"/>
              </w:rPr>
            </w:pPr>
          </w:p>
        </w:tc>
        <w:tc>
          <w:tcPr>
            <w:tcW w:w="4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35CD465C"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 xml:space="preserve">receive notifications </w:t>
            </w:r>
          </w:p>
        </w:tc>
        <w:tc>
          <w:tcPr>
            <w:tcW w:w="62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1F1102E1"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Receive feedback on my research</w:t>
            </w:r>
          </w:p>
        </w:tc>
      </w:tr>
      <w:tr w:rsidR="000B1DBE" w:rsidRPr="006C0903" w14:paraId="1AADF5FF" w14:textId="77777777" w:rsidTr="73F76C44">
        <w:trPr>
          <w:trHeight w:val="293"/>
        </w:trPr>
        <w:tc>
          <w:tcPr>
            <w:tcW w:w="35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4F272679" w14:textId="77777777" w:rsidR="000B1DBE" w:rsidRPr="000B1DBE" w:rsidRDefault="000B1DBE" w:rsidP="006D32F2">
            <w:pPr>
              <w:ind w:left="1800"/>
              <w:rPr>
                <w:rFonts w:asciiTheme="majorHAnsi" w:hAnsiTheme="majorHAnsi" w:cstheme="majorHAnsi"/>
                <w:b w:val="0"/>
                <w:color w:val="171717" w:themeColor="background2" w:themeShade="1A"/>
                <w:szCs w:val="28"/>
              </w:rPr>
            </w:pPr>
          </w:p>
        </w:tc>
        <w:tc>
          <w:tcPr>
            <w:tcW w:w="4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2BFBC2FB"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Have access</w:t>
            </w:r>
          </w:p>
        </w:tc>
        <w:tc>
          <w:tcPr>
            <w:tcW w:w="62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7473D48C"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I can keep track my progress</w:t>
            </w:r>
          </w:p>
        </w:tc>
      </w:tr>
      <w:tr w:rsidR="000B1DBE" w:rsidRPr="006C0903" w14:paraId="3893CF85" w14:textId="77777777" w:rsidTr="73F76C44">
        <w:trPr>
          <w:trHeight w:val="293"/>
        </w:trPr>
        <w:tc>
          <w:tcPr>
            <w:tcW w:w="35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1EC30A49" w14:textId="77777777" w:rsidR="000B1DBE" w:rsidRPr="000B1DBE" w:rsidRDefault="000B1DBE" w:rsidP="006D32F2">
            <w:pPr>
              <w:ind w:left="1800"/>
              <w:rPr>
                <w:rFonts w:asciiTheme="majorHAnsi" w:hAnsiTheme="majorHAnsi" w:cstheme="majorHAnsi"/>
                <w:b w:val="0"/>
                <w:color w:val="171717" w:themeColor="background2" w:themeShade="1A"/>
                <w:szCs w:val="28"/>
              </w:rPr>
            </w:pPr>
          </w:p>
        </w:tc>
        <w:tc>
          <w:tcPr>
            <w:tcW w:w="4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3B6E5368"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Access the system</w:t>
            </w:r>
          </w:p>
        </w:tc>
        <w:tc>
          <w:tcPr>
            <w:tcW w:w="62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1282A22A"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Edit the research</w:t>
            </w:r>
          </w:p>
        </w:tc>
      </w:tr>
      <w:tr w:rsidR="000B1DBE" w:rsidRPr="006C0903" w14:paraId="337469CC" w14:textId="77777777" w:rsidTr="73F76C44">
        <w:trPr>
          <w:trHeight w:val="293"/>
        </w:trPr>
        <w:tc>
          <w:tcPr>
            <w:tcW w:w="35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198CE5E1" w14:textId="77777777" w:rsidR="000B1DBE" w:rsidRPr="000B1DBE" w:rsidRDefault="000B1DBE" w:rsidP="006D32F2">
            <w:pPr>
              <w:ind w:left="1800"/>
              <w:rPr>
                <w:rFonts w:asciiTheme="majorHAnsi" w:hAnsiTheme="majorHAnsi" w:cstheme="majorHAnsi"/>
                <w:b w:val="0"/>
                <w:color w:val="171717" w:themeColor="background2" w:themeShade="1A"/>
                <w:szCs w:val="28"/>
              </w:rPr>
            </w:pPr>
          </w:p>
        </w:tc>
        <w:tc>
          <w:tcPr>
            <w:tcW w:w="4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4D5BA3EE"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Have access</w:t>
            </w:r>
          </w:p>
        </w:tc>
        <w:tc>
          <w:tcPr>
            <w:tcW w:w="62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4FACCE55"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Access the information platform</w:t>
            </w:r>
          </w:p>
        </w:tc>
      </w:tr>
      <w:tr w:rsidR="000B1DBE" w:rsidRPr="006C0903" w14:paraId="2A9E4987" w14:textId="77777777" w:rsidTr="73F76C44">
        <w:trPr>
          <w:trHeight w:val="293"/>
        </w:trPr>
        <w:tc>
          <w:tcPr>
            <w:tcW w:w="35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140B8590" w14:textId="77777777" w:rsidR="000B1DBE" w:rsidRPr="000B1DBE" w:rsidRDefault="000B1DBE" w:rsidP="006D32F2">
            <w:pPr>
              <w:ind w:left="1800"/>
              <w:rPr>
                <w:rFonts w:asciiTheme="majorHAnsi" w:hAnsiTheme="majorHAnsi" w:cstheme="majorHAnsi"/>
                <w:b w:val="0"/>
                <w:color w:val="171717" w:themeColor="background2" w:themeShade="1A"/>
                <w:szCs w:val="28"/>
              </w:rPr>
            </w:pPr>
          </w:p>
        </w:tc>
        <w:tc>
          <w:tcPr>
            <w:tcW w:w="4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190F9F9C"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Access the system</w:t>
            </w:r>
          </w:p>
        </w:tc>
        <w:tc>
          <w:tcPr>
            <w:tcW w:w="62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076AE34A"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Interact with other students</w:t>
            </w:r>
          </w:p>
        </w:tc>
      </w:tr>
      <w:tr w:rsidR="000B1DBE" w:rsidRPr="006C0903" w14:paraId="63CF6207" w14:textId="77777777" w:rsidTr="73F76C44">
        <w:trPr>
          <w:trHeight w:val="498"/>
        </w:trPr>
        <w:tc>
          <w:tcPr>
            <w:tcW w:w="35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15778A00" w14:textId="77777777" w:rsidR="000B1DBE" w:rsidRPr="000B1DBE" w:rsidRDefault="000B1DBE" w:rsidP="006D32F2">
            <w:pPr>
              <w:ind w:left="1800"/>
              <w:rPr>
                <w:rFonts w:asciiTheme="majorHAnsi" w:hAnsiTheme="majorHAnsi" w:cstheme="majorHAnsi"/>
                <w:b w:val="0"/>
                <w:color w:val="171717" w:themeColor="background2" w:themeShade="1A"/>
                <w:szCs w:val="28"/>
              </w:rPr>
            </w:pPr>
          </w:p>
        </w:tc>
        <w:tc>
          <w:tcPr>
            <w:tcW w:w="4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25F5E031"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Have access</w:t>
            </w:r>
          </w:p>
        </w:tc>
        <w:tc>
          <w:tcPr>
            <w:tcW w:w="62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64A6887F"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download my research incase it's ready for publishing</w:t>
            </w:r>
          </w:p>
        </w:tc>
      </w:tr>
      <w:tr w:rsidR="000B1DBE" w:rsidRPr="006C0903" w14:paraId="7F41573E" w14:textId="77777777" w:rsidTr="73F76C44">
        <w:trPr>
          <w:trHeight w:val="498"/>
        </w:trPr>
        <w:tc>
          <w:tcPr>
            <w:tcW w:w="35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25F083FB"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Supervisor</w:t>
            </w:r>
          </w:p>
        </w:tc>
        <w:tc>
          <w:tcPr>
            <w:tcW w:w="4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1703FB12"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Access the system</w:t>
            </w:r>
          </w:p>
        </w:tc>
        <w:tc>
          <w:tcPr>
            <w:tcW w:w="62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0EC38E93"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conduct supervision on my students' research</w:t>
            </w:r>
          </w:p>
        </w:tc>
      </w:tr>
      <w:tr w:rsidR="000B1DBE" w:rsidRPr="006C0903" w14:paraId="127FC9A6" w14:textId="77777777" w:rsidTr="73F76C44">
        <w:trPr>
          <w:trHeight w:val="293"/>
        </w:trPr>
        <w:tc>
          <w:tcPr>
            <w:tcW w:w="35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08BCEE6C" w14:textId="77777777" w:rsidR="000B1DBE" w:rsidRPr="000B1DBE" w:rsidRDefault="000B1DBE" w:rsidP="006D32F2">
            <w:pPr>
              <w:ind w:left="1800"/>
              <w:rPr>
                <w:rFonts w:asciiTheme="majorHAnsi" w:hAnsiTheme="majorHAnsi" w:cstheme="majorHAnsi"/>
                <w:b w:val="0"/>
                <w:color w:val="171717" w:themeColor="background2" w:themeShade="1A"/>
                <w:szCs w:val="28"/>
              </w:rPr>
            </w:pPr>
          </w:p>
        </w:tc>
        <w:tc>
          <w:tcPr>
            <w:tcW w:w="4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53135350"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 xml:space="preserve">Access the Chabot </w:t>
            </w:r>
          </w:p>
        </w:tc>
        <w:tc>
          <w:tcPr>
            <w:tcW w:w="62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2770191A"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answer any queries students might have</w:t>
            </w:r>
          </w:p>
        </w:tc>
      </w:tr>
      <w:tr w:rsidR="000B1DBE" w:rsidRPr="006C0903" w14:paraId="018286E7" w14:textId="77777777" w:rsidTr="73F76C44">
        <w:trPr>
          <w:trHeight w:val="498"/>
        </w:trPr>
        <w:tc>
          <w:tcPr>
            <w:tcW w:w="35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4B67988E" w14:textId="77777777" w:rsidR="000B1DBE" w:rsidRPr="000B1DBE" w:rsidRDefault="000B1DBE" w:rsidP="006D32F2">
            <w:pPr>
              <w:ind w:left="1800"/>
              <w:rPr>
                <w:rFonts w:asciiTheme="majorHAnsi" w:hAnsiTheme="majorHAnsi" w:cstheme="majorHAnsi"/>
                <w:b w:val="0"/>
                <w:color w:val="171717" w:themeColor="background2" w:themeShade="1A"/>
                <w:szCs w:val="28"/>
              </w:rPr>
            </w:pPr>
          </w:p>
        </w:tc>
        <w:tc>
          <w:tcPr>
            <w:tcW w:w="4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605462B7"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Be able to send notifications</w:t>
            </w:r>
          </w:p>
        </w:tc>
        <w:tc>
          <w:tcPr>
            <w:tcW w:w="62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205BEC3C"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give students feedback about their research</w:t>
            </w:r>
          </w:p>
        </w:tc>
      </w:tr>
      <w:tr w:rsidR="000B1DBE" w:rsidRPr="006C0903" w14:paraId="0E1FA332" w14:textId="77777777" w:rsidTr="73F76C44">
        <w:trPr>
          <w:trHeight w:val="293"/>
        </w:trPr>
        <w:tc>
          <w:tcPr>
            <w:tcW w:w="35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077DFBE0" w14:textId="77777777" w:rsidR="000B1DBE" w:rsidRPr="000B1DBE" w:rsidRDefault="000B1DBE" w:rsidP="006D32F2">
            <w:pPr>
              <w:ind w:left="1800"/>
              <w:rPr>
                <w:rFonts w:asciiTheme="majorHAnsi" w:hAnsiTheme="majorHAnsi" w:cstheme="majorHAnsi"/>
                <w:b w:val="0"/>
                <w:color w:val="171717" w:themeColor="background2" w:themeShade="1A"/>
                <w:szCs w:val="28"/>
              </w:rPr>
            </w:pPr>
          </w:p>
        </w:tc>
        <w:tc>
          <w:tcPr>
            <w:tcW w:w="4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07347D72"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Access the system</w:t>
            </w:r>
          </w:p>
        </w:tc>
        <w:tc>
          <w:tcPr>
            <w:tcW w:w="62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03BD3ED2"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Can track student progress</w:t>
            </w:r>
          </w:p>
        </w:tc>
      </w:tr>
      <w:tr w:rsidR="000B1DBE" w:rsidRPr="006C0903" w14:paraId="5A0AFA53" w14:textId="77777777" w:rsidTr="73F76C44">
        <w:trPr>
          <w:trHeight w:val="293"/>
        </w:trPr>
        <w:tc>
          <w:tcPr>
            <w:tcW w:w="35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6EC46707" w14:textId="77777777" w:rsidR="000B1DBE" w:rsidRPr="000B1DBE" w:rsidRDefault="000B1DBE" w:rsidP="006D32F2">
            <w:pPr>
              <w:ind w:left="1800"/>
              <w:rPr>
                <w:rFonts w:asciiTheme="majorHAnsi" w:hAnsiTheme="majorHAnsi" w:cstheme="majorHAnsi"/>
                <w:b w:val="0"/>
                <w:color w:val="171717" w:themeColor="background2" w:themeShade="1A"/>
                <w:szCs w:val="28"/>
              </w:rPr>
            </w:pPr>
          </w:p>
        </w:tc>
        <w:tc>
          <w:tcPr>
            <w:tcW w:w="4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7FB16007"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Send Updates to students</w:t>
            </w:r>
          </w:p>
        </w:tc>
        <w:tc>
          <w:tcPr>
            <w:tcW w:w="62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52BDE51A"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Notify students of any new developments</w:t>
            </w:r>
          </w:p>
        </w:tc>
      </w:tr>
      <w:tr w:rsidR="000B1DBE" w:rsidRPr="006C0903" w14:paraId="07C3749E" w14:textId="77777777" w:rsidTr="73F76C44">
        <w:trPr>
          <w:trHeight w:val="293"/>
        </w:trPr>
        <w:tc>
          <w:tcPr>
            <w:tcW w:w="35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723220DC"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Administrator</w:t>
            </w:r>
          </w:p>
        </w:tc>
        <w:tc>
          <w:tcPr>
            <w:tcW w:w="4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0823888B"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Have access</w:t>
            </w:r>
          </w:p>
        </w:tc>
        <w:tc>
          <w:tcPr>
            <w:tcW w:w="62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E7E8EA"/>
            <w:tcMar>
              <w:top w:w="72" w:type="dxa"/>
              <w:left w:w="144" w:type="dxa"/>
              <w:bottom w:w="72" w:type="dxa"/>
              <w:right w:w="144" w:type="dxa"/>
            </w:tcMar>
            <w:hideMark/>
          </w:tcPr>
          <w:p w14:paraId="5639F045"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Accept and verify users</w:t>
            </w:r>
          </w:p>
        </w:tc>
      </w:tr>
      <w:tr w:rsidR="000B1DBE" w:rsidRPr="006C0903" w14:paraId="33110627" w14:textId="77777777" w:rsidTr="73F76C44">
        <w:trPr>
          <w:trHeight w:val="293"/>
        </w:trPr>
        <w:tc>
          <w:tcPr>
            <w:tcW w:w="3502"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705D73F0" w14:textId="77777777" w:rsidR="000B1DBE" w:rsidRPr="000B1DBE" w:rsidRDefault="000B1DBE" w:rsidP="006D32F2">
            <w:pPr>
              <w:ind w:left="1800"/>
              <w:rPr>
                <w:rFonts w:asciiTheme="majorHAnsi" w:hAnsiTheme="majorHAnsi" w:cstheme="majorHAnsi"/>
                <w:b w:val="0"/>
                <w:color w:val="171717" w:themeColor="background2" w:themeShade="1A"/>
                <w:szCs w:val="28"/>
              </w:rPr>
            </w:pPr>
          </w:p>
        </w:tc>
        <w:tc>
          <w:tcPr>
            <w:tcW w:w="4285"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4C35B446"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 xml:space="preserve">Have access </w:t>
            </w:r>
          </w:p>
        </w:tc>
        <w:tc>
          <w:tcPr>
            <w:tcW w:w="6237"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CCCDD2"/>
            <w:tcMar>
              <w:top w:w="72" w:type="dxa"/>
              <w:left w:w="144" w:type="dxa"/>
              <w:bottom w:w="72" w:type="dxa"/>
              <w:right w:w="144" w:type="dxa"/>
            </w:tcMar>
            <w:hideMark/>
          </w:tcPr>
          <w:p w14:paraId="4351C576" w14:textId="77777777" w:rsidR="000B1DBE" w:rsidRPr="000B1DBE" w:rsidRDefault="000B1DBE" w:rsidP="006D32F2">
            <w:pPr>
              <w:ind w:left="1800"/>
              <w:rPr>
                <w:rFonts w:asciiTheme="majorHAnsi" w:hAnsiTheme="majorHAnsi" w:cstheme="majorHAnsi"/>
                <w:b w:val="0"/>
                <w:color w:val="171717" w:themeColor="background2" w:themeShade="1A"/>
                <w:szCs w:val="28"/>
              </w:rPr>
            </w:pPr>
            <w:r w:rsidRPr="000B1DBE">
              <w:rPr>
                <w:rFonts w:asciiTheme="majorHAnsi" w:hAnsiTheme="majorHAnsi" w:cstheme="majorHAnsi"/>
                <w:b w:val="0"/>
                <w:color w:val="171717" w:themeColor="background2" w:themeShade="1A"/>
                <w:szCs w:val="28"/>
              </w:rPr>
              <w:t>Manage content</w:t>
            </w:r>
          </w:p>
        </w:tc>
      </w:tr>
    </w:tbl>
    <w:p w14:paraId="5A24DB22" w14:textId="5547B9D7" w:rsidR="73F76C44" w:rsidRDefault="73F76C44"/>
    <w:p w14:paraId="6690AA56" w14:textId="61414F3A" w:rsidR="00FD35AA" w:rsidRDefault="00FD35AA" w:rsidP="00A9746C">
      <w:pPr>
        <w:pStyle w:val="Heading1"/>
      </w:pPr>
    </w:p>
    <w:p w14:paraId="21895404" w14:textId="60480818" w:rsidR="00726A1B" w:rsidRDefault="00726A1B" w:rsidP="00A9746C">
      <w:pPr>
        <w:pStyle w:val="Heading1"/>
      </w:pPr>
    </w:p>
    <w:p w14:paraId="466B59E2" w14:textId="77777777" w:rsidR="00726A1B" w:rsidRDefault="00726A1B" w:rsidP="00A9746C">
      <w:pPr>
        <w:pStyle w:val="Heading1"/>
      </w:pPr>
    </w:p>
    <w:p w14:paraId="3AB29117" w14:textId="70C4646C" w:rsidR="00FD35AA" w:rsidRPr="00FD35AA" w:rsidRDefault="00FD35AA" w:rsidP="00726A1B">
      <w:pPr>
        <w:pStyle w:val="Heading1"/>
        <w:numPr>
          <w:ilvl w:val="0"/>
          <w:numId w:val="24"/>
        </w:numPr>
      </w:pPr>
      <w:bookmarkStart w:id="25" w:name="_Toc117080542"/>
      <w:r w:rsidRPr="00CA594A">
        <w:rPr>
          <w:color w:val="0F0D29" w:themeColor="text1"/>
        </w:rPr>
        <w:t>Functional Decomposition Diagram</w:t>
      </w:r>
      <w:bookmarkEnd w:id="25"/>
    </w:p>
    <w:p w14:paraId="2336B94E" w14:textId="1C52D74C" w:rsidR="00FD35AA" w:rsidRDefault="00FD35AA">
      <w:pPr>
        <w:spacing w:after="200"/>
      </w:pPr>
      <w:r>
        <w:br w:type="page"/>
      </w:r>
    </w:p>
    <w:p w14:paraId="311A37DB" w14:textId="3FFA8D93" w:rsidR="00CB71E5" w:rsidRPr="002D6D57" w:rsidRDefault="00CB71E5" w:rsidP="002D6D57">
      <w:pPr>
        <w:pStyle w:val="Heading2"/>
        <w:numPr>
          <w:ilvl w:val="0"/>
          <w:numId w:val="28"/>
        </w:numPr>
        <w:rPr>
          <w:rFonts w:asciiTheme="majorHAnsi" w:hAnsiTheme="majorHAnsi"/>
          <w:color w:val="0F0D29" w:themeColor="text1"/>
          <w:kern w:val="28"/>
          <w:sz w:val="52"/>
          <w:szCs w:val="32"/>
        </w:rPr>
      </w:pPr>
      <w:r w:rsidRPr="002D6D57">
        <w:rPr>
          <w:color w:val="0F0D29" w:themeColor="text1"/>
        </w:rPr>
        <w:lastRenderedPageBreak/>
        <w:t>For Student</w:t>
      </w:r>
    </w:p>
    <w:p w14:paraId="117E010C" w14:textId="7A6B22D9" w:rsidR="006A166F" w:rsidRDefault="00FD35AA" w:rsidP="006B672E">
      <w:pPr>
        <w:pStyle w:val="Content"/>
      </w:pPr>
      <w:r w:rsidRPr="00DD1E8F">
        <w:rPr>
          <w:noProof/>
          <w:lang w:val="en-ZA" w:eastAsia="en-ZA"/>
        </w:rPr>
        <w:drawing>
          <wp:inline distT="0" distB="0" distL="0" distR="0" wp14:anchorId="13968D69" wp14:editId="636E98C2">
            <wp:extent cx="8696325" cy="5353050"/>
            <wp:effectExtent l="0" t="57150" r="0" b="3810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47F62329" w14:textId="32BCD4E5" w:rsidR="000231AD" w:rsidRDefault="000231AD" w:rsidP="006B672E">
      <w:pPr>
        <w:pStyle w:val="Content"/>
        <w:rPr>
          <w:noProof/>
          <w:lang w:val="en-ZA" w:eastAsia="en-ZA"/>
        </w:rPr>
      </w:pPr>
    </w:p>
    <w:p w14:paraId="11401795" w14:textId="3279C560" w:rsidR="00CB71E5" w:rsidRDefault="00CB71E5" w:rsidP="006B672E">
      <w:pPr>
        <w:pStyle w:val="Content"/>
        <w:rPr>
          <w:noProof/>
          <w:lang w:val="en-ZA" w:eastAsia="en-ZA"/>
        </w:rPr>
      </w:pPr>
    </w:p>
    <w:p w14:paraId="0495C986" w14:textId="219FE300" w:rsidR="00CB71E5" w:rsidRPr="002D6D57" w:rsidRDefault="00CB71E5" w:rsidP="002D6D57">
      <w:pPr>
        <w:pStyle w:val="Heading2"/>
        <w:numPr>
          <w:ilvl w:val="0"/>
          <w:numId w:val="28"/>
        </w:numPr>
        <w:rPr>
          <w:color w:val="0F0D29" w:themeColor="text1"/>
        </w:rPr>
      </w:pPr>
      <w:r w:rsidRPr="002D6D57">
        <w:rPr>
          <w:noProof/>
          <w:color w:val="0F0D29" w:themeColor="text1"/>
          <w:lang w:val="en-ZA" w:eastAsia="en-ZA"/>
        </w:rPr>
        <w:t>For Admin</w:t>
      </w:r>
    </w:p>
    <w:p w14:paraId="6CF952F6" w14:textId="5707E38E" w:rsidR="00CB71E5" w:rsidRDefault="00CB71E5" w:rsidP="00CB71E5">
      <w:pPr>
        <w:pStyle w:val="Content"/>
        <w:rPr>
          <w:noProof/>
          <w:lang w:val="en-ZA" w:eastAsia="en-ZA"/>
        </w:rPr>
      </w:pPr>
    </w:p>
    <w:p w14:paraId="6325E9A5" w14:textId="17A0E465" w:rsidR="00CB71E5" w:rsidRDefault="00CB71E5" w:rsidP="000F33B5">
      <w:pPr>
        <w:pStyle w:val="Content"/>
      </w:pPr>
      <w:r>
        <w:rPr>
          <w:noProof/>
          <w:lang w:val="en-ZA" w:eastAsia="en-ZA"/>
        </w:rPr>
        <w:drawing>
          <wp:inline distT="0" distB="0" distL="0" distR="0" wp14:anchorId="18AB6D40" wp14:editId="50A04A46">
            <wp:extent cx="7467600" cy="4191000"/>
            <wp:effectExtent l="0" t="57150" r="0" b="19050"/>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016CB264" w14:textId="2B54FD21" w:rsidR="00CB71E5" w:rsidRPr="000F33B5" w:rsidRDefault="00CB71E5" w:rsidP="000F33B5">
      <w:pPr>
        <w:pStyle w:val="Heading2"/>
        <w:numPr>
          <w:ilvl w:val="0"/>
          <w:numId w:val="28"/>
        </w:numPr>
        <w:rPr>
          <w:color w:val="0F0D29" w:themeColor="text1"/>
        </w:rPr>
      </w:pPr>
      <w:r w:rsidRPr="000F33B5">
        <w:rPr>
          <w:color w:val="0F0D29" w:themeColor="text1"/>
        </w:rPr>
        <w:lastRenderedPageBreak/>
        <w:t>For Supervisor</w:t>
      </w:r>
    </w:p>
    <w:p w14:paraId="6462B761" w14:textId="6894BAC8" w:rsidR="00FD2E98" w:rsidRDefault="00FD35AA" w:rsidP="006B672E">
      <w:pPr>
        <w:pStyle w:val="Content"/>
        <w:sectPr w:rsidR="00FD2E98" w:rsidSect="00B63534">
          <w:pgSz w:w="15840" w:h="12240" w:orient="landscape"/>
          <w:pgMar w:top="1151" w:right="720" w:bottom="1151" w:left="720" w:header="0" w:footer="283" w:gutter="0"/>
          <w:pgNumType w:start="1"/>
          <w:cols w:space="720"/>
          <w:docGrid w:linePitch="382"/>
        </w:sectPr>
      </w:pPr>
      <w:r w:rsidRPr="00DD1E8F">
        <w:rPr>
          <w:noProof/>
          <w:lang w:val="en-ZA" w:eastAsia="en-ZA"/>
        </w:rPr>
        <w:drawing>
          <wp:inline distT="0" distB="0" distL="0" distR="0" wp14:anchorId="256D5597" wp14:editId="2D4DCC3C">
            <wp:extent cx="9534525" cy="5391150"/>
            <wp:effectExtent l="0" t="57150" r="0" b="38100"/>
            <wp:docPr id="59" name="Diagram 5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20396432" w14:textId="6319C4B8" w:rsidR="00FD2E98" w:rsidRPr="00CA594A" w:rsidRDefault="006D32F2" w:rsidP="00B86CA1">
      <w:pPr>
        <w:pStyle w:val="Heading1"/>
        <w:numPr>
          <w:ilvl w:val="0"/>
          <w:numId w:val="24"/>
        </w:numPr>
        <w:rPr>
          <w:color w:val="0F0D29" w:themeColor="text1"/>
        </w:rPr>
      </w:pPr>
      <w:bookmarkStart w:id="26" w:name="_Toc116909604"/>
      <w:bookmarkStart w:id="27" w:name="_Toc117080543"/>
      <w:r w:rsidRPr="00CA594A">
        <w:rPr>
          <w:color w:val="0F0D29" w:themeColor="text1"/>
        </w:rPr>
        <w:lastRenderedPageBreak/>
        <w:t>RACI Matrix</w:t>
      </w:r>
      <w:bookmarkEnd w:id="26"/>
      <w:bookmarkEnd w:id="27"/>
    </w:p>
    <w:p w14:paraId="4556F47E" w14:textId="77777777" w:rsidR="006D32F2" w:rsidRPr="002737F1" w:rsidRDefault="006D32F2" w:rsidP="006B672E">
      <w:pPr>
        <w:pStyle w:val="Content"/>
        <w:rPr>
          <w:color w:val="0F0D29" w:themeColor="text1"/>
        </w:rPr>
      </w:pPr>
      <w:r w:rsidRPr="002737F1">
        <w:rPr>
          <w:color w:val="0F0D29" w:themeColor="text1"/>
        </w:rPr>
        <w:t>Our RACI chart is defining whether the people involved in a project activity will be </w:t>
      </w:r>
      <w:r w:rsidRPr="00770EDD">
        <w:rPr>
          <w:rStyle w:val="Emphasis"/>
          <w:rFonts w:ascii="Arial" w:hAnsi="Arial" w:cs="Arial"/>
          <w:color w:val="0C1014"/>
          <w:sz w:val="24"/>
          <w:szCs w:val="24"/>
        </w:rPr>
        <w:t>Responsible,</w:t>
      </w:r>
      <w:r w:rsidRPr="00770EDD">
        <w:t> </w:t>
      </w:r>
      <w:r w:rsidRPr="00770EDD">
        <w:rPr>
          <w:rStyle w:val="Emphasis"/>
          <w:rFonts w:ascii="Arial" w:hAnsi="Arial" w:cs="Arial"/>
          <w:color w:val="0C1014"/>
          <w:sz w:val="24"/>
          <w:szCs w:val="24"/>
        </w:rPr>
        <w:t>Accountable</w:t>
      </w:r>
      <w:r w:rsidRPr="00770EDD">
        <w:t>, </w:t>
      </w:r>
      <w:r w:rsidRPr="00770EDD">
        <w:rPr>
          <w:rStyle w:val="Emphasis"/>
          <w:rFonts w:ascii="Arial" w:hAnsi="Arial" w:cs="Arial"/>
          <w:color w:val="0C1014"/>
          <w:sz w:val="24"/>
          <w:szCs w:val="24"/>
        </w:rPr>
        <w:t>Consulted</w:t>
      </w:r>
      <w:r w:rsidRPr="00770EDD">
        <w:t xml:space="preserve">, </w:t>
      </w:r>
      <w:r w:rsidRPr="002737F1">
        <w:rPr>
          <w:color w:val="0F0D29" w:themeColor="text1"/>
        </w:rPr>
        <w:t>or </w:t>
      </w:r>
      <w:r w:rsidRPr="00770EDD">
        <w:rPr>
          <w:rStyle w:val="Emphasis"/>
          <w:rFonts w:ascii="Arial" w:hAnsi="Arial" w:cs="Arial"/>
          <w:color w:val="0C1014"/>
          <w:sz w:val="24"/>
          <w:szCs w:val="24"/>
        </w:rPr>
        <w:t>Informed</w:t>
      </w:r>
      <w:r w:rsidRPr="00770EDD">
        <w:t> </w:t>
      </w:r>
      <w:r w:rsidRPr="002737F1">
        <w:rPr>
          <w:color w:val="0F0D29" w:themeColor="text1"/>
        </w:rPr>
        <w:t>for the corresponding task, milestone, or decision.</w:t>
      </w:r>
    </w:p>
    <w:p w14:paraId="33EE5BDE" w14:textId="77777777" w:rsidR="006D32F2" w:rsidRPr="00770EDD" w:rsidRDefault="006D32F2" w:rsidP="006D32F2">
      <w:pPr>
        <w:pStyle w:val="ListParagraph"/>
        <w:ind w:left="1800"/>
        <w:rPr>
          <w:rFonts w:ascii="Arial" w:hAnsi="Arial" w:cs="Arial"/>
          <w:color w:val="0C1014"/>
          <w:sz w:val="24"/>
          <w:szCs w:val="24"/>
        </w:rPr>
      </w:pPr>
    </w:p>
    <w:p w14:paraId="5A47222C" w14:textId="77777777" w:rsidR="006D32F2" w:rsidRPr="00770EDD" w:rsidRDefault="006D32F2" w:rsidP="006B672E">
      <w:pPr>
        <w:pStyle w:val="Content"/>
      </w:pPr>
      <w:r w:rsidRPr="00770EDD">
        <w:t xml:space="preserve">Legend: </w:t>
      </w:r>
    </w:p>
    <w:p w14:paraId="75F6D99B" w14:textId="79E69E85" w:rsidR="006D32F2" w:rsidRPr="00770EDD" w:rsidRDefault="006D32F2" w:rsidP="006D32F2">
      <w:pPr>
        <w:pStyle w:val="ListParagraph"/>
        <w:numPr>
          <w:ilvl w:val="0"/>
          <w:numId w:val="11"/>
        </w:numPr>
        <w:spacing w:after="160" w:line="259" w:lineRule="auto"/>
        <w:rPr>
          <w:rFonts w:ascii="Arial" w:hAnsi="Arial" w:cs="Arial"/>
          <w:sz w:val="24"/>
          <w:szCs w:val="24"/>
        </w:rPr>
      </w:pPr>
      <w:r w:rsidRPr="00157008">
        <w:rPr>
          <w:rFonts w:ascii="Arial" w:hAnsi="Arial" w:cs="Arial"/>
          <w:noProof/>
          <w:color w:val="0F0D29" w:themeColor="text1"/>
          <w:sz w:val="24"/>
          <w:szCs w:val="24"/>
          <w:lang w:val="en-ZA" w:eastAsia="en-ZA"/>
        </w:rPr>
        <mc:AlternateContent>
          <mc:Choice Requires="wps">
            <w:drawing>
              <wp:anchor distT="0" distB="0" distL="114300" distR="114300" simplePos="0" relativeHeight="251619840" behindDoc="0" locked="0" layoutInCell="1" allowOverlap="1" wp14:anchorId="3C87871B" wp14:editId="6545EA07">
                <wp:simplePos x="0" y="0"/>
                <wp:positionH relativeFrom="column">
                  <wp:posOffset>1257300</wp:posOffset>
                </wp:positionH>
                <wp:positionV relativeFrom="paragraph">
                  <wp:posOffset>13970</wp:posOffset>
                </wp:positionV>
                <wp:extent cx="180975" cy="18097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180975" cy="1809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BEBB7" id="Rectangle 10" o:spid="_x0000_s1026" style="position:absolute;margin-left:99pt;margin-top:1.1pt;width:14.25pt;height:14.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" fillcolor="white [3212]" strokecolor="#012639 [1604]" strokeweight="2pt"/>
            </w:pict>
          </mc:Fallback>
        </mc:AlternateContent>
      </w:r>
      <w:r w:rsidRPr="00157008">
        <w:rPr>
          <w:rFonts w:ascii="Arial" w:hAnsi="Arial" w:cs="Arial"/>
          <w:color w:val="0F0D29" w:themeColor="text1"/>
          <w:sz w:val="24"/>
          <w:szCs w:val="24"/>
        </w:rPr>
        <w:t>Responsible</w:t>
      </w:r>
    </w:p>
    <w:p w14:paraId="1A071788" w14:textId="77777777" w:rsidR="006D32F2" w:rsidRPr="00770EDD" w:rsidRDefault="006D32F2" w:rsidP="006D32F2">
      <w:pPr>
        <w:pStyle w:val="ListParagraph"/>
        <w:ind w:left="1800"/>
        <w:rPr>
          <w:rFonts w:ascii="Arial" w:hAnsi="Arial" w:cs="Arial"/>
          <w:sz w:val="24"/>
          <w:szCs w:val="24"/>
        </w:rPr>
      </w:pPr>
    </w:p>
    <w:p w14:paraId="1D1E7893" w14:textId="13127F5F" w:rsidR="006D32F2" w:rsidRPr="00770EDD" w:rsidRDefault="006D32F2" w:rsidP="006D32F2">
      <w:pPr>
        <w:pStyle w:val="ListParagraph"/>
        <w:numPr>
          <w:ilvl w:val="0"/>
          <w:numId w:val="11"/>
        </w:numPr>
        <w:spacing w:after="160" w:line="259" w:lineRule="auto"/>
        <w:rPr>
          <w:rFonts w:ascii="Arial" w:hAnsi="Arial" w:cs="Arial"/>
          <w:sz w:val="24"/>
          <w:szCs w:val="24"/>
        </w:rPr>
      </w:pPr>
      <w:r w:rsidRPr="00157008">
        <w:rPr>
          <w:rFonts w:ascii="Arial" w:hAnsi="Arial" w:cs="Arial"/>
          <w:noProof/>
          <w:color w:val="0F0D29" w:themeColor="text1"/>
          <w:sz w:val="24"/>
          <w:szCs w:val="24"/>
          <w:lang w:val="en-ZA" w:eastAsia="en-ZA"/>
        </w:rPr>
        <mc:AlternateContent>
          <mc:Choice Requires="wps">
            <w:drawing>
              <wp:anchor distT="0" distB="0" distL="114300" distR="114300" simplePos="0" relativeHeight="251620864" behindDoc="0" locked="0" layoutInCell="1" allowOverlap="1" wp14:anchorId="3D8C424F" wp14:editId="3A347701">
                <wp:simplePos x="0" y="0"/>
                <wp:positionH relativeFrom="column">
                  <wp:posOffset>1266825</wp:posOffset>
                </wp:positionH>
                <wp:positionV relativeFrom="paragraph">
                  <wp:posOffset>8890</wp:posOffset>
                </wp:positionV>
                <wp:extent cx="180975" cy="1809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80975" cy="180975"/>
                        </a:xfrm>
                        <a:prstGeom prst="rect">
                          <a:avLst/>
                        </a:prstGeom>
                        <a:solidFill>
                          <a:schemeClr val="bg2">
                            <a:lumMod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5DF76" id="Rectangle 12" o:spid="_x0000_s1026" style="position:absolute;margin-left:99.75pt;margin-top:.7pt;width:14.25pt;height:14.2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" fillcolor="#393737 [814]" strokecolor="#012639 [1604]" strokeweight="2pt"/>
            </w:pict>
          </mc:Fallback>
        </mc:AlternateContent>
      </w:r>
      <w:r w:rsidRPr="00157008">
        <w:rPr>
          <w:rFonts w:ascii="Arial" w:hAnsi="Arial" w:cs="Arial"/>
          <w:color w:val="0F0D29" w:themeColor="text1"/>
          <w:sz w:val="24"/>
          <w:szCs w:val="24"/>
        </w:rPr>
        <w:t>Accountable</w:t>
      </w:r>
      <w:r w:rsidRPr="00770EDD">
        <w:rPr>
          <w:rFonts w:ascii="Arial" w:hAnsi="Arial" w:cs="Arial"/>
          <w:sz w:val="24"/>
          <w:szCs w:val="24"/>
        </w:rPr>
        <w:t xml:space="preserve">  </w:t>
      </w:r>
    </w:p>
    <w:p w14:paraId="350473C6" w14:textId="77777777" w:rsidR="006D32F2" w:rsidRPr="00770EDD" w:rsidRDefault="006D32F2" w:rsidP="006D32F2">
      <w:pPr>
        <w:pStyle w:val="ListParagraph"/>
        <w:ind w:left="1800"/>
        <w:rPr>
          <w:rFonts w:ascii="Arial" w:hAnsi="Arial" w:cs="Arial"/>
          <w:sz w:val="24"/>
          <w:szCs w:val="24"/>
        </w:rPr>
      </w:pPr>
    </w:p>
    <w:p w14:paraId="06DA3AA4" w14:textId="7BD4168B" w:rsidR="006D32F2" w:rsidRPr="00157008" w:rsidRDefault="006D32F2" w:rsidP="006D32F2">
      <w:pPr>
        <w:pStyle w:val="ListParagraph"/>
        <w:numPr>
          <w:ilvl w:val="0"/>
          <w:numId w:val="11"/>
        </w:numPr>
        <w:spacing w:after="160" w:line="259" w:lineRule="auto"/>
        <w:rPr>
          <w:rFonts w:ascii="Arial" w:hAnsi="Arial" w:cs="Arial"/>
          <w:color w:val="0F0D29" w:themeColor="text1"/>
          <w:sz w:val="24"/>
          <w:szCs w:val="24"/>
        </w:rPr>
      </w:pPr>
      <w:r w:rsidRPr="00157008">
        <w:rPr>
          <w:rFonts w:ascii="Arial" w:hAnsi="Arial" w:cs="Arial"/>
          <w:noProof/>
          <w:color w:val="0F0D29" w:themeColor="text1"/>
          <w:sz w:val="24"/>
          <w:szCs w:val="24"/>
          <w:lang w:val="en-ZA" w:eastAsia="en-ZA"/>
        </w:rPr>
        <mc:AlternateContent>
          <mc:Choice Requires="wps">
            <w:drawing>
              <wp:anchor distT="0" distB="0" distL="114300" distR="114300" simplePos="0" relativeHeight="251621888" behindDoc="0" locked="0" layoutInCell="1" allowOverlap="1" wp14:anchorId="3A2D4C27" wp14:editId="409A47DF">
                <wp:simplePos x="0" y="0"/>
                <wp:positionH relativeFrom="column">
                  <wp:posOffset>1247775</wp:posOffset>
                </wp:positionH>
                <wp:positionV relativeFrom="paragraph">
                  <wp:posOffset>27940</wp:posOffset>
                </wp:positionV>
                <wp:extent cx="180975" cy="18097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80975" cy="180975"/>
                        </a:xfrm>
                        <a:prstGeom prst="rect">
                          <a:avLst/>
                        </a:prstGeom>
                        <a:solidFill>
                          <a:schemeClr val="bg2">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9E9C4D" id="Rectangle 14" o:spid="_x0000_s1026" style="position:absolute;margin-left:98.25pt;margin-top:2.2pt;width:14.25pt;height:14.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" fillcolor="#aeaaaa [2414]" strokecolor="#012639 [1604]" strokeweight="2pt"/>
            </w:pict>
          </mc:Fallback>
        </mc:AlternateContent>
      </w:r>
      <w:r w:rsidRPr="00157008">
        <w:rPr>
          <w:rFonts w:ascii="Arial" w:hAnsi="Arial" w:cs="Arial"/>
          <w:color w:val="0F0D29" w:themeColor="text1"/>
          <w:sz w:val="24"/>
          <w:szCs w:val="24"/>
        </w:rPr>
        <w:t>Consulted</w:t>
      </w:r>
    </w:p>
    <w:p w14:paraId="7D085288" w14:textId="6D0EF670" w:rsidR="006D32F2" w:rsidRPr="00770EDD" w:rsidRDefault="006D32F2" w:rsidP="006D32F2">
      <w:pPr>
        <w:pStyle w:val="ListParagraph"/>
        <w:rPr>
          <w:rFonts w:ascii="Arial" w:hAnsi="Arial" w:cs="Arial"/>
          <w:sz w:val="24"/>
          <w:szCs w:val="24"/>
        </w:rPr>
      </w:pPr>
    </w:p>
    <w:p w14:paraId="43532B02" w14:textId="57C994EC" w:rsidR="006D32F2" w:rsidRPr="00157008" w:rsidRDefault="00D44BDC" w:rsidP="00D44BDC">
      <w:pPr>
        <w:pStyle w:val="ListParagraph"/>
        <w:numPr>
          <w:ilvl w:val="0"/>
          <w:numId w:val="11"/>
        </w:numPr>
        <w:rPr>
          <w:rFonts w:ascii="Arial" w:hAnsi="Arial" w:cs="Arial"/>
          <w:color w:val="0F0D29" w:themeColor="text1"/>
          <w:sz w:val="24"/>
          <w:szCs w:val="24"/>
        </w:rPr>
      </w:pPr>
      <w:r w:rsidRPr="00157008">
        <w:rPr>
          <w:noProof/>
          <w:color w:val="0F0D29" w:themeColor="text1"/>
          <w:lang w:val="en-ZA" w:eastAsia="en-ZA"/>
        </w:rPr>
        <mc:AlternateContent>
          <mc:Choice Requires="wps">
            <w:drawing>
              <wp:anchor distT="0" distB="0" distL="114300" distR="114300" simplePos="0" relativeHeight="251622912" behindDoc="0" locked="0" layoutInCell="1" allowOverlap="1" wp14:anchorId="07895014" wp14:editId="179EB00C">
                <wp:simplePos x="0" y="0"/>
                <wp:positionH relativeFrom="column">
                  <wp:posOffset>1219200</wp:posOffset>
                </wp:positionH>
                <wp:positionV relativeFrom="paragraph">
                  <wp:posOffset>8890</wp:posOffset>
                </wp:positionV>
                <wp:extent cx="180975" cy="180975"/>
                <wp:effectExtent l="0" t="0" r="28575" b="28575"/>
                <wp:wrapNone/>
                <wp:docPr id="65" name="Rectangle 65"/>
                <wp:cNvGraphicFramePr/>
                <a:graphic xmlns:a="http://schemas.openxmlformats.org/drawingml/2006/main">
                  <a:graphicData uri="http://schemas.microsoft.com/office/word/2010/wordprocessingShape">
                    <wps:wsp>
                      <wps:cNvSpPr/>
                      <wps:spPr>
                        <a:xfrm>
                          <a:off x="0" y="0"/>
                          <a:ext cx="180975" cy="1809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30941" id="Rectangle 65" o:spid="_x0000_s1026" style="position:absolute;margin-left:96pt;margin-top:.7pt;width:14.25pt;height:14.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" fillcolor="#e7e6e6 [3214]" strokecolor="#012639 [1604]" strokeweight="2pt"/>
            </w:pict>
          </mc:Fallback>
        </mc:AlternateContent>
      </w:r>
      <w:r w:rsidR="006D32F2" w:rsidRPr="00157008">
        <w:rPr>
          <w:rFonts w:ascii="Arial" w:hAnsi="Arial" w:cs="Arial"/>
          <w:color w:val="0F0D29" w:themeColor="text1"/>
          <w:sz w:val="24"/>
          <w:szCs w:val="24"/>
        </w:rPr>
        <w:t>Informed</w:t>
      </w:r>
    </w:p>
    <w:p w14:paraId="2E580E27" w14:textId="307C6FE8" w:rsidR="006D32F2" w:rsidRDefault="006D32F2" w:rsidP="006D32F2">
      <w:pPr>
        <w:pStyle w:val="ListParagraph"/>
        <w:ind w:left="1800"/>
        <w:rPr>
          <w:rFonts w:ascii="Arial" w:hAnsi="Arial" w:cs="Arial"/>
          <w:sz w:val="24"/>
          <w:szCs w:val="24"/>
        </w:rPr>
      </w:pPr>
    </w:p>
    <w:p w14:paraId="30DDF697" w14:textId="655D287E" w:rsidR="006D32F2" w:rsidRDefault="006D32F2" w:rsidP="006D32F2">
      <w:pPr>
        <w:pStyle w:val="ListParagraph"/>
        <w:ind w:left="1800"/>
        <w:rPr>
          <w:rFonts w:ascii="Arial" w:hAnsi="Arial" w:cs="Arial"/>
          <w:sz w:val="24"/>
          <w:szCs w:val="24"/>
        </w:rPr>
      </w:pPr>
    </w:p>
    <w:p w14:paraId="1A9695C0" w14:textId="77777777" w:rsidR="006D32F2" w:rsidRDefault="006D32F2" w:rsidP="006D32F2">
      <w:pPr>
        <w:pStyle w:val="ListParagraph"/>
        <w:ind w:left="1800"/>
        <w:rPr>
          <w:rFonts w:ascii="Arial" w:hAnsi="Arial" w:cs="Arial"/>
          <w:sz w:val="24"/>
          <w:szCs w:val="24"/>
        </w:rPr>
        <w:sectPr w:rsidR="006D32F2" w:rsidSect="00B63534">
          <w:pgSz w:w="15840" w:h="12240" w:orient="landscape"/>
          <w:pgMar w:top="1151" w:right="720" w:bottom="1151" w:left="720" w:header="0" w:footer="284" w:gutter="0"/>
          <w:pgNumType w:start="1"/>
          <w:cols w:space="720"/>
          <w:docGrid w:linePitch="382"/>
        </w:sectPr>
      </w:pPr>
    </w:p>
    <w:tbl>
      <w:tblPr>
        <w:tblStyle w:val="TableGrid"/>
        <w:tblW w:w="14743" w:type="dxa"/>
        <w:tblInd w:w="-431" w:type="dxa"/>
        <w:tblLayout w:type="fixed"/>
        <w:tblLook w:val="04A0" w:firstRow="1" w:lastRow="0" w:firstColumn="1" w:lastColumn="0" w:noHBand="0" w:noVBand="1"/>
      </w:tblPr>
      <w:tblGrid>
        <w:gridCol w:w="2429"/>
        <w:gridCol w:w="1153"/>
        <w:gridCol w:w="1190"/>
        <w:gridCol w:w="1281"/>
        <w:gridCol w:w="1036"/>
        <w:gridCol w:w="992"/>
        <w:gridCol w:w="1134"/>
        <w:gridCol w:w="1276"/>
        <w:gridCol w:w="992"/>
        <w:gridCol w:w="1134"/>
        <w:gridCol w:w="992"/>
        <w:gridCol w:w="1134"/>
      </w:tblGrid>
      <w:tr w:rsidR="00552A15" w:rsidRPr="00321663" w14:paraId="72138633" w14:textId="77777777" w:rsidTr="73F76C44">
        <w:trPr>
          <w:trHeight w:val="1110"/>
        </w:trPr>
        <w:tc>
          <w:tcPr>
            <w:tcW w:w="2429" w:type="dxa"/>
            <w:shd w:val="clear" w:color="auto" w:fill="D0CECE" w:themeFill="background2" w:themeFillShade="E6"/>
          </w:tcPr>
          <w:p w14:paraId="4D36D6CB" w14:textId="77777777" w:rsidR="00552A15" w:rsidRPr="00E86241" w:rsidRDefault="00552A15" w:rsidP="00020686">
            <w:pPr>
              <w:jc w:val="center"/>
              <w:textAlignment w:val="baseline"/>
              <w:rPr>
                <w:rFonts w:asciiTheme="majorHAnsi" w:eastAsia="Times New Roman" w:hAnsiTheme="majorHAnsi" w:cstheme="majorHAnsi"/>
                <w:b w:val="0"/>
                <w:color w:val="0F0D29" w:themeColor="text1"/>
                <w:szCs w:val="28"/>
                <w:lang w:eastAsia="en-ZA"/>
              </w:rPr>
            </w:pPr>
            <w:r w:rsidRPr="00E86241">
              <w:rPr>
                <w:rFonts w:asciiTheme="majorHAnsi" w:eastAsia="Times New Roman" w:hAnsiTheme="majorHAnsi" w:cstheme="majorHAnsi"/>
                <w:b w:val="0"/>
                <w:color w:val="0F0D29" w:themeColor="text1"/>
                <w:szCs w:val="28"/>
                <w:lang w:eastAsia="en-ZA"/>
              </w:rPr>
              <w:lastRenderedPageBreak/>
              <w:t>Project Deliverables/Activity</w:t>
            </w:r>
          </w:p>
        </w:tc>
        <w:tc>
          <w:tcPr>
            <w:tcW w:w="5652" w:type="dxa"/>
            <w:gridSpan w:val="5"/>
            <w:shd w:val="clear" w:color="auto" w:fill="D0CECE" w:themeFill="background2" w:themeFillShade="E6"/>
          </w:tcPr>
          <w:p w14:paraId="4BDB0947" w14:textId="77777777" w:rsidR="00552A15" w:rsidRPr="00E86241" w:rsidRDefault="00552A15" w:rsidP="00020686">
            <w:pPr>
              <w:jc w:val="center"/>
              <w:textAlignment w:val="baseline"/>
              <w:rPr>
                <w:rFonts w:asciiTheme="majorHAnsi" w:eastAsia="Times New Roman" w:hAnsiTheme="majorHAnsi" w:cstheme="majorHAnsi"/>
                <w:b w:val="0"/>
                <w:color w:val="0F0D29" w:themeColor="text1"/>
                <w:szCs w:val="28"/>
                <w:lang w:eastAsia="en-ZA"/>
              </w:rPr>
            </w:pPr>
            <w:r w:rsidRPr="00E86241">
              <w:rPr>
                <w:rFonts w:asciiTheme="majorHAnsi" w:eastAsia="Times New Roman" w:hAnsiTheme="majorHAnsi" w:cstheme="majorHAnsi"/>
                <w:b w:val="0"/>
                <w:color w:val="0F0D29" w:themeColor="text1"/>
                <w:szCs w:val="28"/>
                <w:lang w:eastAsia="en-ZA"/>
              </w:rPr>
              <w:t>Project Leadership</w:t>
            </w:r>
          </w:p>
        </w:tc>
        <w:tc>
          <w:tcPr>
            <w:tcW w:w="3402" w:type="dxa"/>
            <w:gridSpan w:val="3"/>
            <w:shd w:val="clear" w:color="auto" w:fill="D0CECE" w:themeFill="background2" w:themeFillShade="E6"/>
          </w:tcPr>
          <w:p w14:paraId="2CFFD956" w14:textId="77777777" w:rsidR="00552A15" w:rsidRPr="00E86241" w:rsidRDefault="00552A15" w:rsidP="00020686">
            <w:pPr>
              <w:jc w:val="center"/>
              <w:textAlignment w:val="baseline"/>
              <w:rPr>
                <w:rFonts w:asciiTheme="majorHAnsi" w:eastAsia="Times New Roman" w:hAnsiTheme="majorHAnsi" w:cstheme="majorHAnsi"/>
                <w:b w:val="0"/>
                <w:color w:val="0F0D29" w:themeColor="text1"/>
                <w:szCs w:val="28"/>
                <w:lang w:eastAsia="en-ZA"/>
              </w:rPr>
            </w:pPr>
            <w:r w:rsidRPr="00E86241">
              <w:rPr>
                <w:rFonts w:asciiTheme="majorHAnsi" w:eastAsia="Times New Roman" w:hAnsiTheme="majorHAnsi" w:cstheme="majorHAnsi"/>
                <w:b w:val="0"/>
                <w:color w:val="0F0D29" w:themeColor="text1"/>
                <w:szCs w:val="28"/>
                <w:lang w:eastAsia="en-ZA"/>
              </w:rPr>
              <w:t>Project Business Analysts</w:t>
            </w:r>
          </w:p>
        </w:tc>
        <w:tc>
          <w:tcPr>
            <w:tcW w:w="2126" w:type="dxa"/>
            <w:gridSpan w:val="2"/>
            <w:shd w:val="clear" w:color="auto" w:fill="D0CECE" w:themeFill="background2" w:themeFillShade="E6"/>
          </w:tcPr>
          <w:p w14:paraId="6E418B56" w14:textId="77777777" w:rsidR="00552A15" w:rsidRPr="00E86241" w:rsidRDefault="00552A15" w:rsidP="00020686">
            <w:pPr>
              <w:jc w:val="center"/>
              <w:textAlignment w:val="baseline"/>
              <w:rPr>
                <w:rFonts w:asciiTheme="majorHAnsi" w:eastAsia="Times New Roman" w:hAnsiTheme="majorHAnsi" w:cstheme="majorHAnsi"/>
                <w:b w:val="0"/>
                <w:color w:val="0F0D29" w:themeColor="text1"/>
                <w:szCs w:val="28"/>
                <w:lang w:eastAsia="en-ZA"/>
              </w:rPr>
            </w:pPr>
            <w:r w:rsidRPr="00E86241">
              <w:rPr>
                <w:rFonts w:asciiTheme="majorHAnsi" w:eastAsia="Times New Roman" w:hAnsiTheme="majorHAnsi" w:cstheme="majorHAnsi"/>
                <w:b w:val="0"/>
                <w:color w:val="0F0D29" w:themeColor="text1"/>
                <w:szCs w:val="28"/>
                <w:lang w:eastAsia="en-ZA"/>
              </w:rPr>
              <w:t>Project Developers</w:t>
            </w:r>
          </w:p>
        </w:tc>
        <w:tc>
          <w:tcPr>
            <w:tcW w:w="1134" w:type="dxa"/>
            <w:shd w:val="clear" w:color="auto" w:fill="D0CECE" w:themeFill="background2" w:themeFillShade="E6"/>
          </w:tcPr>
          <w:p w14:paraId="638B4CF0" w14:textId="77777777" w:rsidR="00552A15" w:rsidRPr="00E86241" w:rsidRDefault="00552A15" w:rsidP="00020686">
            <w:pPr>
              <w:jc w:val="center"/>
              <w:textAlignment w:val="baseline"/>
              <w:rPr>
                <w:rFonts w:asciiTheme="majorHAnsi" w:eastAsia="Times New Roman" w:hAnsiTheme="majorHAnsi" w:cstheme="majorHAnsi"/>
                <w:b w:val="0"/>
                <w:color w:val="0F0D29" w:themeColor="text1"/>
                <w:szCs w:val="28"/>
                <w:lang w:eastAsia="en-ZA"/>
              </w:rPr>
            </w:pPr>
            <w:r w:rsidRPr="00E86241">
              <w:rPr>
                <w:rFonts w:asciiTheme="majorHAnsi" w:eastAsia="Times New Roman" w:hAnsiTheme="majorHAnsi" w:cstheme="majorHAnsi"/>
                <w:b w:val="0"/>
                <w:color w:val="0F0D29" w:themeColor="text1"/>
                <w:szCs w:val="28"/>
                <w:lang w:eastAsia="en-ZA"/>
              </w:rPr>
              <w:t>External Resource</w:t>
            </w:r>
          </w:p>
        </w:tc>
      </w:tr>
      <w:tr w:rsidR="00552A15" w:rsidRPr="00321663" w14:paraId="6884CDE6" w14:textId="77777777" w:rsidTr="73F76C44">
        <w:trPr>
          <w:trHeight w:val="1804"/>
        </w:trPr>
        <w:tc>
          <w:tcPr>
            <w:tcW w:w="2429" w:type="dxa"/>
          </w:tcPr>
          <w:p w14:paraId="72104BC2"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p>
        </w:tc>
        <w:tc>
          <w:tcPr>
            <w:tcW w:w="1153" w:type="dxa"/>
            <w:shd w:val="clear" w:color="auto" w:fill="FFFFFF" w:themeFill="background1"/>
          </w:tcPr>
          <w:p w14:paraId="76374DC8"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Project Manager</w:t>
            </w:r>
          </w:p>
        </w:tc>
        <w:tc>
          <w:tcPr>
            <w:tcW w:w="1190" w:type="dxa"/>
            <w:shd w:val="clear" w:color="auto" w:fill="FFFFFF" w:themeFill="background1"/>
          </w:tcPr>
          <w:p w14:paraId="42AFD8AF"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Business Analyst Leader</w:t>
            </w:r>
          </w:p>
        </w:tc>
        <w:tc>
          <w:tcPr>
            <w:tcW w:w="1281" w:type="dxa"/>
            <w:shd w:val="clear" w:color="auto" w:fill="FFFFFF" w:themeFill="background1"/>
          </w:tcPr>
          <w:p w14:paraId="6F18821F"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Developer Leader</w:t>
            </w:r>
          </w:p>
        </w:tc>
        <w:tc>
          <w:tcPr>
            <w:tcW w:w="1036" w:type="dxa"/>
            <w:shd w:val="clear" w:color="auto" w:fill="FFFFFF" w:themeFill="background1"/>
          </w:tcPr>
          <w:p w14:paraId="1A44C338"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System Analyst/Tester Leader</w:t>
            </w:r>
          </w:p>
        </w:tc>
        <w:tc>
          <w:tcPr>
            <w:tcW w:w="992" w:type="dxa"/>
            <w:shd w:val="clear" w:color="auto" w:fill="FFFFFF" w:themeFill="background1"/>
          </w:tcPr>
          <w:p w14:paraId="5B01FACF"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Project Leader</w:t>
            </w:r>
          </w:p>
        </w:tc>
        <w:tc>
          <w:tcPr>
            <w:tcW w:w="1134" w:type="dxa"/>
            <w:shd w:val="clear" w:color="auto" w:fill="FFFFFF" w:themeFill="background1"/>
          </w:tcPr>
          <w:p w14:paraId="75FFAB44"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Jessica</w:t>
            </w:r>
          </w:p>
        </w:tc>
        <w:tc>
          <w:tcPr>
            <w:tcW w:w="1276" w:type="dxa"/>
            <w:shd w:val="clear" w:color="auto" w:fill="FFFFFF" w:themeFill="background1"/>
          </w:tcPr>
          <w:p w14:paraId="6C5A4843"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proofErr w:type="spellStart"/>
            <w:r w:rsidRPr="00321663">
              <w:rPr>
                <w:rFonts w:asciiTheme="majorHAnsi" w:eastAsia="Times New Roman" w:hAnsiTheme="majorHAnsi" w:cstheme="majorHAnsi"/>
                <w:b w:val="0"/>
                <w:color w:val="171717" w:themeColor="background2" w:themeShade="1A"/>
                <w:szCs w:val="28"/>
                <w:lang w:eastAsia="en-ZA"/>
              </w:rPr>
              <w:t>Nokuthola</w:t>
            </w:r>
            <w:proofErr w:type="spellEnd"/>
          </w:p>
        </w:tc>
        <w:tc>
          <w:tcPr>
            <w:tcW w:w="992" w:type="dxa"/>
            <w:shd w:val="clear" w:color="auto" w:fill="FFFFFF" w:themeFill="background1"/>
          </w:tcPr>
          <w:p w14:paraId="5E931638"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Arnold</w:t>
            </w:r>
          </w:p>
        </w:tc>
        <w:tc>
          <w:tcPr>
            <w:tcW w:w="1134" w:type="dxa"/>
            <w:shd w:val="clear" w:color="auto" w:fill="FFFFFF" w:themeFill="background1"/>
          </w:tcPr>
          <w:p w14:paraId="4BC84121"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Front End</w:t>
            </w:r>
          </w:p>
        </w:tc>
        <w:tc>
          <w:tcPr>
            <w:tcW w:w="992" w:type="dxa"/>
            <w:shd w:val="clear" w:color="auto" w:fill="FFFFFF" w:themeFill="background1"/>
          </w:tcPr>
          <w:p w14:paraId="5C776036"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Back End</w:t>
            </w:r>
          </w:p>
        </w:tc>
        <w:tc>
          <w:tcPr>
            <w:tcW w:w="1134" w:type="dxa"/>
            <w:shd w:val="clear" w:color="auto" w:fill="FFFFFF" w:themeFill="background1"/>
          </w:tcPr>
          <w:p w14:paraId="6AB2CD8F"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Product owner</w:t>
            </w:r>
          </w:p>
        </w:tc>
      </w:tr>
      <w:tr w:rsidR="00552A15" w:rsidRPr="00321663" w14:paraId="4D81DAB3" w14:textId="77777777" w:rsidTr="73F76C44">
        <w:trPr>
          <w:trHeight w:val="540"/>
        </w:trPr>
        <w:tc>
          <w:tcPr>
            <w:tcW w:w="2429" w:type="dxa"/>
            <w:shd w:val="clear" w:color="auto" w:fill="FFFFFF" w:themeFill="background1"/>
          </w:tcPr>
          <w:p w14:paraId="49DBE06C"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Background</w:t>
            </w:r>
          </w:p>
        </w:tc>
        <w:tc>
          <w:tcPr>
            <w:tcW w:w="1153" w:type="dxa"/>
            <w:shd w:val="clear" w:color="auto" w:fill="D0CECE" w:themeFill="background2" w:themeFillShade="E6"/>
          </w:tcPr>
          <w:p w14:paraId="133D7058"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90" w:type="dxa"/>
            <w:shd w:val="clear" w:color="auto" w:fill="AEAAAA" w:themeFill="background2" w:themeFillShade="BF"/>
          </w:tcPr>
          <w:p w14:paraId="370BA308"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281" w:type="dxa"/>
            <w:shd w:val="clear" w:color="auto" w:fill="D0CECE" w:themeFill="background2" w:themeFillShade="E6"/>
          </w:tcPr>
          <w:p w14:paraId="547A332F"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036" w:type="dxa"/>
            <w:shd w:val="clear" w:color="auto" w:fill="D0CECE" w:themeFill="background2" w:themeFillShade="E6"/>
          </w:tcPr>
          <w:p w14:paraId="6F0A84A3"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3B3838" w:themeFill="background2" w:themeFillShade="40"/>
          </w:tcPr>
          <w:p w14:paraId="018F5702" w14:textId="77777777" w:rsidR="00552A15" w:rsidRPr="00852911" w:rsidRDefault="00552A15" w:rsidP="00020686">
            <w:pPr>
              <w:textAlignment w:val="baseline"/>
              <w:rPr>
                <w:rFonts w:asciiTheme="majorHAnsi" w:eastAsia="Times New Roman" w:hAnsiTheme="majorHAnsi" w:cstheme="majorHAnsi"/>
                <w:b w:val="0"/>
                <w:color w:val="FFFFFF" w:themeColor="background1"/>
                <w:szCs w:val="28"/>
                <w:lang w:eastAsia="en-ZA"/>
              </w:rPr>
            </w:pPr>
            <w:r w:rsidRPr="00852911">
              <w:rPr>
                <w:rFonts w:asciiTheme="majorHAnsi" w:eastAsia="Times New Roman" w:hAnsiTheme="majorHAnsi" w:cstheme="majorHAnsi"/>
                <w:b w:val="0"/>
                <w:color w:val="FFFFFF" w:themeColor="background1"/>
                <w:szCs w:val="28"/>
                <w:lang w:eastAsia="en-ZA"/>
              </w:rPr>
              <w:t>A</w:t>
            </w:r>
          </w:p>
        </w:tc>
        <w:tc>
          <w:tcPr>
            <w:tcW w:w="1134" w:type="dxa"/>
            <w:shd w:val="clear" w:color="auto" w:fill="AEAAAA" w:themeFill="background2" w:themeFillShade="BF"/>
          </w:tcPr>
          <w:p w14:paraId="73098984"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276" w:type="dxa"/>
            <w:shd w:val="clear" w:color="auto" w:fill="AEAAAA" w:themeFill="background2" w:themeFillShade="BF"/>
          </w:tcPr>
          <w:p w14:paraId="4FED8A15"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992" w:type="dxa"/>
            <w:shd w:val="clear" w:color="auto" w:fill="FFFFFF" w:themeFill="background1"/>
          </w:tcPr>
          <w:p w14:paraId="66D73A0B"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R</w:t>
            </w:r>
          </w:p>
        </w:tc>
        <w:tc>
          <w:tcPr>
            <w:tcW w:w="1134" w:type="dxa"/>
            <w:shd w:val="clear" w:color="auto" w:fill="D0CECE" w:themeFill="background2" w:themeFillShade="E6"/>
          </w:tcPr>
          <w:p w14:paraId="69DA9FD8"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D0CECE" w:themeFill="background2" w:themeFillShade="E6"/>
          </w:tcPr>
          <w:p w14:paraId="0333183C"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34" w:type="dxa"/>
            <w:shd w:val="clear" w:color="auto" w:fill="D0CECE" w:themeFill="background2" w:themeFillShade="E6"/>
          </w:tcPr>
          <w:p w14:paraId="5A356573"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r>
      <w:tr w:rsidR="00552A15" w:rsidRPr="00321663" w14:paraId="085B4C1D" w14:textId="77777777" w:rsidTr="73F76C44">
        <w:trPr>
          <w:trHeight w:val="405"/>
        </w:trPr>
        <w:tc>
          <w:tcPr>
            <w:tcW w:w="2429" w:type="dxa"/>
            <w:shd w:val="clear" w:color="auto" w:fill="FFFFFF" w:themeFill="background1"/>
          </w:tcPr>
          <w:p w14:paraId="09AFE16B"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Problem Statements</w:t>
            </w:r>
          </w:p>
        </w:tc>
        <w:tc>
          <w:tcPr>
            <w:tcW w:w="1153" w:type="dxa"/>
            <w:shd w:val="clear" w:color="auto" w:fill="D0CECE" w:themeFill="background2" w:themeFillShade="E6"/>
          </w:tcPr>
          <w:p w14:paraId="3B6777EC"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90" w:type="dxa"/>
            <w:shd w:val="clear" w:color="auto" w:fill="AEAAAA" w:themeFill="background2" w:themeFillShade="BF"/>
          </w:tcPr>
          <w:p w14:paraId="0B707F77"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281" w:type="dxa"/>
            <w:shd w:val="clear" w:color="auto" w:fill="D0CECE" w:themeFill="background2" w:themeFillShade="E6"/>
          </w:tcPr>
          <w:p w14:paraId="75D6ACD4"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036" w:type="dxa"/>
            <w:shd w:val="clear" w:color="auto" w:fill="D0CECE" w:themeFill="background2" w:themeFillShade="E6"/>
          </w:tcPr>
          <w:p w14:paraId="47B12E7C"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3B3838" w:themeFill="background2" w:themeFillShade="40"/>
          </w:tcPr>
          <w:p w14:paraId="7351336B" w14:textId="77777777" w:rsidR="00552A15" w:rsidRPr="00852911" w:rsidRDefault="00552A15" w:rsidP="00020686">
            <w:pPr>
              <w:textAlignment w:val="baseline"/>
              <w:rPr>
                <w:rFonts w:asciiTheme="majorHAnsi" w:eastAsia="Times New Roman" w:hAnsiTheme="majorHAnsi" w:cstheme="majorHAnsi"/>
                <w:b w:val="0"/>
                <w:color w:val="FFFFFF" w:themeColor="background1"/>
                <w:szCs w:val="28"/>
                <w:lang w:eastAsia="en-ZA"/>
              </w:rPr>
            </w:pPr>
            <w:r w:rsidRPr="00852911">
              <w:rPr>
                <w:rFonts w:asciiTheme="majorHAnsi" w:eastAsia="Times New Roman" w:hAnsiTheme="majorHAnsi" w:cstheme="majorHAnsi"/>
                <w:b w:val="0"/>
                <w:color w:val="FFFFFF" w:themeColor="background1"/>
                <w:szCs w:val="28"/>
                <w:lang w:eastAsia="en-ZA"/>
              </w:rPr>
              <w:t>A</w:t>
            </w:r>
          </w:p>
        </w:tc>
        <w:tc>
          <w:tcPr>
            <w:tcW w:w="1134" w:type="dxa"/>
            <w:shd w:val="clear" w:color="auto" w:fill="AEAAAA" w:themeFill="background2" w:themeFillShade="BF"/>
          </w:tcPr>
          <w:p w14:paraId="0D2E910D"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276" w:type="dxa"/>
            <w:shd w:val="clear" w:color="auto" w:fill="AEAAAA" w:themeFill="background2" w:themeFillShade="BF"/>
          </w:tcPr>
          <w:p w14:paraId="4E7F58E4"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992" w:type="dxa"/>
            <w:shd w:val="clear" w:color="auto" w:fill="FFFFFF" w:themeFill="background1"/>
          </w:tcPr>
          <w:p w14:paraId="06821360"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R</w:t>
            </w:r>
          </w:p>
        </w:tc>
        <w:tc>
          <w:tcPr>
            <w:tcW w:w="1134" w:type="dxa"/>
            <w:shd w:val="clear" w:color="auto" w:fill="D0CECE" w:themeFill="background2" w:themeFillShade="E6"/>
          </w:tcPr>
          <w:p w14:paraId="472DF69B"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D0CECE" w:themeFill="background2" w:themeFillShade="E6"/>
          </w:tcPr>
          <w:p w14:paraId="495A8302"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34" w:type="dxa"/>
            <w:shd w:val="clear" w:color="auto" w:fill="D0CECE" w:themeFill="background2" w:themeFillShade="E6"/>
          </w:tcPr>
          <w:p w14:paraId="3060B061"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r>
      <w:tr w:rsidR="00552A15" w:rsidRPr="00321663" w14:paraId="0F8843F7" w14:textId="77777777" w:rsidTr="73F76C44">
        <w:trPr>
          <w:trHeight w:val="414"/>
        </w:trPr>
        <w:tc>
          <w:tcPr>
            <w:tcW w:w="2429" w:type="dxa"/>
            <w:shd w:val="clear" w:color="auto" w:fill="FFFFFF" w:themeFill="background1"/>
          </w:tcPr>
          <w:p w14:paraId="3183A3F7"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Solution</w:t>
            </w:r>
          </w:p>
        </w:tc>
        <w:tc>
          <w:tcPr>
            <w:tcW w:w="1153" w:type="dxa"/>
            <w:shd w:val="clear" w:color="auto" w:fill="D0CECE" w:themeFill="background2" w:themeFillShade="E6"/>
          </w:tcPr>
          <w:p w14:paraId="223613BF"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90" w:type="dxa"/>
            <w:shd w:val="clear" w:color="auto" w:fill="3B3838" w:themeFill="background2" w:themeFillShade="40"/>
          </w:tcPr>
          <w:p w14:paraId="0FA05823" w14:textId="77777777" w:rsidR="00552A15" w:rsidRPr="00852911" w:rsidRDefault="00552A15" w:rsidP="00020686">
            <w:pPr>
              <w:textAlignment w:val="baseline"/>
              <w:rPr>
                <w:rFonts w:asciiTheme="majorHAnsi" w:eastAsia="Times New Roman" w:hAnsiTheme="majorHAnsi" w:cstheme="majorHAnsi"/>
                <w:b w:val="0"/>
                <w:color w:val="FFFFFF" w:themeColor="background1"/>
                <w:szCs w:val="28"/>
                <w:lang w:eastAsia="en-ZA"/>
              </w:rPr>
            </w:pPr>
            <w:r w:rsidRPr="00852911">
              <w:rPr>
                <w:rFonts w:asciiTheme="majorHAnsi" w:eastAsia="Times New Roman" w:hAnsiTheme="majorHAnsi" w:cstheme="majorHAnsi"/>
                <w:b w:val="0"/>
                <w:color w:val="FFFFFF" w:themeColor="background1"/>
                <w:szCs w:val="28"/>
                <w:lang w:eastAsia="en-ZA"/>
              </w:rPr>
              <w:t>A</w:t>
            </w:r>
          </w:p>
        </w:tc>
        <w:tc>
          <w:tcPr>
            <w:tcW w:w="1281" w:type="dxa"/>
            <w:shd w:val="clear" w:color="auto" w:fill="D0CECE" w:themeFill="background2" w:themeFillShade="E6"/>
          </w:tcPr>
          <w:p w14:paraId="1561F0B6"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036" w:type="dxa"/>
            <w:shd w:val="clear" w:color="auto" w:fill="D0CECE" w:themeFill="background2" w:themeFillShade="E6"/>
          </w:tcPr>
          <w:p w14:paraId="695C4038"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3B3838" w:themeFill="background2" w:themeFillShade="40"/>
          </w:tcPr>
          <w:p w14:paraId="131896D6" w14:textId="77777777" w:rsidR="00552A15" w:rsidRPr="00852911" w:rsidRDefault="00552A15" w:rsidP="00020686">
            <w:pPr>
              <w:textAlignment w:val="baseline"/>
              <w:rPr>
                <w:rFonts w:asciiTheme="majorHAnsi" w:eastAsia="Times New Roman" w:hAnsiTheme="majorHAnsi" w:cstheme="majorHAnsi"/>
                <w:b w:val="0"/>
                <w:color w:val="FFFFFF" w:themeColor="background1"/>
                <w:szCs w:val="28"/>
                <w:lang w:eastAsia="en-ZA"/>
              </w:rPr>
            </w:pPr>
            <w:r w:rsidRPr="00852911">
              <w:rPr>
                <w:rFonts w:asciiTheme="majorHAnsi" w:eastAsia="Times New Roman" w:hAnsiTheme="majorHAnsi" w:cstheme="majorHAnsi"/>
                <w:b w:val="0"/>
                <w:color w:val="FFFFFF" w:themeColor="background1"/>
                <w:szCs w:val="28"/>
                <w:lang w:eastAsia="en-ZA"/>
              </w:rPr>
              <w:t>R/A</w:t>
            </w:r>
          </w:p>
        </w:tc>
        <w:tc>
          <w:tcPr>
            <w:tcW w:w="1134" w:type="dxa"/>
            <w:shd w:val="clear" w:color="auto" w:fill="AEAAAA" w:themeFill="background2" w:themeFillShade="BF"/>
          </w:tcPr>
          <w:p w14:paraId="315F5833"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276" w:type="dxa"/>
            <w:shd w:val="clear" w:color="auto" w:fill="AEAAAA" w:themeFill="background2" w:themeFillShade="BF"/>
          </w:tcPr>
          <w:p w14:paraId="31C768CE"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992" w:type="dxa"/>
            <w:shd w:val="clear" w:color="auto" w:fill="AEAAAA" w:themeFill="background2" w:themeFillShade="BF"/>
          </w:tcPr>
          <w:p w14:paraId="4A0C7D3A"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134" w:type="dxa"/>
            <w:shd w:val="clear" w:color="auto" w:fill="D0CECE" w:themeFill="background2" w:themeFillShade="E6"/>
          </w:tcPr>
          <w:p w14:paraId="5C2D0478"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D0CECE" w:themeFill="background2" w:themeFillShade="E6"/>
          </w:tcPr>
          <w:p w14:paraId="461146BC"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34" w:type="dxa"/>
            <w:shd w:val="clear" w:color="auto" w:fill="AEAAAA" w:themeFill="background2" w:themeFillShade="BF"/>
          </w:tcPr>
          <w:p w14:paraId="1FD37DA7"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r>
      <w:tr w:rsidR="00552A15" w:rsidRPr="00321663" w14:paraId="14A51366" w14:textId="77777777" w:rsidTr="73F76C44">
        <w:trPr>
          <w:trHeight w:val="308"/>
        </w:trPr>
        <w:tc>
          <w:tcPr>
            <w:tcW w:w="2429" w:type="dxa"/>
            <w:shd w:val="clear" w:color="auto" w:fill="FFFFFF" w:themeFill="background1"/>
          </w:tcPr>
          <w:p w14:paraId="79A41B77"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Requirements</w:t>
            </w:r>
          </w:p>
        </w:tc>
        <w:tc>
          <w:tcPr>
            <w:tcW w:w="1153" w:type="dxa"/>
            <w:shd w:val="clear" w:color="auto" w:fill="D0CECE" w:themeFill="background2" w:themeFillShade="E6"/>
          </w:tcPr>
          <w:p w14:paraId="27BEA209"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90" w:type="dxa"/>
            <w:shd w:val="clear" w:color="auto" w:fill="AEAAAA" w:themeFill="background2" w:themeFillShade="BF"/>
          </w:tcPr>
          <w:p w14:paraId="575B0C35"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281" w:type="dxa"/>
            <w:shd w:val="clear" w:color="auto" w:fill="D0CECE" w:themeFill="background2" w:themeFillShade="E6"/>
          </w:tcPr>
          <w:p w14:paraId="5AF03E65"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036" w:type="dxa"/>
            <w:shd w:val="clear" w:color="auto" w:fill="D0CECE" w:themeFill="background2" w:themeFillShade="E6"/>
          </w:tcPr>
          <w:p w14:paraId="4D968D2B"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3B3838" w:themeFill="background2" w:themeFillShade="40"/>
          </w:tcPr>
          <w:p w14:paraId="23B29AB7" w14:textId="77777777" w:rsidR="00552A15" w:rsidRPr="00852911" w:rsidRDefault="00552A15" w:rsidP="00020686">
            <w:pPr>
              <w:textAlignment w:val="baseline"/>
              <w:rPr>
                <w:rFonts w:asciiTheme="majorHAnsi" w:eastAsia="Times New Roman" w:hAnsiTheme="majorHAnsi" w:cstheme="majorHAnsi"/>
                <w:b w:val="0"/>
                <w:color w:val="FFFFFF" w:themeColor="background1"/>
                <w:szCs w:val="28"/>
                <w:lang w:eastAsia="en-ZA"/>
              </w:rPr>
            </w:pPr>
            <w:r w:rsidRPr="00852911">
              <w:rPr>
                <w:rFonts w:asciiTheme="majorHAnsi" w:eastAsia="Times New Roman" w:hAnsiTheme="majorHAnsi" w:cstheme="majorHAnsi"/>
                <w:b w:val="0"/>
                <w:color w:val="FFFFFF" w:themeColor="background1"/>
                <w:szCs w:val="28"/>
                <w:lang w:eastAsia="en-ZA"/>
              </w:rPr>
              <w:t>A</w:t>
            </w:r>
          </w:p>
        </w:tc>
        <w:tc>
          <w:tcPr>
            <w:tcW w:w="1134" w:type="dxa"/>
            <w:shd w:val="clear" w:color="auto" w:fill="AEAAAA" w:themeFill="background2" w:themeFillShade="BF"/>
          </w:tcPr>
          <w:p w14:paraId="15E62E22"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276" w:type="dxa"/>
            <w:shd w:val="clear" w:color="auto" w:fill="AEAAAA" w:themeFill="background2" w:themeFillShade="BF"/>
          </w:tcPr>
          <w:p w14:paraId="3A84850D"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992" w:type="dxa"/>
            <w:shd w:val="clear" w:color="auto" w:fill="FFFFFF" w:themeFill="background1"/>
          </w:tcPr>
          <w:p w14:paraId="08F10E21"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R</w:t>
            </w:r>
          </w:p>
        </w:tc>
        <w:tc>
          <w:tcPr>
            <w:tcW w:w="1134" w:type="dxa"/>
            <w:shd w:val="clear" w:color="auto" w:fill="D0CECE" w:themeFill="background2" w:themeFillShade="E6"/>
          </w:tcPr>
          <w:p w14:paraId="22B7C9A1"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D0CECE" w:themeFill="background2" w:themeFillShade="E6"/>
          </w:tcPr>
          <w:p w14:paraId="7FBEDD75"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34" w:type="dxa"/>
            <w:shd w:val="clear" w:color="auto" w:fill="AEAAAA" w:themeFill="background2" w:themeFillShade="BF"/>
          </w:tcPr>
          <w:p w14:paraId="5842C5A4"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r>
      <w:tr w:rsidR="00552A15" w:rsidRPr="00321663" w14:paraId="03944976" w14:textId="77777777" w:rsidTr="73F76C44">
        <w:trPr>
          <w:trHeight w:val="308"/>
        </w:trPr>
        <w:tc>
          <w:tcPr>
            <w:tcW w:w="2429" w:type="dxa"/>
            <w:shd w:val="clear" w:color="auto" w:fill="FFFFFF" w:themeFill="background1"/>
          </w:tcPr>
          <w:p w14:paraId="1BE5FC56"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Pr>
                <w:rFonts w:asciiTheme="majorHAnsi" w:eastAsia="Times New Roman" w:hAnsiTheme="majorHAnsi" w:cstheme="majorHAnsi"/>
                <w:b w:val="0"/>
                <w:color w:val="171717" w:themeColor="background2" w:themeShade="1A"/>
                <w:szCs w:val="28"/>
                <w:lang w:eastAsia="en-ZA"/>
              </w:rPr>
              <w:t>UML Diagrams</w:t>
            </w:r>
          </w:p>
        </w:tc>
        <w:tc>
          <w:tcPr>
            <w:tcW w:w="1153" w:type="dxa"/>
            <w:shd w:val="clear" w:color="auto" w:fill="D0CECE" w:themeFill="background2" w:themeFillShade="E6"/>
          </w:tcPr>
          <w:p w14:paraId="610E1F45"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p>
        </w:tc>
        <w:tc>
          <w:tcPr>
            <w:tcW w:w="1190" w:type="dxa"/>
            <w:shd w:val="clear" w:color="auto" w:fill="AEAAAA" w:themeFill="background2" w:themeFillShade="BF"/>
          </w:tcPr>
          <w:p w14:paraId="75D28476"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Pr>
                <w:rFonts w:asciiTheme="majorHAnsi" w:eastAsia="Times New Roman" w:hAnsiTheme="majorHAnsi" w:cstheme="majorHAnsi"/>
                <w:b w:val="0"/>
                <w:color w:val="171717" w:themeColor="background2" w:themeShade="1A"/>
                <w:szCs w:val="28"/>
                <w:lang w:eastAsia="en-ZA"/>
              </w:rPr>
              <w:t>C</w:t>
            </w:r>
          </w:p>
        </w:tc>
        <w:tc>
          <w:tcPr>
            <w:tcW w:w="1281" w:type="dxa"/>
            <w:shd w:val="clear" w:color="auto" w:fill="D0CECE" w:themeFill="background2" w:themeFillShade="E6"/>
          </w:tcPr>
          <w:p w14:paraId="2830A060"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Pr>
                <w:rFonts w:asciiTheme="majorHAnsi" w:eastAsia="Times New Roman" w:hAnsiTheme="majorHAnsi" w:cstheme="majorHAnsi"/>
                <w:b w:val="0"/>
                <w:color w:val="171717" w:themeColor="background2" w:themeShade="1A"/>
                <w:szCs w:val="28"/>
                <w:lang w:eastAsia="en-ZA"/>
              </w:rPr>
              <w:t>I</w:t>
            </w:r>
          </w:p>
        </w:tc>
        <w:tc>
          <w:tcPr>
            <w:tcW w:w="1036" w:type="dxa"/>
            <w:shd w:val="clear" w:color="auto" w:fill="D0CECE" w:themeFill="background2" w:themeFillShade="E6"/>
          </w:tcPr>
          <w:p w14:paraId="6C853FF0"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3B3838" w:themeFill="background2" w:themeFillShade="40"/>
          </w:tcPr>
          <w:p w14:paraId="4EF2DBD0" w14:textId="77777777" w:rsidR="00552A15" w:rsidRPr="00852911" w:rsidRDefault="00552A15" w:rsidP="00020686">
            <w:pPr>
              <w:textAlignment w:val="baseline"/>
              <w:rPr>
                <w:rFonts w:asciiTheme="majorHAnsi" w:eastAsia="Times New Roman" w:hAnsiTheme="majorHAnsi" w:cstheme="majorHAnsi"/>
                <w:b w:val="0"/>
                <w:color w:val="FFFFFF" w:themeColor="background1"/>
                <w:szCs w:val="28"/>
                <w:lang w:eastAsia="en-ZA"/>
              </w:rPr>
            </w:pPr>
            <w:r>
              <w:rPr>
                <w:rFonts w:asciiTheme="majorHAnsi" w:eastAsia="Times New Roman" w:hAnsiTheme="majorHAnsi" w:cstheme="majorHAnsi"/>
                <w:b w:val="0"/>
                <w:color w:val="FFFFFF" w:themeColor="background1"/>
                <w:szCs w:val="28"/>
                <w:lang w:eastAsia="en-ZA"/>
              </w:rPr>
              <w:t>A</w:t>
            </w:r>
          </w:p>
        </w:tc>
        <w:tc>
          <w:tcPr>
            <w:tcW w:w="1134" w:type="dxa"/>
            <w:shd w:val="clear" w:color="auto" w:fill="FFFFFF" w:themeFill="background1"/>
          </w:tcPr>
          <w:p w14:paraId="55E79DB1"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Pr>
                <w:rFonts w:asciiTheme="majorHAnsi" w:eastAsia="Times New Roman" w:hAnsiTheme="majorHAnsi" w:cstheme="majorHAnsi"/>
                <w:b w:val="0"/>
                <w:color w:val="171717" w:themeColor="background2" w:themeShade="1A"/>
                <w:szCs w:val="28"/>
                <w:lang w:eastAsia="en-ZA"/>
              </w:rPr>
              <w:t>R</w:t>
            </w:r>
          </w:p>
        </w:tc>
        <w:tc>
          <w:tcPr>
            <w:tcW w:w="1276" w:type="dxa"/>
            <w:shd w:val="clear" w:color="auto" w:fill="FFFFFF" w:themeFill="background1"/>
          </w:tcPr>
          <w:p w14:paraId="3199750E"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Pr>
                <w:rFonts w:asciiTheme="majorHAnsi" w:eastAsia="Times New Roman" w:hAnsiTheme="majorHAnsi" w:cstheme="majorHAnsi"/>
                <w:b w:val="0"/>
                <w:color w:val="171717" w:themeColor="background2" w:themeShade="1A"/>
                <w:szCs w:val="28"/>
                <w:lang w:eastAsia="en-ZA"/>
              </w:rPr>
              <w:t>R</w:t>
            </w:r>
          </w:p>
        </w:tc>
        <w:tc>
          <w:tcPr>
            <w:tcW w:w="992" w:type="dxa"/>
            <w:shd w:val="clear" w:color="auto" w:fill="FFFFFF" w:themeFill="background1"/>
          </w:tcPr>
          <w:p w14:paraId="672C672F"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Pr>
                <w:rFonts w:asciiTheme="majorHAnsi" w:eastAsia="Times New Roman" w:hAnsiTheme="majorHAnsi" w:cstheme="majorHAnsi"/>
                <w:b w:val="0"/>
                <w:color w:val="171717" w:themeColor="background2" w:themeShade="1A"/>
                <w:szCs w:val="28"/>
                <w:lang w:eastAsia="en-ZA"/>
              </w:rPr>
              <w:t>R</w:t>
            </w:r>
          </w:p>
        </w:tc>
        <w:tc>
          <w:tcPr>
            <w:tcW w:w="1134" w:type="dxa"/>
            <w:shd w:val="clear" w:color="auto" w:fill="D0CECE" w:themeFill="background2" w:themeFillShade="E6"/>
          </w:tcPr>
          <w:p w14:paraId="2D7F72C2"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Pr>
                <w:rFonts w:asciiTheme="majorHAnsi" w:eastAsia="Times New Roman" w:hAnsiTheme="majorHAnsi" w:cstheme="majorHAnsi"/>
                <w:b w:val="0"/>
                <w:color w:val="171717" w:themeColor="background2" w:themeShade="1A"/>
                <w:szCs w:val="28"/>
                <w:lang w:eastAsia="en-ZA"/>
              </w:rPr>
              <w:t>C</w:t>
            </w:r>
          </w:p>
        </w:tc>
        <w:tc>
          <w:tcPr>
            <w:tcW w:w="992" w:type="dxa"/>
            <w:shd w:val="clear" w:color="auto" w:fill="D0CECE" w:themeFill="background2" w:themeFillShade="E6"/>
          </w:tcPr>
          <w:p w14:paraId="0D62398C"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Pr>
                <w:rFonts w:asciiTheme="majorHAnsi" w:eastAsia="Times New Roman" w:hAnsiTheme="majorHAnsi" w:cstheme="majorHAnsi"/>
                <w:b w:val="0"/>
                <w:color w:val="171717" w:themeColor="background2" w:themeShade="1A"/>
                <w:szCs w:val="28"/>
                <w:lang w:eastAsia="en-ZA"/>
              </w:rPr>
              <w:t>C</w:t>
            </w:r>
          </w:p>
        </w:tc>
        <w:tc>
          <w:tcPr>
            <w:tcW w:w="1134" w:type="dxa"/>
            <w:shd w:val="clear" w:color="auto" w:fill="BFBFBF" w:themeFill="background1" w:themeFillShade="BF"/>
          </w:tcPr>
          <w:p w14:paraId="0C4664C3" w14:textId="77777777" w:rsidR="00552A15" w:rsidRPr="00667662" w:rsidRDefault="00552A15" w:rsidP="00020686">
            <w:pPr>
              <w:textAlignment w:val="baseline"/>
              <w:rPr>
                <w:rFonts w:asciiTheme="majorHAnsi" w:eastAsia="Times New Roman" w:hAnsiTheme="majorHAnsi" w:cstheme="majorHAnsi"/>
                <w:b w:val="0"/>
                <w:color w:val="0F0D29" w:themeColor="text1"/>
                <w:szCs w:val="28"/>
                <w:lang w:eastAsia="en-ZA"/>
              </w:rPr>
            </w:pPr>
            <w:r w:rsidRPr="00667662">
              <w:rPr>
                <w:rFonts w:asciiTheme="majorHAnsi" w:eastAsia="Times New Roman" w:hAnsiTheme="majorHAnsi" w:cstheme="majorHAnsi"/>
                <w:b w:val="0"/>
                <w:color w:val="0F0D29" w:themeColor="text1"/>
                <w:szCs w:val="28"/>
                <w:lang w:eastAsia="en-ZA"/>
              </w:rPr>
              <w:t>C</w:t>
            </w:r>
          </w:p>
        </w:tc>
      </w:tr>
      <w:tr w:rsidR="00552A15" w:rsidRPr="00321663" w14:paraId="0AC03B98" w14:textId="77777777" w:rsidTr="73F76C44">
        <w:trPr>
          <w:trHeight w:val="540"/>
        </w:trPr>
        <w:tc>
          <w:tcPr>
            <w:tcW w:w="2429" w:type="dxa"/>
            <w:shd w:val="clear" w:color="auto" w:fill="FFFFFF" w:themeFill="background1"/>
          </w:tcPr>
          <w:p w14:paraId="6AD2E551"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Methodology</w:t>
            </w:r>
          </w:p>
        </w:tc>
        <w:tc>
          <w:tcPr>
            <w:tcW w:w="1153" w:type="dxa"/>
            <w:shd w:val="clear" w:color="auto" w:fill="3B3838" w:themeFill="background2" w:themeFillShade="40"/>
          </w:tcPr>
          <w:p w14:paraId="37B45022" w14:textId="77777777" w:rsidR="00552A15" w:rsidRPr="00852911" w:rsidRDefault="00552A15" w:rsidP="00020686">
            <w:pPr>
              <w:textAlignment w:val="baseline"/>
              <w:rPr>
                <w:rFonts w:asciiTheme="majorHAnsi" w:eastAsia="Times New Roman" w:hAnsiTheme="majorHAnsi" w:cstheme="majorHAnsi"/>
                <w:b w:val="0"/>
                <w:color w:val="FFFFFF" w:themeColor="background1"/>
                <w:szCs w:val="28"/>
                <w:lang w:eastAsia="en-ZA"/>
              </w:rPr>
            </w:pPr>
            <w:r w:rsidRPr="00852911">
              <w:rPr>
                <w:rFonts w:asciiTheme="majorHAnsi" w:eastAsia="Times New Roman" w:hAnsiTheme="majorHAnsi" w:cstheme="majorHAnsi"/>
                <w:b w:val="0"/>
                <w:color w:val="FFFFFF" w:themeColor="background1"/>
                <w:szCs w:val="28"/>
                <w:lang w:eastAsia="en-ZA"/>
              </w:rPr>
              <w:t>R/A</w:t>
            </w:r>
          </w:p>
        </w:tc>
        <w:tc>
          <w:tcPr>
            <w:tcW w:w="1190" w:type="dxa"/>
            <w:shd w:val="clear" w:color="auto" w:fill="AEAAAA" w:themeFill="background2" w:themeFillShade="BF"/>
          </w:tcPr>
          <w:p w14:paraId="1B72FDFF"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281" w:type="dxa"/>
            <w:shd w:val="clear" w:color="auto" w:fill="AEAAAA" w:themeFill="background2" w:themeFillShade="BF"/>
          </w:tcPr>
          <w:p w14:paraId="2586EAB8"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036" w:type="dxa"/>
            <w:shd w:val="clear" w:color="auto" w:fill="AEAAAA" w:themeFill="background2" w:themeFillShade="BF"/>
          </w:tcPr>
          <w:p w14:paraId="43E74878"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992" w:type="dxa"/>
            <w:shd w:val="clear" w:color="auto" w:fill="AEAAAA" w:themeFill="background2" w:themeFillShade="BF"/>
          </w:tcPr>
          <w:p w14:paraId="1AD40334"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134" w:type="dxa"/>
            <w:shd w:val="clear" w:color="auto" w:fill="D0CECE" w:themeFill="background2" w:themeFillShade="E6"/>
          </w:tcPr>
          <w:p w14:paraId="528BB30A"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276" w:type="dxa"/>
            <w:shd w:val="clear" w:color="auto" w:fill="D0CECE" w:themeFill="background2" w:themeFillShade="E6"/>
          </w:tcPr>
          <w:p w14:paraId="5460559B"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D0CECE" w:themeFill="background2" w:themeFillShade="E6"/>
          </w:tcPr>
          <w:p w14:paraId="0EC10662"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34" w:type="dxa"/>
            <w:shd w:val="clear" w:color="auto" w:fill="D0CECE" w:themeFill="background2" w:themeFillShade="E6"/>
          </w:tcPr>
          <w:p w14:paraId="1E1EA6BC"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D0CECE" w:themeFill="background2" w:themeFillShade="E6"/>
          </w:tcPr>
          <w:p w14:paraId="18EF3891"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34" w:type="dxa"/>
            <w:shd w:val="clear" w:color="auto" w:fill="D0CECE" w:themeFill="background2" w:themeFillShade="E6"/>
          </w:tcPr>
          <w:p w14:paraId="2C59C3FB"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r>
      <w:tr w:rsidR="00552A15" w:rsidRPr="00321663" w14:paraId="413CEE02" w14:textId="77777777" w:rsidTr="73F76C44">
        <w:trPr>
          <w:trHeight w:val="296"/>
        </w:trPr>
        <w:tc>
          <w:tcPr>
            <w:tcW w:w="2429" w:type="dxa"/>
            <w:shd w:val="clear" w:color="auto" w:fill="FFFFFF" w:themeFill="background1"/>
          </w:tcPr>
          <w:p w14:paraId="0BBAEDAB"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User Journey</w:t>
            </w:r>
          </w:p>
        </w:tc>
        <w:tc>
          <w:tcPr>
            <w:tcW w:w="1153" w:type="dxa"/>
            <w:shd w:val="clear" w:color="auto" w:fill="D0CECE" w:themeFill="background2" w:themeFillShade="E6"/>
          </w:tcPr>
          <w:p w14:paraId="1D3C7C7C"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90" w:type="dxa"/>
            <w:shd w:val="clear" w:color="auto" w:fill="AEAAAA" w:themeFill="background2" w:themeFillShade="BF"/>
          </w:tcPr>
          <w:p w14:paraId="34805FD6"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281" w:type="dxa"/>
            <w:shd w:val="clear" w:color="auto" w:fill="D0CECE" w:themeFill="background2" w:themeFillShade="E6"/>
          </w:tcPr>
          <w:p w14:paraId="3BE976D3"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036" w:type="dxa"/>
            <w:shd w:val="clear" w:color="auto" w:fill="D0CECE" w:themeFill="background2" w:themeFillShade="E6"/>
          </w:tcPr>
          <w:p w14:paraId="06804D94"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3B3838" w:themeFill="background2" w:themeFillShade="40"/>
          </w:tcPr>
          <w:p w14:paraId="032CE0D7" w14:textId="77777777" w:rsidR="00552A15" w:rsidRPr="00852911" w:rsidRDefault="00552A15" w:rsidP="00020686">
            <w:pPr>
              <w:textAlignment w:val="baseline"/>
              <w:rPr>
                <w:rFonts w:asciiTheme="majorHAnsi" w:eastAsia="Times New Roman" w:hAnsiTheme="majorHAnsi" w:cstheme="majorHAnsi"/>
                <w:b w:val="0"/>
                <w:color w:val="FFFFFF" w:themeColor="background1"/>
                <w:szCs w:val="28"/>
                <w:lang w:eastAsia="en-ZA"/>
              </w:rPr>
            </w:pPr>
            <w:r w:rsidRPr="00852911">
              <w:rPr>
                <w:rFonts w:asciiTheme="majorHAnsi" w:eastAsia="Times New Roman" w:hAnsiTheme="majorHAnsi" w:cstheme="majorHAnsi"/>
                <w:b w:val="0"/>
                <w:color w:val="FFFFFF" w:themeColor="background1"/>
                <w:szCs w:val="28"/>
                <w:lang w:eastAsia="en-ZA"/>
              </w:rPr>
              <w:t>A</w:t>
            </w:r>
          </w:p>
        </w:tc>
        <w:tc>
          <w:tcPr>
            <w:tcW w:w="1134" w:type="dxa"/>
            <w:shd w:val="clear" w:color="auto" w:fill="AEAAAA" w:themeFill="background2" w:themeFillShade="BF"/>
          </w:tcPr>
          <w:p w14:paraId="6BBA42D0"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276" w:type="dxa"/>
            <w:shd w:val="clear" w:color="auto" w:fill="FFFFFF" w:themeFill="background1"/>
          </w:tcPr>
          <w:p w14:paraId="63A213EF"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R</w:t>
            </w:r>
          </w:p>
        </w:tc>
        <w:tc>
          <w:tcPr>
            <w:tcW w:w="992" w:type="dxa"/>
            <w:shd w:val="clear" w:color="auto" w:fill="AEAAAA" w:themeFill="background2" w:themeFillShade="BF"/>
          </w:tcPr>
          <w:p w14:paraId="5BE397A8"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134" w:type="dxa"/>
            <w:shd w:val="clear" w:color="auto" w:fill="D0CECE" w:themeFill="background2" w:themeFillShade="E6"/>
          </w:tcPr>
          <w:p w14:paraId="453DEE15"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D0CECE" w:themeFill="background2" w:themeFillShade="E6"/>
          </w:tcPr>
          <w:p w14:paraId="73E3849A"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34" w:type="dxa"/>
            <w:shd w:val="clear" w:color="auto" w:fill="D0CECE" w:themeFill="background2" w:themeFillShade="E6"/>
          </w:tcPr>
          <w:p w14:paraId="7A62F423"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r>
      <w:tr w:rsidR="00552A15" w:rsidRPr="00321663" w14:paraId="1E155CC0" w14:textId="77777777" w:rsidTr="73F76C44">
        <w:trPr>
          <w:trHeight w:val="555"/>
        </w:trPr>
        <w:tc>
          <w:tcPr>
            <w:tcW w:w="2429" w:type="dxa"/>
            <w:shd w:val="clear" w:color="auto" w:fill="FFFFFF" w:themeFill="background1"/>
          </w:tcPr>
          <w:p w14:paraId="59838FFA"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Landing Page</w:t>
            </w:r>
          </w:p>
        </w:tc>
        <w:tc>
          <w:tcPr>
            <w:tcW w:w="1153" w:type="dxa"/>
            <w:shd w:val="clear" w:color="auto" w:fill="D0CECE" w:themeFill="background2" w:themeFillShade="E6"/>
          </w:tcPr>
          <w:p w14:paraId="27374E14"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90" w:type="dxa"/>
            <w:shd w:val="clear" w:color="auto" w:fill="D0CECE" w:themeFill="background2" w:themeFillShade="E6"/>
          </w:tcPr>
          <w:p w14:paraId="0FBB0A18"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281" w:type="dxa"/>
            <w:shd w:val="clear" w:color="auto" w:fill="AEAAAA" w:themeFill="background2" w:themeFillShade="BF"/>
          </w:tcPr>
          <w:p w14:paraId="157EF05F"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036" w:type="dxa"/>
            <w:shd w:val="clear" w:color="auto" w:fill="D0CECE" w:themeFill="background2" w:themeFillShade="E6"/>
          </w:tcPr>
          <w:p w14:paraId="41D82216"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3B3838" w:themeFill="background2" w:themeFillShade="40"/>
          </w:tcPr>
          <w:p w14:paraId="1BA07AF7" w14:textId="77777777" w:rsidR="00552A15" w:rsidRPr="00852911" w:rsidRDefault="00552A15" w:rsidP="00020686">
            <w:pPr>
              <w:textAlignment w:val="baseline"/>
              <w:rPr>
                <w:rFonts w:asciiTheme="majorHAnsi" w:eastAsia="Times New Roman" w:hAnsiTheme="majorHAnsi" w:cstheme="majorHAnsi"/>
                <w:b w:val="0"/>
                <w:color w:val="FFFFFF" w:themeColor="background1"/>
                <w:szCs w:val="28"/>
                <w:lang w:eastAsia="en-ZA"/>
              </w:rPr>
            </w:pPr>
            <w:r w:rsidRPr="00852911">
              <w:rPr>
                <w:rFonts w:asciiTheme="majorHAnsi" w:eastAsia="Times New Roman" w:hAnsiTheme="majorHAnsi" w:cstheme="majorHAnsi"/>
                <w:b w:val="0"/>
                <w:color w:val="FFFFFF" w:themeColor="background1"/>
                <w:szCs w:val="28"/>
                <w:lang w:eastAsia="en-ZA"/>
              </w:rPr>
              <w:t>A</w:t>
            </w:r>
          </w:p>
        </w:tc>
        <w:tc>
          <w:tcPr>
            <w:tcW w:w="1134" w:type="dxa"/>
            <w:shd w:val="clear" w:color="auto" w:fill="D0CECE" w:themeFill="background2" w:themeFillShade="E6"/>
          </w:tcPr>
          <w:p w14:paraId="769A0874"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276" w:type="dxa"/>
            <w:shd w:val="clear" w:color="auto" w:fill="D0CECE" w:themeFill="background2" w:themeFillShade="E6"/>
          </w:tcPr>
          <w:p w14:paraId="0E434939"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D0CECE" w:themeFill="background2" w:themeFillShade="E6"/>
          </w:tcPr>
          <w:p w14:paraId="465CC595"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34" w:type="dxa"/>
            <w:shd w:val="clear" w:color="auto" w:fill="FFFFFF" w:themeFill="background1"/>
          </w:tcPr>
          <w:p w14:paraId="7014AF9B"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R</w:t>
            </w:r>
          </w:p>
        </w:tc>
        <w:tc>
          <w:tcPr>
            <w:tcW w:w="992" w:type="dxa"/>
            <w:shd w:val="clear" w:color="auto" w:fill="AEAAAA" w:themeFill="background2" w:themeFillShade="BF"/>
          </w:tcPr>
          <w:p w14:paraId="64A1BC47"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134" w:type="dxa"/>
            <w:shd w:val="clear" w:color="auto" w:fill="D0CECE" w:themeFill="background2" w:themeFillShade="E6"/>
          </w:tcPr>
          <w:p w14:paraId="2BC0CA15"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r>
      <w:tr w:rsidR="00552A15" w:rsidRPr="00321663" w14:paraId="1566F735" w14:textId="77777777" w:rsidTr="73F76C44">
        <w:trPr>
          <w:trHeight w:val="382"/>
        </w:trPr>
        <w:tc>
          <w:tcPr>
            <w:tcW w:w="2429" w:type="dxa"/>
            <w:shd w:val="clear" w:color="auto" w:fill="FFFFFF" w:themeFill="background1"/>
          </w:tcPr>
          <w:p w14:paraId="3493F26A"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ERD</w:t>
            </w:r>
            <w:r>
              <w:rPr>
                <w:rFonts w:asciiTheme="majorHAnsi" w:eastAsia="Times New Roman" w:hAnsiTheme="majorHAnsi" w:cstheme="majorHAnsi"/>
                <w:b w:val="0"/>
                <w:color w:val="171717" w:themeColor="background2" w:themeShade="1A"/>
                <w:szCs w:val="28"/>
                <w:lang w:eastAsia="en-ZA"/>
              </w:rPr>
              <w:t xml:space="preserve"> and EERD</w:t>
            </w:r>
          </w:p>
        </w:tc>
        <w:tc>
          <w:tcPr>
            <w:tcW w:w="1153" w:type="dxa"/>
            <w:shd w:val="clear" w:color="auto" w:fill="D0CECE" w:themeFill="background2" w:themeFillShade="E6"/>
          </w:tcPr>
          <w:p w14:paraId="2AC79CFB"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90" w:type="dxa"/>
            <w:shd w:val="clear" w:color="auto" w:fill="AEAAAA" w:themeFill="background2" w:themeFillShade="BF"/>
          </w:tcPr>
          <w:p w14:paraId="46DE262B"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281" w:type="dxa"/>
            <w:shd w:val="clear" w:color="auto" w:fill="AEAAAA" w:themeFill="background2" w:themeFillShade="BF"/>
          </w:tcPr>
          <w:p w14:paraId="536B296B"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036" w:type="dxa"/>
            <w:shd w:val="clear" w:color="auto" w:fill="D0CECE" w:themeFill="background2" w:themeFillShade="E6"/>
          </w:tcPr>
          <w:p w14:paraId="5120D9FE"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3B3838" w:themeFill="background2" w:themeFillShade="40"/>
          </w:tcPr>
          <w:p w14:paraId="7457C33B" w14:textId="77777777" w:rsidR="00552A15" w:rsidRPr="00852911" w:rsidRDefault="00552A15" w:rsidP="00020686">
            <w:pPr>
              <w:textAlignment w:val="baseline"/>
              <w:rPr>
                <w:rFonts w:asciiTheme="majorHAnsi" w:eastAsia="Times New Roman" w:hAnsiTheme="majorHAnsi" w:cstheme="majorHAnsi"/>
                <w:b w:val="0"/>
                <w:color w:val="FFFFFF" w:themeColor="background1"/>
                <w:szCs w:val="28"/>
                <w:lang w:eastAsia="en-ZA"/>
              </w:rPr>
            </w:pPr>
            <w:r w:rsidRPr="00852911">
              <w:rPr>
                <w:rFonts w:asciiTheme="majorHAnsi" w:eastAsia="Times New Roman" w:hAnsiTheme="majorHAnsi" w:cstheme="majorHAnsi"/>
                <w:b w:val="0"/>
                <w:color w:val="FFFFFF" w:themeColor="background1"/>
                <w:szCs w:val="28"/>
                <w:lang w:eastAsia="en-ZA"/>
              </w:rPr>
              <w:t>A</w:t>
            </w:r>
          </w:p>
        </w:tc>
        <w:tc>
          <w:tcPr>
            <w:tcW w:w="1134" w:type="dxa"/>
            <w:shd w:val="clear" w:color="auto" w:fill="FFFFFF" w:themeFill="background1"/>
          </w:tcPr>
          <w:p w14:paraId="65E9A618"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R</w:t>
            </w:r>
          </w:p>
        </w:tc>
        <w:tc>
          <w:tcPr>
            <w:tcW w:w="1276" w:type="dxa"/>
            <w:shd w:val="clear" w:color="auto" w:fill="AEAAAA" w:themeFill="background2" w:themeFillShade="BF"/>
          </w:tcPr>
          <w:p w14:paraId="4F95C3B4"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992" w:type="dxa"/>
            <w:shd w:val="clear" w:color="auto" w:fill="AEAAAA" w:themeFill="background2" w:themeFillShade="BF"/>
          </w:tcPr>
          <w:p w14:paraId="3F81BA31"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134" w:type="dxa"/>
            <w:shd w:val="clear" w:color="auto" w:fill="BFBFBF" w:themeFill="background1" w:themeFillShade="BF"/>
          </w:tcPr>
          <w:p w14:paraId="6ED0AF8E"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AEAAAA" w:themeFill="background2" w:themeFillShade="BF"/>
          </w:tcPr>
          <w:p w14:paraId="56EBDEE9"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134" w:type="dxa"/>
            <w:shd w:val="clear" w:color="auto" w:fill="D0CECE" w:themeFill="background2" w:themeFillShade="E6"/>
          </w:tcPr>
          <w:p w14:paraId="31D36218"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r>
      <w:tr w:rsidR="00552A15" w:rsidRPr="00321663" w14:paraId="6513B23C" w14:textId="77777777" w:rsidTr="73F76C44">
        <w:trPr>
          <w:trHeight w:val="416"/>
        </w:trPr>
        <w:tc>
          <w:tcPr>
            <w:tcW w:w="2429" w:type="dxa"/>
            <w:shd w:val="clear" w:color="auto" w:fill="FFFFFF" w:themeFill="background1"/>
          </w:tcPr>
          <w:p w14:paraId="2A26607B"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Database</w:t>
            </w:r>
          </w:p>
        </w:tc>
        <w:tc>
          <w:tcPr>
            <w:tcW w:w="1153" w:type="dxa"/>
            <w:shd w:val="clear" w:color="auto" w:fill="D0CECE" w:themeFill="background2" w:themeFillShade="E6"/>
          </w:tcPr>
          <w:p w14:paraId="1D501951"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90" w:type="dxa"/>
            <w:shd w:val="clear" w:color="auto" w:fill="D0CECE" w:themeFill="background2" w:themeFillShade="E6"/>
          </w:tcPr>
          <w:p w14:paraId="24E7E89B"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281" w:type="dxa"/>
            <w:shd w:val="clear" w:color="auto" w:fill="AEAAAA" w:themeFill="background2" w:themeFillShade="BF"/>
          </w:tcPr>
          <w:p w14:paraId="6FD35447"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036" w:type="dxa"/>
            <w:shd w:val="clear" w:color="auto" w:fill="AEAAAA" w:themeFill="background2" w:themeFillShade="BF"/>
          </w:tcPr>
          <w:p w14:paraId="19551D0F"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992" w:type="dxa"/>
            <w:shd w:val="clear" w:color="auto" w:fill="3B3838" w:themeFill="background2" w:themeFillShade="40"/>
          </w:tcPr>
          <w:p w14:paraId="71488643" w14:textId="77777777" w:rsidR="00552A15" w:rsidRPr="00852911" w:rsidRDefault="00552A15" w:rsidP="00020686">
            <w:pPr>
              <w:textAlignment w:val="baseline"/>
              <w:rPr>
                <w:rFonts w:asciiTheme="majorHAnsi" w:eastAsia="Times New Roman" w:hAnsiTheme="majorHAnsi" w:cstheme="majorHAnsi"/>
                <w:b w:val="0"/>
                <w:color w:val="FFFFFF" w:themeColor="background1"/>
                <w:szCs w:val="28"/>
                <w:lang w:eastAsia="en-ZA"/>
              </w:rPr>
            </w:pPr>
            <w:r w:rsidRPr="00852911">
              <w:rPr>
                <w:rFonts w:asciiTheme="majorHAnsi" w:eastAsia="Times New Roman" w:hAnsiTheme="majorHAnsi" w:cstheme="majorHAnsi"/>
                <w:b w:val="0"/>
                <w:color w:val="FFFFFF" w:themeColor="background1"/>
                <w:szCs w:val="28"/>
                <w:lang w:eastAsia="en-ZA"/>
              </w:rPr>
              <w:t>A</w:t>
            </w:r>
          </w:p>
        </w:tc>
        <w:tc>
          <w:tcPr>
            <w:tcW w:w="1134" w:type="dxa"/>
            <w:shd w:val="clear" w:color="auto" w:fill="D0CECE" w:themeFill="background2" w:themeFillShade="E6"/>
          </w:tcPr>
          <w:p w14:paraId="0653B2ED"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276" w:type="dxa"/>
            <w:shd w:val="clear" w:color="auto" w:fill="D0CECE" w:themeFill="background2" w:themeFillShade="E6"/>
          </w:tcPr>
          <w:p w14:paraId="5403E7DE"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AEAAAA" w:themeFill="background2" w:themeFillShade="BF"/>
          </w:tcPr>
          <w:p w14:paraId="34E30B36"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134" w:type="dxa"/>
            <w:shd w:val="clear" w:color="auto" w:fill="AEAAAA" w:themeFill="background2" w:themeFillShade="BF"/>
          </w:tcPr>
          <w:p w14:paraId="0531EF1D"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992" w:type="dxa"/>
            <w:shd w:val="clear" w:color="auto" w:fill="FFFFFF" w:themeFill="background1"/>
          </w:tcPr>
          <w:p w14:paraId="67AECC80"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R</w:t>
            </w:r>
          </w:p>
        </w:tc>
        <w:tc>
          <w:tcPr>
            <w:tcW w:w="1134" w:type="dxa"/>
            <w:shd w:val="clear" w:color="auto" w:fill="D0CECE" w:themeFill="background2" w:themeFillShade="E6"/>
          </w:tcPr>
          <w:p w14:paraId="37E847B5"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r>
      <w:tr w:rsidR="00552A15" w:rsidRPr="00321663" w14:paraId="1598E5FF" w14:textId="77777777" w:rsidTr="73F76C44">
        <w:trPr>
          <w:trHeight w:val="540"/>
        </w:trPr>
        <w:tc>
          <w:tcPr>
            <w:tcW w:w="2429" w:type="dxa"/>
            <w:shd w:val="clear" w:color="auto" w:fill="FFFFFF" w:themeFill="background1"/>
          </w:tcPr>
          <w:p w14:paraId="3FA98C93"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Home Page</w:t>
            </w:r>
          </w:p>
        </w:tc>
        <w:tc>
          <w:tcPr>
            <w:tcW w:w="1153" w:type="dxa"/>
            <w:shd w:val="clear" w:color="auto" w:fill="D0CECE" w:themeFill="background2" w:themeFillShade="E6"/>
          </w:tcPr>
          <w:p w14:paraId="6682C901"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90" w:type="dxa"/>
            <w:shd w:val="clear" w:color="auto" w:fill="D0CECE" w:themeFill="background2" w:themeFillShade="E6"/>
          </w:tcPr>
          <w:p w14:paraId="426610E4"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281" w:type="dxa"/>
            <w:shd w:val="clear" w:color="auto" w:fill="AEAAAA" w:themeFill="background2" w:themeFillShade="BF"/>
          </w:tcPr>
          <w:p w14:paraId="60A2D963"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036" w:type="dxa"/>
            <w:shd w:val="clear" w:color="auto" w:fill="D0CECE" w:themeFill="background2" w:themeFillShade="E6"/>
          </w:tcPr>
          <w:p w14:paraId="627A8DA5"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3B3838" w:themeFill="background2" w:themeFillShade="40"/>
          </w:tcPr>
          <w:p w14:paraId="1298D540" w14:textId="77777777" w:rsidR="00552A15" w:rsidRPr="00852911" w:rsidRDefault="00552A15" w:rsidP="00020686">
            <w:pPr>
              <w:textAlignment w:val="baseline"/>
              <w:rPr>
                <w:rFonts w:asciiTheme="majorHAnsi" w:eastAsia="Times New Roman" w:hAnsiTheme="majorHAnsi" w:cstheme="majorHAnsi"/>
                <w:b w:val="0"/>
                <w:color w:val="FFFFFF" w:themeColor="background1"/>
                <w:szCs w:val="28"/>
                <w:lang w:eastAsia="en-ZA"/>
              </w:rPr>
            </w:pPr>
            <w:r w:rsidRPr="00852911">
              <w:rPr>
                <w:rFonts w:asciiTheme="majorHAnsi" w:eastAsia="Times New Roman" w:hAnsiTheme="majorHAnsi" w:cstheme="majorHAnsi"/>
                <w:b w:val="0"/>
                <w:color w:val="FFFFFF" w:themeColor="background1"/>
                <w:szCs w:val="28"/>
                <w:lang w:eastAsia="en-ZA"/>
              </w:rPr>
              <w:t>A</w:t>
            </w:r>
          </w:p>
        </w:tc>
        <w:tc>
          <w:tcPr>
            <w:tcW w:w="1134" w:type="dxa"/>
            <w:shd w:val="clear" w:color="auto" w:fill="D0CECE" w:themeFill="background2" w:themeFillShade="E6"/>
          </w:tcPr>
          <w:p w14:paraId="0C39B7B8"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276" w:type="dxa"/>
            <w:shd w:val="clear" w:color="auto" w:fill="D0CECE" w:themeFill="background2" w:themeFillShade="E6"/>
          </w:tcPr>
          <w:p w14:paraId="1D49BB8D"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D0CECE" w:themeFill="background2" w:themeFillShade="E6"/>
          </w:tcPr>
          <w:p w14:paraId="30ACE26C"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34" w:type="dxa"/>
            <w:shd w:val="clear" w:color="auto" w:fill="FFFFFF" w:themeFill="background1"/>
          </w:tcPr>
          <w:p w14:paraId="737706AC"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R</w:t>
            </w:r>
          </w:p>
        </w:tc>
        <w:tc>
          <w:tcPr>
            <w:tcW w:w="992" w:type="dxa"/>
            <w:shd w:val="clear" w:color="auto" w:fill="AEAAAA" w:themeFill="background2" w:themeFillShade="BF"/>
          </w:tcPr>
          <w:p w14:paraId="3847F297"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134" w:type="dxa"/>
            <w:shd w:val="clear" w:color="auto" w:fill="D0CECE" w:themeFill="background2" w:themeFillShade="E6"/>
          </w:tcPr>
          <w:p w14:paraId="3B32594E"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r>
      <w:tr w:rsidR="00552A15" w:rsidRPr="00321663" w14:paraId="6A1F6720" w14:textId="77777777" w:rsidTr="73F76C44">
        <w:trPr>
          <w:trHeight w:val="735"/>
        </w:trPr>
        <w:tc>
          <w:tcPr>
            <w:tcW w:w="2429" w:type="dxa"/>
            <w:shd w:val="clear" w:color="auto" w:fill="FFFFFF" w:themeFill="background1"/>
          </w:tcPr>
          <w:p w14:paraId="25BC2741"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Features Pages</w:t>
            </w:r>
          </w:p>
        </w:tc>
        <w:tc>
          <w:tcPr>
            <w:tcW w:w="1153" w:type="dxa"/>
            <w:shd w:val="clear" w:color="auto" w:fill="D0CECE" w:themeFill="background2" w:themeFillShade="E6"/>
          </w:tcPr>
          <w:p w14:paraId="3E3AA442"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90" w:type="dxa"/>
            <w:shd w:val="clear" w:color="auto" w:fill="AEAAAA" w:themeFill="background2" w:themeFillShade="BF"/>
          </w:tcPr>
          <w:p w14:paraId="6ABC41EE"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281" w:type="dxa"/>
            <w:shd w:val="clear" w:color="auto" w:fill="AEAAAA" w:themeFill="background2" w:themeFillShade="BF"/>
          </w:tcPr>
          <w:p w14:paraId="533A2C04"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036" w:type="dxa"/>
            <w:shd w:val="clear" w:color="auto" w:fill="AEAAAA" w:themeFill="background2" w:themeFillShade="BF"/>
          </w:tcPr>
          <w:p w14:paraId="79B76626"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992" w:type="dxa"/>
            <w:shd w:val="clear" w:color="auto" w:fill="3B3838" w:themeFill="background2" w:themeFillShade="40"/>
          </w:tcPr>
          <w:p w14:paraId="0BD6B1B3" w14:textId="77777777" w:rsidR="00552A15" w:rsidRPr="00852911" w:rsidRDefault="00552A15" w:rsidP="00020686">
            <w:pPr>
              <w:textAlignment w:val="baseline"/>
              <w:rPr>
                <w:rFonts w:asciiTheme="majorHAnsi" w:eastAsia="Times New Roman" w:hAnsiTheme="majorHAnsi" w:cstheme="majorHAnsi"/>
                <w:b w:val="0"/>
                <w:color w:val="FFFFFF" w:themeColor="background1"/>
                <w:szCs w:val="28"/>
                <w:lang w:eastAsia="en-ZA"/>
              </w:rPr>
            </w:pPr>
            <w:r w:rsidRPr="00852911">
              <w:rPr>
                <w:rFonts w:asciiTheme="majorHAnsi" w:eastAsia="Times New Roman" w:hAnsiTheme="majorHAnsi" w:cstheme="majorHAnsi"/>
                <w:b w:val="0"/>
                <w:color w:val="FFFFFF" w:themeColor="background1"/>
                <w:szCs w:val="28"/>
                <w:lang w:eastAsia="en-ZA"/>
              </w:rPr>
              <w:t>A</w:t>
            </w:r>
          </w:p>
        </w:tc>
        <w:tc>
          <w:tcPr>
            <w:tcW w:w="1134" w:type="dxa"/>
            <w:shd w:val="clear" w:color="auto" w:fill="AEAAAA" w:themeFill="background2" w:themeFillShade="BF"/>
          </w:tcPr>
          <w:p w14:paraId="466BD719"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276" w:type="dxa"/>
            <w:shd w:val="clear" w:color="auto" w:fill="AEAAAA" w:themeFill="background2" w:themeFillShade="BF"/>
          </w:tcPr>
          <w:p w14:paraId="3227C754"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992" w:type="dxa"/>
            <w:shd w:val="clear" w:color="auto" w:fill="AEAAAA" w:themeFill="background2" w:themeFillShade="BF"/>
          </w:tcPr>
          <w:p w14:paraId="3B16B4E9"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134" w:type="dxa"/>
            <w:shd w:val="clear" w:color="auto" w:fill="FFFFFF" w:themeFill="background1"/>
          </w:tcPr>
          <w:p w14:paraId="71272EDA"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R</w:t>
            </w:r>
          </w:p>
        </w:tc>
        <w:tc>
          <w:tcPr>
            <w:tcW w:w="992" w:type="dxa"/>
            <w:shd w:val="clear" w:color="auto" w:fill="FFFFFF" w:themeFill="background1"/>
          </w:tcPr>
          <w:p w14:paraId="073D43BB"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R</w:t>
            </w:r>
          </w:p>
        </w:tc>
        <w:tc>
          <w:tcPr>
            <w:tcW w:w="1134" w:type="dxa"/>
            <w:shd w:val="clear" w:color="auto" w:fill="D0CECE" w:themeFill="background2" w:themeFillShade="E6"/>
          </w:tcPr>
          <w:p w14:paraId="545C0B03"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r>
      <w:tr w:rsidR="00552A15" w:rsidRPr="00321663" w14:paraId="6792CE22" w14:textId="77777777" w:rsidTr="73F76C44">
        <w:trPr>
          <w:trHeight w:val="483"/>
        </w:trPr>
        <w:tc>
          <w:tcPr>
            <w:tcW w:w="2429" w:type="dxa"/>
            <w:shd w:val="clear" w:color="auto" w:fill="FFFFFF" w:themeFill="background1"/>
          </w:tcPr>
          <w:p w14:paraId="51C42C30"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Final Approval</w:t>
            </w:r>
          </w:p>
        </w:tc>
        <w:tc>
          <w:tcPr>
            <w:tcW w:w="1153" w:type="dxa"/>
            <w:shd w:val="clear" w:color="auto" w:fill="3B3838" w:themeFill="background2" w:themeFillShade="40"/>
          </w:tcPr>
          <w:p w14:paraId="6DE0070D" w14:textId="77777777" w:rsidR="00552A15" w:rsidRPr="00852911" w:rsidRDefault="00552A15" w:rsidP="00020686">
            <w:pPr>
              <w:textAlignment w:val="baseline"/>
              <w:rPr>
                <w:rFonts w:asciiTheme="majorHAnsi" w:eastAsia="Times New Roman" w:hAnsiTheme="majorHAnsi" w:cstheme="majorHAnsi"/>
                <w:b w:val="0"/>
                <w:color w:val="FFFFFF" w:themeColor="background1"/>
                <w:szCs w:val="28"/>
                <w:lang w:eastAsia="en-ZA"/>
              </w:rPr>
            </w:pPr>
            <w:r w:rsidRPr="00852911">
              <w:rPr>
                <w:rFonts w:asciiTheme="majorHAnsi" w:eastAsia="Times New Roman" w:hAnsiTheme="majorHAnsi" w:cstheme="majorHAnsi"/>
                <w:b w:val="0"/>
                <w:color w:val="FFFFFF" w:themeColor="background1"/>
                <w:szCs w:val="28"/>
                <w:lang w:eastAsia="en-ZA"/>
              </w:rPr>
              <w:t>R/A</w:t>
            </w:r>
          </w:p>
        </w:tc>
        <w:tc>
          <w:tcPr>
            <w:tcW w:w="1190" w:type="dxa"/>
            <w:shd w:val="clear" w:color="auto" w:fill="AEAAAA" w:themeFill="background2" w:themeFillShade="BF"/>
          </w:tcPr>
          <w:p w14:paraId="467B60DA"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281" w:type="dxa"/>
            <w:shd w:val="clear" w:color="auto" w:fill="AEAAAA" w:themeFill="background2" w:themeFillShade="BF"/>
          </w:tcPr>
          <w:p w14:paraId="063F7107"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036" w:type="dxa"/>
            <w:shd w:val="clear" w:color="auto" w:fill="AEAAAA" w:themeFill="background2" w:themeFillShade="BF"/>
          </w:tcPr>
          <w:p w14:paraId="4ADFC740"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992" w:type="dxa"/>
            <w:shd w:val="clear" w:color="auto" w:fill="AEAAAA" w:themeFill="background2" w:themeFillShade="BF"/>
          </w:tcPr>
          <w:p w14:paraId="05EBB473"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c>
          <w:tcPr>
            <w:tcW w:w="1134" w:type="dxa"/>
            <w:shd w:val="clear" w:color="auto" w:fill="D0CECE" w:themeFill="background2" w:themeFillShade="E6"/>
          </w:tcPr>
          <w:p w14:paraId="3E765D38"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276" w:type="dxa"/>
            <w:shd w:val="clear" w:color="auto" w:fill="D0CECE" w:themeFill="background2" w:themeFillShade="E6"/>
          </w:tcPr>
          <w:p w14:paraId="5DE30515"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D0CECE" w:themeFill="background2" w:themeFillShade="E6"/>
          </w:tcPr>
          <w:p w14:paraId="6946EB5D"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34" w:type="dxa"/>
            <w:shd w:val="clear" w:color="auto" w:fill="D0CECE" w:themeFill="background2" w:themeFillShade="E6"/>
          </w:tcPr>
          <w:p w14:paraId="60C04ED6"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992" w:type="dxa"/>
            <w:shd w:val="clear" w:color="auto" w:fill="D0CECE" w:themeFill="background2" w:themeFillShade="E6"/>
          </w:tcPr>
          <w:p w14:paraId="4C9D51D7"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I</w:t>
            </w:r>
          </w:p>
        </w:tc>
        <w:tc>
          <w:tcPr>
            <w:tcW w:w="1134" w:type="dxa"/>
            <w:shd w:val="clear" w:color="auto" w:fill="AEAAAA" w:themeFill="background2" w:themeFillShade="BF"/>
          </w:tcPr>
          <w:p w14:paraId="4A5986BD" w14:textId="77777777" w:rsidR="00552A15" w:rsidRPr="00321663" w:rsidRDefault="00552A15" w:rsidP="00020686">
            <w:pPr>
              <w:textAlignment w:val="baseline"/>
              <w:rPr>
                <w:rFonts w:asciiTheme="majorHAnsi" w:eastAsia="Times New Roman" w:hAnsiTheme="majorHAnsi" w:cstheme="majorHAnsi"/>
                <w:b w:val="0"/>
                <w:color w:val="171717" w:themeColor="background2" w:themeShade="1A"/>
                <w:szCs w:val="28"/>
                <w:lang w:eastAsia="en-ZA"/>
              </w:rPr>
            </w:pPr>
            <w:r w:rsidRPr="00321663">
              <w:rPr>
                <w:rFonts w:asciiTheme="majorHAnsi" w:eastAsia="Times New Roman" w:hAnsiTheme="majorHAnsi" w:cstheme="majorHAnsi"/>
                <w:b w:val="0"/>
                <w:color w:val="171717" w:themeColor="background2" w:themeShade="1A"/>
                <w:szCs w:val="28"/>
                <w:lang w:eastAsia="en-ZA"/>
              </w:rPr>
              <w:t>C</w:t>
            </w:r>
          </w:p>
        </w:tc>
      </w:tr>
    </w:tbl>
    <w:p w14:paraId="6E9CBB34" w14:textId="173AEE2D" w:rsidR="006D32F2" w:rsidRPr="00CA594A" w:rsidRDefault="00FC5E17" w:rsidP="00B86CA1">
      <w:pPr>
        <w:pStyle w:val="Heading1"/>
        <w:numPr>
          <w:ilvl w:val="0"/>
          <w:numId w:val="24"/>
        </w:numPr>
        <w:rPr>
          <w:color w:val="0F0D29" w:themeColor="text1"/>
        </w:rPr>
      </w:pPr>
      <w:bookmarkStart w:id="28" w:name="_Toc117080544"/>
      <w:r w:rsidRPr="00CA594A">
        <w:rPr>
          <w:color w:val="0F0D29" w:themeColor="text1"/>
        </w:rPr>
        <w:lastRenderedPageBreak/>
        <w:t>User Journey Map</w:t>
      </w:r>
      <w:bookmarkEnd w:id="28"/>
    </w:p>
    <w:p w14:paraId="786D4CFF" w14:textId="1AC7A7BD" w:rsidR="00FC5E17" w:rsidRDefault="004759D2" w:rsidP="004759D2">
      <w:pPr>
        <w:pStyle w:val="Content"/>
        <w:ind w:left="360"/>
      </w:pPr>
      <w:r w:rsidRPr="004759D2">
        <w:rPr>
          <w:noProof/>
          <w:lang w:val="en-ZA" w:eastAsia="en-ZA"/>
        </w:rPr>
        <w:drawing>
          <wp:inline distT="0" distB="0" distL="0" distR="0" wp14:anchorId="2FEF8559" wp14:editId="0346A413">
            <wp:extent cx="9352684" cy="5552440"/>
            <wp:effectExtent l="0" t="0" r="1270" b="0"/>
            <wp:docPr id="33" name="Picture 33" descr="C:\Users\Student\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Pictures\Screenshots\Screenshot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372534" cy="5564224"/>
                    </a:xfrm>
                    <a:prstGeom prst="rect">
                      <a:avLst/>
                    </a:prstGeom>
                    <a:noFill/>
                    <a:ln>
                      <a:noFill/>
                    </a:ln>
                  </pic:spPr>
                </pic:pic>
              </a:graphicData>
            </a:graphic>
          </wp:inline>
        </w:drawing>
      </w:r>
    </w:p>
    <w:p w14:paraId="6E926093" w14:textId="7CAF54F3" w:rsidR="0049406F" w:rsidRPr="00BB1BB4" w:rsidRDefault="0049406F" w:rsidP="00B86CA1">
      <w:pPr>
        <w:pStyle w:val="Heading1"/>
        <w:numPr>
          <w:ilvl w:val="0"/>
          <w:numId w:val="24"/>
        </w:numPr>
        <w:rPr>
          <w:color w:val="0F0D29" w:themeColor="text1"/>
        </w:rPr>
      </w:pPr>
      <w:bookmarkStart w:id="29" w:name="_Toc117080545"/>
      <w:r w:rsidRPr="00BB1BB4">
        <w:rPr>
          <w:color w:val="0F0D29" w:themeColor="text1"/>
        </w:rPr>
        <w:lastRenderedPageBreak/>
        <w:t>ERD:</w:t>
      </w:r>
      <w:bookmarkEnd w:id="29"/>
    </w:p>
    <w:p w14:paraId="1D15490F" w14:textId="2D086A56" w:rsidR="00C72443" w:rsidRPr="00EB06E3" w:rsidRDefault="00EB06E3" w:rsidP="00EB06E3">
      <w:pPr>
        <w:pStyle w:val="Heading3"/>
        <w:ind w:left="720"/>
      </w:pPr>
      <w:r w:rsidRPr="00EB06E3">
        <w:rPr>
          <w:noProof/>
          <w:lang w:val="en-ZA" w:eastAsia="en-ZA"/>
        </w:rPr>
        <w:drawing>
          <wp:inline distT="0" distB="0" distL="0" distR="0" wp14:anchorId="431D8E76" wp14:editId="2F47F291">
            <wp:extent cx="11334750" cy="5772150"/>
            <wp:effectExtent l="0" t="0" r="0" b="0"/>
            <wp:docPr id="51" name="Picture 51" descr="C:\Users\Student\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Pictures\Screenshots\Screenshot (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334750" cy="5772150"/>
                    </a:xfrm>
                    <a:prstGeom prst="rect">
                      <a:avLst/>
                    </a:prstGeom>
                    <a:noFill/>
                    <a:ln>
                      <a:noFill/>
                    </a:ln>
                  </pic:spPr>
                </pic:pic>
              </a:graphicData>
            </a:graphic>
          </wp:inline>
        </w:drawing>
      </w:r>
      <w:bookmarkStart w:id="30" w:name="_Toc117080546"/>
      <w:bookmarkEnd w:id="30"/>
    </w:p>
    <w:p w14:paraId="264BFF00" w14:textId="3C2E3148" w:rsidR="00573440" w:rsidRPr="00BB1BB4" w:rsidRDefault="00573440" w:rsidP="00B86CA1">
      <w:pPr>
        <w:pStyle w:val="Content"/>
        <w:numPr>
          <w:ilvl w:val="0"/>
          <w:numId w:val="24"/>
        </w:numPr>
        <w:rPr>
          <w:rStyle w:val="Heading1Char"/>
          <w:color w:val="0F0D29" w:themeColor="text1"/>
        </w:rPr>
      </w:pPr>
      <w:r w:rsidRPr="00BB1BB4">
        <w:rPr>
          <w:rStyle w:val="Heading1Char"/>
          <w:color w:val="0F0D29" w:themeColor="text1"/>
        </w:rPr>
        <w:lastRenderedPageBreak/>
        <w:t>EERD</w:t>
      </w:r>
    </w:p>
    <w:p w14:paraId="3F44FF30" w14:textId="3CDFF2E1" w:rsidR="00573440" w:rsidRPr="00AF363F" w:rsidRDefault="00573440" w:rsidP="00573440">
      <w:pPr>
        <w:pStyle w:val="Content"/>
        <w:numPr>
          <w:ilvl w:val="0"/>
          <w:numId w:val="19"/>
        </w:numPr>
        <w:rPr>
          <w:rStyle w:val="Heading1Char"/>
          <w:rFonts w:asciiTheme="minorHAnsi" w:eastAsiaTheme="minorEastAsia" w:hAnsiTheme="minorHAnsi" w:cstheme="minorBidi"/>
          <w:b w:val="0"/>
          <w:color w:val="0F0D29" w:themeColor="text1"/>
          <w:kern w:val="0"/>
          <w:sz w:val="28"/>
          <w:szCs w:val="22"/>
        </w:rPr>
      </w:pPr>
      <w:r w:rsidRPr="00AF363F">
        <w:rPr>
          <w:rStyle w:val="Heading1Char"/>
          <w:rFonts w:asciiTheme="minorHAnsi" w:eastAsiaTheme="minorEastAsia" w:hAnsiTheme="minorHAnsi" w:cstheme="minorBidi"/>
          <w:b w:val="0"/>
          <w:color w:val="0F0D29" w:themeColor="text1"/>
          <w:kern w:val="0"/>
          <w:sz w:val="28"/>
          <w:szCs w:val="22"/>
        </w:rPr>
        <w:t>For Student</w:t>
      </w:r>
    </w:p>
    <w:p w14:paraId="56B5DD96" w14:textId="0233A1D0" w:rsidR="00573440" w:rsidRPr="00573440" w:rsidRDefault="00573440" w:rsidP="00573440">
      <w:pPr>
        <w:pStyle w:val="Content"/>
        <w:rPr>
          <w:rStyle w:val="Heading1Char"/>
          <w:rFonts w:asciiTheme="minorHAnsi" w:eastAsiaTheme="minorEastAsia" w:hAnsiTheme="minorHAnsi" w:cstheme="minorBidi"/>
          <w:b w:val="0"/>
          <w:color w:val="082A75" w:themeColor="text2"/>
          <w:kern w:val="0"/>
          <w:sz w:val="28"/>
          <w:szCs w:val="22"/>
        </w:rPr>
      </w:pPr>
      <w:r w:rsidRPr="00573440">
        <w:rPr>
          <w:rStyle w:val="Heading1Char"/>
          <w:rFonts w:asciiTheme="minorHAnsi" w:eastAsiaTheme="minorEastAsia" w:hAnsiTheme="minorHAnsi" w:cstheme="minorBidi"/>
          <w:b w:val="0"/>
          <w:noProof/>
          <w:color w:val="082A75" w:themeColor="text2"/>
          <w:kern w:val="0"/>
          <w:sz w:val="28"/>
          <w:szCs w:val="22"/>
          <w:lang w:val="en-ZA" w:eastAsia="en-ZA"/>
        </w:rPr>
        <w:drawing>
          <wp:inline distT="0" distB="0" distL="0" distR="0" wp14:anchorId="7E259E04" wp14:editId="1D1FF89D">
            <wp:extent cx="9934575" cy="4933950"/>
            <wp:effectExtent l="0" t="0" r="9525" b="0"/>
            <wp:docPr id="38" name="Picture 38" descr="C:\Users\Student\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creenshots\Screenshot (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934575" cy="4933950"/>
                    </a:xfrm>
                    <a:prstGeom prst="rect">
                      <a:avLst/>
                    </a:prstGeom>
                    <a:noFill/>
                    <a:ln>
                      <a:noFill/>
                    </a:ln>
                  </pic:spPr>
                </pic:pic>
              </a:graphicData>
            </a:graphic>
          </wp:inline>
        </w:drawing>
      </w:r>
    </w:p>
    <w:p w14:paraId="359F2684" w14:textId="77777777" w:rsidR="000278BE" w:rsidRDefault="000278BE" w:rsidP="00545422">
      <w:pPr>
        <w:pStyle w:val="Content"/>
        <w:rPr>
          <w:rStyle w:val="Heading1Char"/>
        </w:rPr>
      </w:pPr>
    </w:p>
    <w:p w14:paraId="224CFF39" w14:textId="0FDCD283" w:rsidR="000278BE" w:rsidRPr="00925590" w:rsidRDefault="000278BE" w:rsidP="000278BE">
      <w:pPr>
        <w:pStyle w:val="Content"/>
        <w:numPr>
          <w:ilvl w:val="0"/>
          <w:numId w:val="19"/>
        </w:numPr>
        <w:rPr>
          <w:rStyle w:val="Heading1Char"/>
          <w:rFonts w:asciiTheme="minorHAnsi" w:eastAsiaTheme="minorEastAsia" w:hAnsiTheme="minorHAnsi" w:cstheme="minorBidi"/>
          <w:b w:val="0"/>
          <w:color w:val="0F0D29" w:themeColor="text1"/>
          <w:kern w:val="0"/>
          <w:sz w:val="28"/>
          <w:szCs w:val="22"/>
        </w:rPr>
      </w:pPr>
      <w:r w:rsidRPr="00925590">
        <w:rPr>
          <w:rStyle w:val="Heading1Char"/>
          <w:rFonts w:asciiTheme="minorHAnsi" w:eastAsiaTheme="minorEastAsia" w:hAnsiTheme="minorHAnsi" w:cstheme="minorBidi"/>
          <w:b w:val="0"/>
          <w:color w:val="0F0D29" w:themeColor="text1"/>
          <w:kern w:val="0"/>
          <w:sz w:val="28"/>
          <w:szCs w:val="22"/>
        </w:rPr>
        <w:t>For Supervisor</w:t>
      </w:r>
    </w:p>
    <w:p w14:paraId="775EEF09" w14:textId="7D5EDD85" w:rsidR="000278BE" w:rsidRPr="000278BE" w:rsidRDefault="000278BE" w:rsidP="00081D9E">
      <w:pPr>
        <w:pStyle w:val="Content"/>
        <w:ind w:left="360"/>
        <w:rPr>
          <w:rStyle w:val="Heading1Char"/>
          <w:rFonts w:asciiTheme="minorHAnsi" w:eastAsiaTheme="minorEastAsia" w:hAnsiTheme="minorHAnsi" w:cstheme="minorBidi"/>
          <w:b w:val="0"/>
          <w:color w:val="082A75" w:themeColor="text2"/>
          <w:kern w:val="0"/>
          <w:sz w:val="28"/>
          <w:szCs w:val="22"/>
        </w:rPr>
      </w:pPr>
      <w:r w:rsidRPr="000278BE">
        <w:rPr>
          <w:rStyle w:val="Heading1Char"/>
          <w:rFonts w:asciiTheme="minorHAnsi" w:eastAsiaTheme="minorEastAsia" w:hAnsiTheme="minorHAnsi" w:cstheme="minorBidi"/>
          <w:b w:val="0"/>
          <w:noProof/>
          <w:color w:val="082A75" w:themeColor="text2"/>
          <w:kern w:val="0"/>
          <w:sz w:val="28"/>
          <w:szCs w:val="22"/>
          <w:lang w:val="en-ZA" w:eastAsia="en-ZA"/>
        </w:rPr>
        <w:lastRenderedPageBreak/>
        <w:drawing>
          <wp:inline distT="0" distB="0" distL="0" distR="0" wp14:anchorId="75BBFD2D" wp14:editId="0770EBFA">
            <wp:extent cx="9144000" cy="5818256"/>
            <wp:effectExtent l="0" t="0" r="0" b="0"/>
            <wp:docPr id="75" name="Picture 75" descr="C:\Users\Student\Pictures\Screenshots\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Pictures\Screenshots\Screenshot (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144000" cy="5818256"/>
                    </a:xfrm>
                    <a:prstGeom prst="rect">
                      <a:avLst/>
                    </a:prstGeom>
                    <a:noFill/>
                    <a:ln>
                      <a:noFill/>
                    </a:ln>
                  </pic:spPr>
                </pic:pic>
              </a:graphicData>
            </a:graphic>
          </wp:inline>
        </w:drawing>
      </w:r>
    </w:p>
    <w:p w14:paraId="40976232" w14:textId="6C76BD67" w:rsidR="00F92660" w:rsidRPr="00545422" w:rsidRDefault="00545422" w:rsidP="00545422">
      <w:pPr>
        <w:pStyle w:val="Content"/>
        <w:rPr>
          <w:rStyle w:val="Heading1Char"/>
          <w:rFonts w:asciiTheme="minorHAnsi" w:eastAsiaTheme="minorEastAsia" w:hAnsiTheme="minorHAnsi" w:cstheme="minorBidi"/>
          <w:b w:val="0"/>
          <w:color w:val="082A75" w:themeColor="text2"/>
          <w:kern w:val="0"/>
          <w:sz w:val="28"/>
          <w:szCs w:val="22"/>
        </w:rPr>
      </w:pPr>
      <w:r>
        <w:rPr>
          <w:rStyle w:val="Heading1Char"/>
        </w:rPr>
        <w:t xml:space="preserve">18. </w:t>
      </w:r>
      <w:r w:rsidRPr="00BB1BB4">
        <w:rPr>
          <w:rStyle w:val="Heading1Char"/>
          <w:color w:val="0F0D29" w:themeColor="text1"/>
        </w:rPr>
        <w:t>Class Diagram</w:t>
      </w:r>
      <w:r w:rsidR="00F92660" w:rsidRPr="00545422">
        <w:rPr>
          <w:rStyle w:val="Heading1Char"/>
        </w:rPr>
        <w:tab/>
      </w:r>
    </w:p>
    <w:p w14:paraId="7FABE90E" w14:textId="52953473" w:rsidR="00F92660" w:rsidRDefault="004D6B94">
      <w:pPr>
        <w:spacing w:after="200"/>
      </w:pPr>
      <w:r w:rsidRPr="004D6B94">
        <w:rPr>
          <w:noProof/>
          <w:lang w:val="en-ZA" w:eastAsia="en-ZA"/>
        </w:rPr>
        <w:lastRenderedPageBreak/>
        <w:drawing>
          <wp:inline distT="0" distB="0" distL="0" distR="0" wp14:anchorId="1490A8B6" wp14:editId="5DA8DE2F">
            <wp:extent cx="10333990" cy="6705600"/>
            <wp:effectExtent l="0" t="0" r="0" b="0"/>
            <wp:docPr id="26" name="Picture 26" descr="C:\Users\Student\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Pictures\Screenshots\Screenshot (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336071" cy="6706950"/>
                    </a:xfrm>
                    <a:prstGeom prst="rect">
                      <a:avLst/>
                    </a:prstGeom>
                    <a:noFill/>
                    <a:ln>
                      <a:noFill/>
                    </a:ln>
                  </pic:spPr>
                </pic:pic>
              </a:graphicData>
            </a:graphic>
          </wp:inline>
        </w:drawing>
      </w:r>
      <w:r w:rsidR="00F92660">
        <w:br w:type="page"/>
      </w:r>
    </w:p>
    <w:p w14:paraId="4E99DE79" w14:textId="7497EB9A" w:rsidR="003511C1" w:rsidRPr="00BB1BB4" w:rsidRDefault="00545422" w:rsidP="00545422">
      <w:pPr>
        <w:pStyle w:val="Heading1"/>
        <w:numPr>
          <w:ilvl w:val="0"/>
          <w:numId w:val="14"/>
        </w:numPr>
        <w:rPr>
          <w:color w:val="0F0D29" w:themeColor="text1"/>
        </w:rPr>
      </w:pPr>
      <w:bookmarkStart w:id="31" w:name="_Toc117080547"/>
      <w:r w:rsidRPr="00BB1BB4">
        <w:rPr>
          <w:color w:val="0F0D29" w:themeColor="text1"/>
        </w:rPr>
        <w:lastRenderedPageBreak/>
        <w:t>Data Dictionary</w:t>
      </w:r>
      <w:bookmarkEnd w:id="31"/>
    </w:p>
    <w:p w14:paraId="033658B4" w14:textId="06966560" w:rsidR="00545422" w:rsidRDefault="00545422" w:rsidP="00545422">
      <w:pPr>
        <w:pStyle w:val="Content"/>
      </w:pPr>
    </w:p>
    <w:p w14:paraId="38ECF807" w14:textId="020A5D94" w:rsidR="006A6336" w:rsidRDefault="006A6336" w:rsidP="00545422">
      <w:pPr>
        <w:pStyle w:val="Content"/>
      </w:pPr>
      <w:r>
        <w:t xml:space="preserve">        </w:t>
      </w:r>
    </w:p>
    <w:p w14:paraId="62B4AD16" w14:textId="77777777" w:rsidR="006A6336" w:rsidRDefault="006A6336" w:rsidP="00545422">
      <w:pPr>
        <w:pStyle w:val="Content"/>
      </w:pPr>
    </w:p>
    <w:tbl>
      <w:tblPr>
        <w:tblW w:w="13175" w:type="dxa"/>
        <w:tblInd w:w="607"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50"/>
        <w:gridCol w:w="1229"/>
        <w:gridCol w:w="1626"/>
        <w:gridCol w:w="992"/>
        <w:gridCol w:w="4394"/>
        <w:gridCol w:w="3584"/>
      </w:tblGrid>
      <w:tr w:rsidR="00B36245" w:rsidRPr="006A6336" w14:paraId="0AEEA4C7" w14:textId="77777777" w:rsidTr="008360BE">
        <w:trPr>
          <w:trHeight w:val="720"/>
        </w:trPr>
        <w:tc>
          <w:tcPr>
            <w:tcW w:w="1350" w:type="dxa"/>
            <w:tcBorders>
              <w:top w:val="single" w:sz="6" w:space="0" w:color="auto"/>
              <w:left w:val="single" w:sz="6" w:space="0" w:color="auto"/>
              <w:bottom w:val="single" w:sz="6" w:space="0" w:color="auto"/>
              <w:right w:val="single" w:sz="6" w:space="0" w:color="auto"/>
            </w:tcBorders>
            <w:shd w:val="clear" w:color="auto" w:fill="E7E6E6" w:themeFill="background2"/>
            <w:hideMark/>
          </w:tcPr>
          <w:p w14:paraId="75F404E6" w14:textId="46AA2E55"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 Field Name </w:t>
            </w:r>
          </w:p>
        </w:tc>
        <w:tc>
          <w:tcPr>
            <w:tcW w:w="1229" w:type="dxa"/>
            <w:tcBorders>
              <w:top w:val="single" w:sz="6" w:space="0" w:color="auto"/>
              <w:left w:val="single" w:sz="6" w:space="0" w:color="auto"/>
              <w:bottom w:val="single" w:sz="6" w:space="0" w:color="auto"/>
              <w:right w:val="single" w:sz="6" w:space="0" w:color="auto"/>
            </w:tcBorders>
            <w:shd w:val="clear" w:color="auto" w:fill="E7E6E6" w:themeFill="background2"/>
            <w:hideMark/>
          </w:tcPr>
          <w:p w14:paraId="2D6CDC06"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Data Type </w:t>
            </w:r>
          </w:p>
        </w:tc>
        <w:tc>
          <w:tcPr>
            <w:tcW w:w="1626" w:type="dxa"/>
            <w:tcBorders>
              <w:top w:val="single" w:sz="6" w:space="0" w:color="auto"/>
              <w:left w:val="single" w:sz="6" w:space="0" w:color="auto"/>
              <w:bottom w:val="single" w:sz="6" w:space="0" w:color="auto"/>
              <w:right w:val="single" w:sz="6" w:space="0" w:color="auto"/>
            </w:tcBorders>
            <w:shd w:val="clear" w:color="auto" w:fill="E7E6E6" w:themeFill="background2"/>
            <w:hideMark/>
          </w:tcPr>
          <w:p w14:paraId="44419E62"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Data format </w:t>
            </w:r>
          </w:p>
        </w:tc>
        <w:tc>
          <w:tcPr>
            <w:tcW w:w="992" w:type="dxa"/>
            <w:tcBorders>
              <w:top w:val="single" w:sz="6" w:space="0" w:color="auto"/>
              <w:left w:val="single" w:sz="6" w:space="0" w:color="auto"/>
              <w:bottom w:val="single" w:sz="6" w:space="0" w:color="auto"/>
              <w:right w:val="single" w:sz="6" w:space="0" w:color="auto"/>
            </w:tcBorders>
            <w:shd w:val="clear" w:color="auto" w:fill="E7E6E6" w:themeFill="background2"/>
            <w:hideMark/>
          </w:tcPr>
          <w:p w14:paraId="2465E507"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Field size </w:t>
            </w:r>
          </w:p>
        </w:tc>
        <w:tc>
          <w:tcPr>
            <w:tcW w:w="4394" w:type="dxa"/>
            <w:tcBorders>
              <w:top w:val="single" w:sz="6" w:space="0" w:color="auto"/>
              <w:left w:val="single" w:sz="6" w:space="0" w:color="auto"/>
              <w:bottom w:val="single" w:sz="6" w:space="0" w:color="auto"/>
              <w:right w:val="single" w:sz="6" w:space="0" w:color="auto"/>
            </w:tcBorders>
            <w:shd w:val="clear" w:color="auto" w:fill="E7E6E6" w:themeFill="background2"/>
            <w:hideMark/>
          </w:tcPr>
          <w:p w14:paraId="741005B2"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Description </w:t>
            </w:r>
          </w:p>
        </w:tc>
        <w:tc>
          <w:tcPr>
            <w:tcW w:w="3584" w:type="dxa"/>
            <w:tcBorders>
              <w:top w:val="single" w:sz="6" w:space="0" w:color="auto"/>
              <w:left w:val="single" w:sz="6" w:space="0" w:color="auto"/>
              <w:bottom w:val="single" w:sz="6" w:space="0" w:color="auto"/>
              <w:right w:val="single" w:sz="6" w:space="0" w:color="auto"/>
            </w:tcBorders>
            <w:shd w:val="clear" w:color="auto" w:fill="E7E6E6" w:themeFill="background2"/>
            <w:hideMark/>
          </w:tcPr>
          <w:p w14:paraId="25B77ACC"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Example </w:t>
            </w:r>
          </w:p>
        </w:tc>
      </w:tr>
      <w:tr w:rsidR="00B36245" w:rsidRPr="006A6336" w14:paraId="454CF01C" w14:textId="77777777" w:rsidTr="008360BE">
        <w:trPr>
          <w:trHeight w:val="867"/>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00341068"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proofErr w:type="spellStart"/>
            <w:r w:rsidRPr="006A6336">
              <w:rPr>
                <w:rFonts w:ascii="Calibri" w:eastAsia="Times New Roman" w:hAnsi="Calibri" w:cs="Calibri"/>
                <w:b w:val="0"/>
                <w:color w:val="auto"/>
                <w:sz w:val="22"/>
                <w:lang w:val="en-ZA" w:eastAsia="en-ZA"/>
              </w:rPr>
              <w:t>User_id</w:t>
            </w:r>
            <w:proofErr w:type="spellEnd"/>
            <w:r w:rsidRPr="006A6336">
              <w:rPr>
                <w:rFonts w:ascii="Calibri" w:eastAsia="Times New Roman" w:hAnsi="Calibri" w:cs="Calibri"/>
                <w:b w:val="0"/>
                <w:color w:val="auto"/>
                <w:sz w:val="22"/>
                <w:lang w:val="en-ZA" w:eastAsia="en-ZA"/>
              </w:rPr>
              <w:t> </w:t>
            </w:r>
          </w:p>
        </w:tc>
        <w:tc>
          <w:tcPr>
            <w:tcW w:w="1229" w:type="dxa"/>
            <w:tcBorders>
              <w:top w:val="single" w:sz="6" w:space="0" w:color="auto"/>
              <w:left w:val="single" w:sz="6" w:space="0" w:color="auto"/>
              <w:bottom w:val="single" w:sz="6" w:space="0" w:color="auto"/>
              <w:right w:val="single" w:sz="6" w:space="0" w:color="auto"/>
            </w:tcBorders>
            <w:shd w:val="clear" w:color="auto" w:fill="auto"/>
            <w:hideMark/>
          </w:tcPr>
          <w:p w14:paraId="68661C67"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Integer </w:t>
            </w:r>
          </w:p>
        </w:tc>
        <w:tc>
          <w:tcPr>
            <w:tcW w:w="1626" w:type="dxa"/>
            <w:tcBorders>
              <w:top w:val="single" w:sz="6" w:space="0" w:color="auto"/>
              <w:left w:val="single" w:sz="6" w:space="0" w:color="auto"/>
              <w:bottom w:val="single" w:sz="6" w:space="0" w:color="auto"/>
              <w:right w:val="single" w:sz="6" w:space="0" w:color="auto"/>
            </w:tcBorders>
            <w:shd w:val="clear" w:color="auto" w:fill="auto"/>
            <w:hideMark/>
          </w:tcPr>
          <w:p w14:paraId="305C8538"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12345 </w:t>
            </w:r>
          </w:p>
        </w:tc>
        <w:tc>
          <w:tcPr>
            <w:tcW w:w="992" w:type="dxa"/>
            <w:tcBorders>
              <w:top w:val="single" w:sz="6" w:space="0" w:color="auto"/>
              <w:left w:val="single" w:sz="6" w:space="0" w:color="auto"/>
              <w:bottom w:val="single" w:sz="6" w:space="0" w:color="auto"/>
              <w:right w:val="single" w:sz="6" w:space="0" w:color="auto"/>
            </w:tcBorders>
            <w:shd w:val="clear" w:color="auto" w:fill="auto"/>
            <w:hideMark/>
          </w:tcPr>
          <w:p w14:paraId="686F897C"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9 </w:t>
            </w:r>
          </w:p>
        </w:tc>
        <w:tc>
          <w:tcPr>
            <w:tcW w:w="4394" w:type="dxa"/>
            <w:tcBorders>
              <w:top w:val="single" w:sz="6" w:space="0" w:color="auto"/>
              <w:left w:val="single" w:sz="6" w:space="0" w:color="auto"/>
              <w:bottom w:val="single" w:sz="6" w:space="0" w:color="auto"/>
              <w:right w:val="single" w:sz="6" w:space="0" w:color="auto"/>
            </w:tcBorders>
            <w:shd w:val="clear" w:color="auto" w:fill="E7E6E6" w:themeFill="background2"/>
            <w:hideMark/>
          </w:tcPr>
          <w:p w14:paraId="19FA5994"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Unique student/ stuff number for each users </w:t>
            </w:r>
          </w:p>
        </w:tc>
        <w:tc>
          <w:tcPr>
            <w:tcW w:w="3584" w:type="dxa"/>
            <w:tcBorders>
              <w:top w:val="single" w:sz="6" w:space="0" w:color="auto"/>
              <w:left w:val="single" w:sz="6" w:space="0" w:color="auto"/>
              <w:bottom w:val="single" w:sz="6" w:space="0" w:color="auto"/>
              <w:right w:val="single" w:sz="6" w:space="0" w:color="auto"/>
            </w:tcBorders>
            <w:shd w:val="clear" w:color="auto" w:fill="auto"/>
            <w:hideMark/>
          </w:tcPr>
          <w:p w14:paraId="344B3C16"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217591260 </w:t>
            </w:r>
          </w:p>
        </w:tc>
      </w:tr>
      <w:tr w:rsidR="00B36245" w:rsidRPr="006A6336" w14:paraId="10F835CD" w14:textId="77777777" w:rsidTr="008360BE">
        <w:trPr>
          <w:trHeight w:val="856"/>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33A42D07" w14:textId="350C3C64"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First name </w:t>
            </w:r>
          </w:p>
        </w:tc>
        <w:tc>
          <w:tcPr>
            <w:tcW w:w="1229" w:type="dxa"/>
            <w:tcBorders>
              <w:top w:val="single" w:sz="6" w:space="0" w:color="auto"/>
              <w:left w:val="single" w:sz="6" w:space="0" w:color="auto"/>
              <w:bottom w:val="single" w:sz="6" w:space="0" w:color="auto"/>
              <w:right w:val="single" w:sz="6" w:space="0" w:color="auto"/>
            </w:tcBorders>
            <w:shd w:val="clear" w:color="auto" w:fill="auto"/>
            <w:hideMark/>
          </w:tcPr>
          <w:p w14:paraId="3C602AA1"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Varchar </w:t>
            </w:r>
          </w:p>
        </w:tc>
        <w:tc>
          <w:tcPr>
            <w:tcW w:w="1626" w:type="dxa"/>
            <w:tcBorders>
              <w:top w:val="single" w:sz="6" w:space="0" w:color="auto"/>
              <w:left w:val="single" w:sz="6" w:space="0" w:color="auto"/>
              <w:bottom w:val="single" w:sz="6" w:space="0" w:color="auto"/>
              <w:right w:val="single" w:sz="6" w:space="0" w:color="auto"/>
            </w:tcBorders>
            <w:shd w:val="clear" w:color="auto" w:fill="auto"/>
            <w:hideMark/>
          </w:tcPr>
          <w:p w14:paraId="50502819"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ZZZZ </w:t>
            </w:r>
          </w:p>
        </w:tc>
        <w:tc>
          <w:tcPr>
            <w:tcW w:w="992" w:type="dxa"/>
            <w:tcBorders>
              <w:top w:val="single" w:sz="6" w:space="0" w:color="auto"/>
              <w:left w:val="single" w:sz="6" w:space="0" w:color="auto"/>
              <w:bottom w:val="single" w:sz="6" w:space="0" w:color="auto"/>
              <w:right w:val="single" w:sz="6" w:space="0" w:color="auto"/>
            </w:tcBorders>
            <w:shd w:val="clear" w:color="auto" w:fill="auto"/>
            <w:hideMark/>
          </w:tcPr>
          <w:p w14:paraId="2E1F171B"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20 </w:t>
            </w:r>
          </w:p>
        </w:tc>
        <w:tc>
          <w:tcPr>
            <w:tcW w:w="4394" w:type="dxa"/>
            <w:tcBorders>
              <w:top w:val="single" w:sz="6" w:space="0" w:color="auto"/>
              <w:left w:val="single" w:sz="6" w:space="0" w:color="auto"/>
              <w:bottom w:val="single" w:sz="6" w:space="0" w:color="auto"/>
              <w:right w:val="single" w:sz="6" w:space="0" w:color="auto"/>
            </w:tcBorders>
            <w:shd w:val="clear" w:color="auto" w:fill="E7E6E6" w:themeFill="background2"/>
            <w:hideMark/>
          </w:tcPr>
          <w:p w14:paraId="79C64058"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First name(s) for all users </w:t>
            </w:r>
          </w:p>
        </w:tc>
        <w:tc>
          <w:tcPr>
            <w:tcW w:w="3584" w:type="dxa"/>
            <w:tcBorders>
              <w:top w:val="single" w:sz="6" w:space="0" w:color="auto"/>
              <w:left w:val="single" w:sz="6" w:space="0" w:color="auto"/>
              <w:bottom w:val="single" w:sz="6" w:space="0" w:color="auto"/>
              <w:right w:val="single" w:sz="6" w:space="0" w:color="auto"/>
            </w:tcBorders>
            <w:shd w:val="clear" w:color="auto" w:fill="auto"/>
            <w:hideMark/>
          </w:tcPr>
          <w:p w14:paraId="459F727E"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 xml:space="preserve">Jessica </w:t>
            </w:r>
            <w:proofErr w:type="spellStart"/>
            <w:r w:rsidRPr="006A6336">
              <w:rPr>
                <w:rFonts w:ascii="Calibri" w:eastAsia="Times New Roman" w:hAnsi="Calibri" w:cs="Calibri"/>
                <w:b w:val="0"/>
                <w:color w:val="auto"/>
                <w:sz w:val="22"/>
                <w:lang w:val="en-ZA" w:eastAsia="en-ZA"/>
              </w:rPr>
              <w:t>Dimakatso</w:t>
            </w:r>
            <w:proofErr w:type="spellEnd"/>
            <w:r w:rsidRPr="006A6336">
              <w:rPr>
                <w:rFonts w:ascii="Calibri" w:eastAsia="Times New Roman" w:hAnsi="Calibri" w:cs="Calibri"/>
                <w:b w:val="0"/>
                <w:color w:val="auto"/>
                <w:sz w:val="22"/>
                <w:lang w:val="en-ZA" w:eastAsia="en-ZA"/>
              </w:rPr>
              <w:t> </w:t>
            </w:r>
          </w:p>
        </w:tc>
      </w:tr>
      <w:tr w:rsidR="00B36245" w:rsidRPr="006A6336" w14:paraId="1AA09DAD" w14:textId="77777777" w:rsidTr="008360BE">
        <w:trPr>
          <w:trHeight w:val="982"/>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1D34ADC6" w14:textId="4DEF162D"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Pr>
                <w:rFonts w:ascii="Calibri" w:eastAsia="Times New Roman" w:hAnsi="Calibri" w:cs="Calibri"/>
                <w:b w:val="0"/>
                <w:color w:val="auto"/>
                <w:sz w:val="22"/>
                <w:lang w:val="en-ZA" w:eastAsia="en-ZA"/>
              </w:rPr>
              <w:t>Last-name</w:t>
            </w:r>
            <w:r w:rsidRPr="006A6336">
              <w:rPr>
                <w:rFonts w:ascii="Calibri" w:eastAsia="Times New Roman" w:hAnsi="Calibri" w:cs="Calibri"/>
                <w:b w:val="0"/>
                <w:color w:val="auto"/>
                <w:sz w:val="22"/>
                <w:lang w:val="en-ZA" w:eastAsia="en-ZA"/>
              </w:rPr>
              <w:t> </w:t>
            </w:r>
          </w:p>
        </w:tc>
        <w:tc>
          <w:tcPr>
            <w:tcW w:w="1229" w:type="dxa"/>
            <w:tcBorders>
              <w:top w:val="single" w:sz="6" w:space="0" w:color="auto"/>
              <w:left w:val="single" w:sz="6" w:space="0" w:color="auto"/>
              <w:bottom w:val="single" w:sz="6" w:space="0" w:color="auto"/>
              <w:right w:val="single" w:sz="6" w:space="0" w:color="auto"/>
            </w:tcBorders>
            <w:shd w:val="clear" w:color="auto" w:fill="auto"/>
            <w:hideMark/>
          </w:tcPr>
          <w:p w14:paraId="08FB5688"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Varchar </w:t>
            </w:r>
          </w:p>
        </w:tc>
        <w:tc>
          <w:tcPr>
            <w:tcW w:w="1626" w:type="dxa"/>
            <w:tcBorders>
              <w:top w:val="single" w:sz="6" w:space="0" w:color="auto"/>
              <w:left w:val="single" w:sz="6" w:space="0" w:color="auto"/>
              <w:bottom w:val="single" w:sz="6" w:space="0" w:color="auto"/>
              <w:right w:val="single" w:sz="6" w:space="0" w:color="auto"/>
            </w:tcBorders>
            <w:shd w:val="clear" w:color="auto" w:fill="auto"/>
            <w:hideMark/>
          </w:tcPr>
          <w:p w14:paraId="2D334B77"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NNNN </w:t>
            </w:r>
          </w:p>
        </w:tc>
        <w:tc>
          <w:tcPr>
            <w:tcW w:w="992" w:type="dxa"/>
            <w:tcBorders>
              <w:top w:val="single" w:sz="6" w:space="0" w:color="auto"/>
              <w:left w:val="single" w:sz="6" w:space="0" w:color="auto"/>
              <w:bottom w:val="single" w:sz="6" w:space="0" w:color="auto"/>
              <w:right w:val="single" w:sz="6" w:space="0" w:color="auto"/>
            </w:tcBorders>
            <w:shd w:val="clear" w:color="auto" w:fill="auto"/>
            <w:hideMark/>
          </w:tcPr>
          <w:p w14:paraId="23E2E694"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50 </w:t>
            </w:r>
          </w:p>
        </w:tc>
        <w:tc>
          <w:tcPr>
            <w:tcW w:w="4394" w:type="dxa"/>
            <w:tcBorders>
              <w:top w:val="single" w:sz="6" w:space="0" w:color="auto"/>
              <w:left w:val="single" w:sz="6" w:space="0" w:color="auto"/>
              <w:bottom w:val="single" w:sz="6" w:space="0" w:color="auto"/>
              <w:right w:val="single" w:sz="6" w:space="0" w:color="auto"/>
            </w:tcBorders>
            <w:shd w:val="clear" w:color="auto" w:fill="E7E6E6" w:themeFill="background2"/>
            <w:hideMark/>
          </w:tcPr>
          <w:p w14:paraId="52B48725"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Last name for each user </w:t>
            </w:r>
          </w:p>
        </w:tc>
        <w:tc>
          <w:tcPr>
            <w:tcW w:w="3584" w:type="dxa"/>
            <w:tcBorders>
              <w:top w:val="single" w:sz="6" w:space="0" w:color="auto"/>
              <w:left w:val="single" w:sz="6" w:space="0" w:color="auto"/>
              <w:bottom w:val="single" w:sz="6" w:space="0" w:color="auto"/>
              <w:right w:val="single" w:sz="6" w:space="0" w:color="auto"/>
            </w:tcBorders>
            <w:shd w:val="clear" w:color="auto" w:fill="auto"/>
            <w:hideMark/>
          </w:tcPr>
          <w:p w14:paraId="72B165F0"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proofErr w:type="spellStart"/>
            <w:r w:rsidRPr="006A6336">
              <w:rPr>
                <w:rFonts w:ascii="Calibri" w:eastAsia="Times New Roman" w:hAnsi="Calibri" w:cs="Calibri"/>
                <w:b w:val="0"/>
                <w:color w:val="auto"/>
                <w:sz w:val="22"/>
                <w:lang w:val="en-ZA" w:eastAsia="en-ZA"/>
              </w:rPr>
              <w:t>Mokgabudi</w:t>
            </w:r>
            <w:proofErr w:type="spellEnd"/>
            <w:r w:rsidRPr="006A6336">
              <w:rPr>
                <w:rFonts w:ascii="Calibri" w:eastAsia="Times New Roman" w:hAnsi="Calibri" w:cs="Calibri"/>
                <w:b w:val="0"/>
                <w:color w:val="auto"/>
                <w:sz w:val="22"/>
                <w:lang w:val="en-ZA" w:eastAsia="en-ZA"/>
              </w:rPr>
              <w:t> </w:t>
            </w:r>
          </w:p>
        </w:tc>
      </w:tr>
      <w:tr w:rsidR="00B36245" w:rsidRPr="006A6336" w14:paraId="6710CD8F" w14:textId="77777777" w:rsidTr="008360BE">
        <w:trPr>
          <w:trHeight w:val="1045"/>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1ECDC87F"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Email </w:t>
            </w:r>
          </w:p>
        </w:tc>
        <w:tc>
          <w:tcPr>
            <w:tcW w:w="1229" w:type="dxa"/>
            <w:tcBorders>
              <w:top w:val="single" w:sz="6" w:space="0" w:color="auto"/>
              <w:left w:val="single" w:sz="6" w:space="0" w:color="auto"/>
              <w:bottom w:val="single" w:sz="6" w:space="0" w:color="auto"/>
              <w:right w:val="single" w:sz="6" w:space="0" w:color="auto"/>
            </w:tcBorders>
            <w:shd w:val="clear" w:color="auto" w:fill="auto"/>
            <w:hideMark/>
          </w:tcPr>
          <w:p w14:paraId="57917106"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Varchar2 </w:t>
            </w:r>
          </w:p>
        </w:tc>
        <w:tc>
          <w:tcPr>
            <w:tcW w:w="1626" w:type="dxa"/>
            <w:tcBorders>
              <w:top w:val="single" w:sz="6" w:space="0" w:color="auto"/>
              <w:left w:val="single" w:sz="6" w:space="0" w:color="auto"/>
              <w:bottom w:val="single" w:sz="6" w:space="0" w:color="auto"/>
              <w:right w:val="single" w:sz="6" w:space="0" w:color="auto"/>
            </w:tcBorders>
            <w:shd w:val="clear" w:color="auto" w:fill="auto"/>
            <w:hideMark/>
          </w:tcPr>
          <w:p w14:paraId="01A9D890"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NNNN </w:t>
            </w:r>
          </w:p>
        </w:tc>
        <w:tc>
          <w:tcPr>
            <w:tcW w:w="992" w:type="dxa"/>
            <w:tcBorders>
              <w:top w:val="single" w:sz="6" w:space="0" w:color="auto"/>
              <w:left w:val="single" w:sz="6" w:space="0" w:color="auto"/>
              <w:bottom w:val="single" w:sz="6" w:space="0" w:color="auto"/>
              <w:right w:val="single" w:sz="6" w:space="0" w:color="auto"/>
            </w:tcBorders>
            <w:shd w:val="clear" w:color="auto" w:fill="auto"/>
            <w:hideMark/>
          </w:tcPr>
          <w:p w14:paraId="6BE5B692"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50 </w:t>
            </w:r>
          </w:p>
        </w:tc>
        <w:tc>
          <w:tcPr>
            <w:tcW w:w="4394" w:type="dxa"/>
            <w:tcBorders>
              <w:top w:val="single" w:sz="6" w:space="0" w:color="auto"/>
              <w:left w:val="single" w:sz="6" w:space="0" w:color="auto"/>
              <w:bottom w:val="single" w:sz="6" w:space="0" w:color="auto"/>
              <w:right w:val="single" w:sz="6" w:space="0" w:color="auto"/>
            </w:tcBorders>
            <w:shd w:val="clear" w:color="auto" w:fill="E7E6E6" w:themeFill="background2"/>
            <w:hideMark/>
          </w:tcPr>
          <w:p w14:paraId="6699E9F6"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Work/student email for all users </w:t>
            </w:r>
          </w:p>
        </w:tc>
        <w:tc>
          <w:tcPr>
            <w:tcW w:w="3584" w:type="dxa"/>
            <w:tcBorders>
              <w:top w:val="single" w:sz="6" w:space="0" w:color="auto"/>
              <w:left w:val="single" w:sz="6" w:space="0" w:color="auto"/>
              <w:bottom w:val="single" w:sz="6" w:space="0" w:color="auto"/>
              <w:right w:val="single" w:sz="6" w:space="0" w:color="auto"/>
            </w:tcBorders>
            <w:shd w:val="clear" w:color="auto" w:fill="auto"/>
            <w:hideMark/>
          </w:tcPr>
          <w:p w14:paraId="39B16F8A"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217591260@tut4life.ac.za </w:t>
            </w:r>
          </w:p>
        </w:tc>
      </w:tr>
      <w:tr w:rsidR="00B36245" w:rsidRPr="006A6336" w14:paraId="636F1198" w14:textId="77777777" w:rsidTr="008360BE">
        <w:trPr>
          <w:trHeight w:val="982"/>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0AAACB48"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Password </w:t>
            </w:r>
          </w:p>
        </w:tc>
        <w:tc>
          <w:tcPr>
            <w:tcW w:w="1229" w:type="dxa"/>
            <w:tcBorders>
              <w:top w:val="single" w:sz="6" w:space="0" w:color="auto"/>
              <w:left w:val="single" w:sz="6" w:space="0" w:color="auto"/>
              <w:bottom w:val="single" w:sz="6" w:space="0" w:color="auto"/>
              <w:right w:val="single" w:sz="6" w:space="0" w:color="auto"/>
            </w:tcBorders>
            <w:shd w:val="clear" w:color="auto" w:fill="auto"/>
            <w:hideMark/>
          </w:tcPr>
          <w:p w14:paraId="554544F3"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Varchar2 </w:t>
            </w:r>
          </w:p>
        </w:tc>
        <w:tc>
          <w:tcPr>
            <w:tcW w:w="1626" w:type="dxa"/>
            <w:tcBorders>
              <w:top w:val="single" w:sz="6" w:space="0" w:color="auto"/>
              <w:left w:val="single" w:sz="6" w:space="0" w:color="auto"/>
              <w:bottom w:val="single" w:sz="6" w:space="0" w:color="auto"/>
              <w:right w:val="single" w:sz="6" w:space="0" w:color="auto"/>
            </w:tcBorders>
            <w:shd w:val="clear" w:color="auto" w:fill="auto"/>
            <w:hideMark/>
          </w:tcPr>
          <w:p w14:paraId="5D72F62B"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 </w:t>
            </w:r>
          </w:p>
        </w:tc>
        <w:tc>
          <w:tcPr>
            <w:tcW w:w="992" w:type="dxa"/>
            <w:tcBorders>
              <w:top w:val="single" w:sz="6" w:space="0" w:color="auto"/>
              <w:left w:val="single" w:sz="6" w:space="0" w:color="auto"/>
              <w:bottom w:val="single" w:sz="6" w:space="0" w:color="auto"/>
              <w:right w:val="single" w:sz="6" w:space="0" w:color="auto"/>
            </w:tcBorders>
            <w:shd w:val="clear" w:color="auto" w:fill="auto"/>
            <w:hideMark/>
          </w:tcPr>
          <w:p w14:paraId="1E5AABEF"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20 </w:t>
            </w:r>
          </w:p>
        </w:tc>
        <w:tc>
          <w:tcPr>
            <w:tcW w:w="4394" w:type="dxa"/>
            <w:tcBorders>
              <w:top w:val="single" w:sz="6" w:space="0" w:color="auto"/>
              <w:left w:val="single" w:sz="6" w:space="0" w:color="auto"/>
              <w:bottom w:val="single" w:sz="6" w:space="0" w:color="auto"/>
              <w:right w:val="single" w:sz="6" w:space="0" w:color="auto"/>
            </w:tcBorders>
            <w:shd w:val="clear" w:color="auto" w:fill="E7E6E6" w:themeFill="background2"/>
            <w:hideMark/>
          </w:tcPr>
          <w:p w14:paraId="1782C146"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A password to secure the account of each user </w:t>
            </w:r>
          </w:p>
        </w:tc>
        <w:tc>
          <w:tcPr>
            <w:tcW w:w="3584" w:type="dxa"/>
            <w:tcBorders>
              <w:top w:val="single" w:sz="6" w:space="0" w:color="auto"/>
              <w:left w:val="single" w:sz="6" w:space="0" w:color="auto"/>
              <w:bottom w:val="single" w:sz="6" w:space="0" w:color="auto"/>
              <w:right w:val="single" w:sz="6" w:space="0" w:color="auto"/>
            </w:tcBorders>
            <w:shd w:val="clear" w:color="auto" w:fill="auto"/>
            <w:hideMark/>
          </w:tcPr>
          <w:p w14:paraId="0E3D5EEB"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Dima#55 </w:t>
            </w:r>
          </w:p>
        </w:tc>
      </w:tr>
      <w:tr w:rsidR="00B36245" w:rsidRPr="006A6336" w14:paraId="645C4770" w14:textId="77777777" w:rsidTr="008360BE">
        <w:trPr>
          <w:trHeight w:val="1192"/>
        </w:trPr>
        <w:tc>
          <w:tcPr>
            <w:tcW w:w="1350" w:type="dxa"/>
            <w:tcBorders>
              <w:top w:val="single" w:sz="6" w:space="0" w:color="auto"/>
              <w:left w:val="single" w:sz="6" w:space="0" w:color="auto"/>
              <w:bottom w:val="single" w:sz="6" w:space="0" w:color="auto"/>
              <w:right w:val="single" w:sz="6" w:space="0" w:color="auto"/>
            </w:tcBorders>
            <w:shd w:val="clear" w:color="auto" w:fill="auto"/>
            <w:hideMark/>
          </w:tcPr>
          <w:p w14:paraId="3702E536" w14:textId="61490DBB"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User type </w:t>
            </w:r>
          </w:p>
        </w:tc>
        <w:tc>
          <w:tcPr>
            <w:tcW w:w="1229" w:type="dxa"/>
            <w:tcBorders>
              <w:top w:val="single" w:sz="6" w:space="0" w:color="auto"/>
              <w:left w:val="single" w:sz="6" w:space="0" w:color="auto"/>
              <w:bottom w:val="single" w:sz="6" w:space="0" w:color="auto"/>
              <w:right w:val="single" w:sz="6" w:space="0" w:color="auto"/>
            </w:tcBorders>
            <w:shd w:val="clear" w:color="auto" w:fill="auto"/>
            <w:hideMark/>
          </w:tcPr>
          <w:p w14:paraId="05201F2A"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Varchar </w:t>
            </w:r>
          </w:p>
        </w:tc>
        <w:tc>
          <w:tcPr>
            <w:tcW w:w="1626" w:type="dxa"/>
            <w:tcBorders>
              <w:top w:val="single" w:sz="6" w:space="0" w:color="auto"/>
              <w:left w:val="single" w:sz="6" w:space="0" w:color="auto"/>
              <w:bottom w:val="single" w:sz="6" w:space="0" w:color="auto"/>
              <w:right w:val="single" w:sz="6" w:space="0" w:color="auto"/>
            </w:tcBorders>
            <w:shd w:val="clear" w:color="auto" w:fill="auto"/>
            <w:hideMark/>
          </w:tcPr>
          <w:p w14:paraId="3C5839DE"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NNNN </w:t>
            </w:r>
          </w:p>
        </w:tc>
        <w:tc>
          <w:tcPr>
            <w:tcW w:w="992" w:type="dxa"/>
            <w:tcBorders>
              <w:top w:val="single" w:sz="6" w:space="0" w:color="auto"/>
              <w:left w:val="single" w:sz="6" w:space="0" w:color="auto"/>
              <w:bottom w:val="single" w:sz="6" w:space="0" w:color="auto"/>
              <w:right w:val="single" w:sz="6" w:space="0" w:color="auto"/>
            </w:tcBorders>
            <w:shd w:val="clear" w:color="auto" w:fill="auto"/>
            <w:hideMark/>
          </w:tcPr>
          <w:p w14:paraId="1FB0C88D"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15 </w:t>
            </w:r>
          </w:p>
        </w:tc>
        <w:tc>
          <w:tcPr>
            <w:tcW w:w="4394" w:type="dxa"/>
            <w:tcBorders>
              <w:top w:val="single" w:sz="6" w:space="0" w:color="auto"/>
              <w:left w:val="single" w:sz="6" w:space="0" w:color="auto"/>
              <w:bottom w:val="single" w:sz="6" w:space="0" w:color="auto"/>
              <w:right w:val="single" w:sz="6" w:space="0" w:color="auto"/>
            </w:tcBorders>
            <w:shd w:val="clear" w:color="auto" w:fill="E7E6E6" w:themeFill="background2"/>
            <w:hideMark/>
          </w:tcPr>
          <w:p w14:paraId="5C0A86F6"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Differentiates the users. </w:t>
            </w:r>
          </w:p>
        </w:tc>
        <w:tc>
          <w:tcPr>
            <w:tcW w:w="3584" w:type="dxa"/>
            <w:tcBorders>
              <w:top w:val="single" w:sz="6" w:space="0" w:color="auto"/>
              <w:left w:val="single" w:sz="6" w:space="0" w:color="auto"/>
              <w:bottom w:val="single" w:sz="6" w:space="0" w:color="auto"/>
              <w:right w:val="single" w:sz="6" w:space="0" w:color="auto"/>
            </w:tcBorders>
            <w:shd w:val="clear" w:color="auto" w:fill="auto"/>
            <w:hideMark/>
          </w:tcPr>
          <w:p w14:paraId="1AE87EFC" w14:textId="77777777" w:rsidR="006A6336" w:rsidRPr="006A6336" w:rsidRDefault="006A6336" w:rsidP="006A6336">
            <w:pPr>
              <w:spacing w:line="240" w:lineRule="auto"/>
              <w:textAlignment w:val="baseline"/>
              <w:rPr>
                <w:rFonts w:ascii="Segoe UI" w:eastAsia="Times New Roman" w:hAnsi="Segoe UI" w:cs="Segoe UI"/>
                <w:b w:val="0"/>
                <w:color w:val="auto"/>
                <w:sz w:val="18"/>
                <w:szCs w:val="18"/>
                <w:lang w:val="en-ZA" w:eastAsia="en-ZA"/>
              </w:rPr>
            </w:pPr>
            <w:r w:rsidRPr="006A6336">
              <w:rPr>
                <w:rFonts w:ascii="Calibri" w:eastAsia="Times New Roman" w:hAnsi="Calibri" w:cs="Calibri"/>
                <w:b w:val="0"/>
                <w:color w:val="auto"/>
                <w:sz w:val="22"/>
                <w:lang w:val="en-ZA" w:eastAsia="en-ZA"/>
              </w:rPr>
              <w:t>Student </w:t>
            </w:r>
          </w:p>
        </w:tc>
      </w:tr>
    </w:tbl>
    <w:p w14:paraId="52BBD19D" w14:textId="4E4EEBF9" w:rsidR="00A07E3D" w:rsidRDefault="00A07E3D" w:rsidP="00545422">
      <w:pPr>
        <w:pStyle w:val="Content"/>
      </w:pPr>
    </w:p>
    <w:p w14:paraId="44BF7B96" w14:textId="77777777" w:rsidR="00A07E3D" w:rsidRDefault="00A07E3D">
      <w:pPr>
        <w:spacing w:after="200"/>
        <w:rPr>
          <w:b w:val="0"/>
        </w:rPr>
      </w:pPr>
      <w:r>
        <w:br w:type="page"/>
      </w:r>
    </w:p>
    <w:p w14:paraId="63A50F75" w14:textId="64A56BFA" w:rsidR="00A07E3D" w:rsidRPr="00BB1BB4" w:rsidRDefault="00A07E3D" w:rsidP="00A07E3D">
      <w:pPr>
        <w:pStyle w:val="Heading1"/>
        <w:numPr>
          <w:ilvl w:val="0"/>
          <w:numId w:val="14"/>
        </w:numPr>
        <w:rPr>
          <w:color w:val="0F0D29" w:themeColor="text1"/>
        </w:rPr>
      </w:pPr>
      <w:bookmarkStart w:id="32" w:name="_Toc117080548"/>
      <w:r w:rsidRPr="00BB1BB4">
        <w:rPr>
          <w:color w:val="0F0D29" w:themeColor="text1"/>
        </w:rPr>
        <w:lastRenderedPageBreak/>
        <w:t>Interaction Sequence Diagram</w:t>
      </w:r>
      <w:bookmarkEnd w:id="32"/>
    </w:p>
    <w:p w14:paraId="392C4DDB" w14:textId="667C6AC6" w:rsidR="00585DE8" w:rsidRDefault="00A07E3D" w:rsidP="00A07E3D">
      <w:r w:rsidRPr="00A07E3D">
        <w:rPr>
          <w:noProof/>
          <w:lang w:val="en-ZA" w:eastAsia="en-ZA"/>
        </w:rPr>
        <w:drawing>
          <wp:inline distT="0" distB="0" distL="0" distR="0" wp14:anchorId="589E5559" wp14:editId="54D58C24">
            <wp:extent cx="9371965" cy="5524500"/>
            <wp:effectExtent l="0" t="0" r="635" b="0"/>
            <wp:docPr id="42" name="Picture 42" descr="C:\Users\Student\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Pictures\Screenshots\Screenshot (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374214" cy="5525826"/>
                    </a:xfrm>
                    <a:prstGeom prst="rect">
                      <a:avLst/>
                    </a:prstGeom>
                    <a:noFill/>
                    <a:ln>
                      <a:noFill/>
                    </a:ln>
                  </pic:spPr>
                </pic:pic>
              </a:graphicData>
            </a:graphic>
          </wp:inline>
        </w:drawing>
      </w:r>
    </w:p>
    <w:p w14:paraId="4E192BE2" w14:textId="219939D1" w:rsidR="00585DE8" w:rsidRPr="00BB1BB4" w:rsidRDefault="00585DE8" w:rsidP="00585DE8">
      <w:pPr>
        <w:pStyle w:val="Heading1"/>
        <w:numPr>
          <w:ilvl w:val="0"/>
          <w:numId w:val="14"/>
        </w:numPr>
        <w:rPr>
          <w:color w:val="0F0D29" w:themeColor="text1"/>
        </w:rPr>
      </w:pPr>
      <w:bookmarkStart w:id="33" w:name="_Toc117080549"/>
      <w:r w:rsidRPr="00BB1BB4">
        <w:rPr>
          <w:color w:val="0F0D29" w:themeColor="text1"/>
        </w:rPr>
        <w:lastRenderedPageBreak/>
        <w:t>Dataflow Diagram</w:t>
      </w:r>
      <w:bookmarkEnd w:id="33"/>
    </w:p>
    <w:p w14:paraId="234D3CC7" w14:textId="73B72E16" w:rsidR="00806124" w:rsidRDefault="00806124">
      <w:pPr>
        <w:spacing w:after="200"/>
      </w:pPr>
    </w:p>
    <w:p w14:paraId="4E91F2F7" w14:textId="77777777" w:rsidR="00806124" w:rsidRDefault="00806124">
      <w:pPr>
        <w:spacing w:after="200"/>
      </w:pPr>
      <w:r>
        <w:br w:type="page"/>
      </w:r>
    </w:p>
    <w:p w14:paraId="201DAE87" w14:textId="29CE582F" w:rsidR="00324F53" w:rsidRPr="00EC7F97" w:rsidRDefault="00324F53" w:rsidP="00324F53">
      <w:pPr>
        <w:pStyle w:val="ListParagraph"/>
        <w:numPr>
          <w:ilvl w:val="0"/>
          <w:numId w:val="17"/>
        </w:numPr>
        <w:spacing w:after="200"/>
        <w:rPr>
          <w:color w:val="0F0D29" w:themeColor="text1"/>
        </w:rPr>
      </w:pPr>
      <w:r w:rsidRPr="00EC7F97">
        <w:rPr>
          <w:color w:val="0F0D29" w:themeColor="text1"/>
        </w:rPr>
        <w:lastRenderedPageBreak/>
        <w:t>For Student</w:t>
      </w:r>
    </w:p>
    <w:p w14:paraId="6C19BA5E" w14:textId="5B1CCCFE" w:rsidR="00324F53" w:rsidRDefault="00324F53" w:rsidP="00324F53">
      <w:pPr>
        <w:spacing w:after="200"/>
      </w:pPr>
      <w:r w:rsidRPr="003C7D97">
        <w:rPr>
          <w:noProof/>
          <w:lang w:val="en-ZA" w:eastAsia="en-ZA"/>
        </w:rPr>
        <w:drawing>
          <wp:inline distT="0" distB="0" distL="0" distR="0" wp14:anchorId="7AF114CC" wp14:editId="7261AF7A">
            <wp:extent cx="9144000" cy="5337810"/>
            <wp:effectExtent l="0" t="0" r="0" b="0"/>
            <wp:docPr id="27" name="Picture 27" descr="C:\Users\Student\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Pictures\Screenshots\Screenshot (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00" cy="5337810"/>
                    </a:xfrm>
                    <a:prstGeom prst="rect">
                      <a:avLst/>
                    </a:prstGeom>
                    <a:noFill/>
                    <a:ln>
                      <a:noFill/>
                    </a:ln>
                  </pic:spPr>
                </pic:pic>
              </a:graphicData>
            </a:graphic>
          </wp:inline>
        </w:drawing>
      </w:r>
    </w:p>
    <w:p w14:paraId="45AF0B9C" w14:textId="77777777" w:rsidR="00806124" w:rsidRDefault="00806124">
      <w:pPr>
        <w:spacing w:after="200"/>
      </w:pPr>
      <w:r>
        <w:br w:type="page"/>
      </w:r>
    </w:p>
    <w:p w14:paraId="0D3EA889" w14:textId="741C0201" w:rsidR="00324F53" w:rsidRPr="00EC7F97" w:rsidRDefault="00324F53" w:rsidP="00324F53">
      <w:pPr>
        <w:pStyle w:val="ListParagraph"/>
        <w:numPr>
          <w:ilvl w:val="0"/>
          <w:numId w:val="17"/>
        </w:numPr>
        <w:spacing w:after="200"/>
        <w:rPr>
          <w:color w:val="0F0D29" w:themeColor="text1"/>
        </w:rPr>
      </w:pPr>
      <w:r w:rsidRPr="00EC7F97">
        <w:rPr>
          <w:color w:val="0F0D29" w:themeColor="text1"/>
        </w:rPr>
        <w:lastRenderedPageBreak/>
        <w:t>For Supervisor</w:t>
      </w:r>
    </w:p>
    <w:p w14:paraId="7185E582" w14:textId="7BEC5E7A" w:rsidR="00324F53" w:rsidRDefault="00324F53" w:rsidP="00324F53">
      <w:pPr>
        <w:spacing w:after="200"/>
      </w:pPr>
      <w:r w:rsidRPr="00806124">
        <w:rPr>
          <w:noProof/>
          <w:lang w:val="en-ZA" w:eastAsia="en-ZA"/>
        </w:rPr>
        <w:drawing>
          <wp:inline distT="0" distB="0" distL="0" distR="0" wp14:anchorId="35F15C17" wp14:editId="0766BC3F">
            <wp:extent cx="9143927" cy="5524500"/>
            <wp:effectExtent l="0" t="0" r="635" b="0"/>
            <wp:docPr id="50" name="Picture 50" descr="C:\Users\Student\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Pictures\Screenshots\Screenshot (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53557" cy="5530318"/>
                    </a:xfrm>
                    <a:prstGeom prst="rect">
                      <a:avLst/>
                    </a:prstGeom>
                    <a:noFill/>
                    <a:ln>
                      <a:noFill/>
                    </a:ln>
                  </pic:spPr>
                </pic:pic>
              </a:graphicData>
            </a:graphic>
          </wp:inline>
        </w:drawing>
      </w:r>
    </w:p>
    <w:p w14:paraId="6732934C" w14:textId="77777777" w:rsidR="007760A0" w:rsidRDefault="007760A0" w:rsidP="007760A0">
      <w:pPr>
        <w:pStyle w:val="ListParagraph"/>
        <w:spacing w:after="200"/>
      </w:pPr>
    </w:p>
    <w:p w14:paraId="3048542D" w14:textId="01925E26" w:rsidR="00C903A4" w:rsidRPr="00EC7F97" w:rsidRDefault="00C903A4" w:rsidP="00C903A4">
      <w:pPr>
        <w:pStyle w:val="ListParagraph"/>
        <w:numPr>
          <w:ilvl w:val="0"/>
          <w:numId w:val="17"/>
        </w:numPr>
        <w:spacing w:after="200"/>
        <w:rPr>
          <w:color w:val="0F0D29" w:themeColor="text1"/>
        </w:rPr>
      </w:pPr>
      <w:r w:rsidRPr="00EC7F97">
        <w:rPr>
          <w:color w:val="0F0D29" w:themeColor="text1"/>
        </w:rPr>
        <w:lastRenderedPageBreak/>
        <w:t>For Admin</w:t>
      </w:r>
    </w:p>
    <w:p w14:paraId="30674667" w14:textId="77777777" w:rsidR="00F54E26" w:rsidRDefault="00C903A4" w:rsidP="005919E0">
      <w:pPr>
        <w:pStyle w:val="Heading1"/>
      </w:pPr>
      <w:r w:rsidRPr="00806124">
        <w:rPr>
          <w:noProof/>
          <w:lang w:val="en-ZA" w:eastAsia="en-ZA"/>
        </w:rPr>
        <w:drawing>
          <wp:inline distT="0" distB="0" distL="0" distR="0" wp14:anchorId="3A7CA283" wp14:editId="60FFD009">
            <wp:extent cx="9144000" cy="4657725"/>
            <wp:effectExtent l="0" t="0" r="0" b="9525"/>
            <wp:docPr id="41" name="Picture 41" descr="C:\Users\Student\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creenshots\Screenshot (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0" cy="4657725"/>
                    </a:xfrm>
                    <a:prstGeom prst="rect">
                      <a:avLst/>
                    </a:prstGeom>
                    <a:noFill/>
                    <a:ln>
                      <a:noFill/>
                    </a:ln>
                  </pic:spPr>
                </pic:pic>
              </a:graphicData>
            </a:graphic>
          </wp:inline>
        </w:drawing>
      </w:r>
      <w:bookmarkStart w:id="34" w:name="_Toc117080550"/>
    </w:p>
    <w:p w14:paraId="71047BE2" w14:textId="3BB88230" w:rsidR="00806124" w:rsidRPr="005919E0" w:rsidRDefault="005919E0" w:rsidP="005919E0">
      <w:pPr>
        <w:pStyle w:val="Heading1"/>
        <w:rPr>
          <w:color w:val="082A75" w:themeColor="text2"/>
        </w:rPr>
      </w:pPr>
      <w:r>
        <w:t xml:space="preserve">22. </w:t>
      </w:r>
      <w:r w:rsidR="002865B8" w:rsidRPr="00BB1BB4">
        <w:t>Activity Diagram</w:t>
      </w:r>
      <w:bookmarkEnd w:id="34"/>
    </w:p>
    <w:p w14:paraId="69E38C08" w14:textId="2C26547C" w:rsidR="002865B8" w:rsidRPr="00806124" w:rsidRDefault="002865B8" w:rsidP="00806124"/>
    <w:p w14:paraId="76F0D29C" w14:textId="7FBC6C39" w:rsidR="002865B8" w:rsidRPr="002865B8" w:rsidRDefault="00201090" w:rsidP="002865B8">
      <w:r w:rsidRPr="00201090">
        <w:rPr>
          <w:noProof/>
          <w:lang w:val="en-ZA" w:eastAsia="en-ZA"/>
        </w:rPr>
        <w:lastRenderedPageBreak/>
        <w:drawing>
          <wp:inline distT="0" distB="0" distL="0" distR="0" wp14:anchorId="62A3A079" wp14:editId="1BF32C20">
            <wp:extent cx="9144000" cy="7296443"/>
            <wp:effectExtent l="0" t="0" r="0" b="0"/>
            <wp:docPr id="30" name="Picture 30" descr="D:\My Documen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Screenshot (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144000" cy="7296443"/>
                    </a:xfrm>
                    <a:prstGeom prst="rect">
                      <a:avLst/>
                    </a:prstGeom>
                    <a:noFill/>
                    <a:ln>
                      <a:noFill/>
                    </a:ln>
                  </pic:spPr>
                </pic:pic>
              </a:graphicData>
            </a:graphic>
          </wp:inline>
        </w:drawing>
      </w:r>
    </w:p>
    <w:p w14:paraId="386B34A4" w14:textId="38EB55F8" w:rsidR="002865B8" w:rsidRPr="002865B8" w:rsidRDefault="00201090" w:rsidP="002865B8">
      <w:r w:rsidRPr="00201090">
        <w:rPr>
          <w:noProof/>
          <w:lang w:val="en-ZA" w:eastAsia="en-ZA"/>
        </w:rPr>
        <w:lastRenderedPageBreak/>
        <w:drawing>
          <wp:inline distT="0" distB="0" distL="0" distR="0" wp14:anchorId="4890AA55" wp14:editId="04B58C65">
            <wp:extent cx="9144000" cy="5640049"/>
            <wp:effectExtent l="0" t="0" r="0" b="0"/>
            <wp:docPr id="31" name="Picture 31" descr="D:\My Documen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Screenshot (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144000" cy="5640049"/>
                    </a:xfrm>
                    <a:prstGeom prst="rect">
                      <a:avLst/>
                    </a:prstGeom>
                    <a:noFill/>
                    <a:ln>
                      <a:noFill/>
                    </a:ln>
                  </pic:spPr>
                </pic:pic>
              </a:graphicData>
            </a:graphic>
          </wp:inline>
        </w:drawing>
      </w:r>
    </w:p>
    <w:p w14:paraId="43CC6389" w14:textId="77777777" w:rsidR="002865B8" w:rsidRPr="002865B8" w:rsidRDefault="002865B8" w:rsidP="002865B8"/>
    <w:p w14:paraId="664420F9" w14:textId="262BD235" w:rsidR="002865B8" w:rsidRPr="002865B8" w:rsidRDefault="001A6275" w:rsidP="002865B8">
      <w:r w:rsidRPr="001A6275">
        <w:rPr>
          <w:noProof/>
          <w:lang w:val="en-ZA" w:eastAsia="en-ZA"/>
        </w:rPr>
        <w:lastRenderedPageBreak/>
        <w:drawing>
          <wp:inline distT="0" distB="0" distL="0" distR="0" wp14:anchorId="478DEFF1" wp14:editId="49F14A56">
            <wp:extent cx="9144000" cy="7287208"/>
            <wp:effectExtent l="0" t="0" r="0" b="9525"/>
            <wp:docPr id="23" name="Picture 23" descr="D:\My Documen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ocuments\Screenshot (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0" cy="7287208"/>
                    </a:xfrm>
                    <a:prstGeom prst="rect">
                      <a:avLst/>
                    </a:prstGeom>
                    <a:noFill/>
                    <a:ln>
                      <a:noFill/>
                    </a:ln>
                  </pic:spPr>
                </pic:pic>
              </a:graphicData>
            </a:graphic>
          </wp:inline>
        </w:drawing>
      </w:r>
    </w:p>
    <w:p w14:paraId="486A54A7" w14:textId="67D781DC" w:rsidR="00522013" w:rsidRDefault="001A6275" w:rsidP="005919E0">
      <w:pPr>
        <w:sectPr w:rsidR="00522013" w:rsidSect="00B63534">
          <w:pgSz w:w="15840" w:h="12240" w:orient="landscape"/>
          <w:pgMar w:top="1151" w:right="720" w:bottom="1151" w:left="720" w:header="0" w:footer="284" w:gutter="0"/>
          <w:pgNumType w:start="1"/>
          <w:cols w:space="720"/>
          <w:docGrid w:linePitch="382"/>
        </w:sectPr>
      </w:pPr>
      <w:r w:rsidRPr="001A6275">
        <w:rPr>
          <w:noProof/>
          <w:lang w:val="en-ZA" w:eastAsia="en-ZA"/>
        </w:rPr>
        <w:lastRenderedPageBreak/>
        <w:drawing>
          <wp:inline distT="0" distB="0" distL="0" distR="0" wp14:anchorId="4B4F9101" wp14:editId="741FDB1F">
            <wp:extent cx="9144000" cy="7274061"/>
            <wp:effectExtent l="0" t="0" r="0" b="3175"/>
            <wp:docPr id="29" name="Picture 29" descr="D:\My Documen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Screenshot (2).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0" cy="7274061"/>
                    </a:xfrm>
                    <a:prstGeom prst="rect">
                      <a:avLst/>
                    </a:prstGeom>
                    <a:noFill/>
                    <a:ln>
                      <a:noFill/>
                    </a:ln>
                  </pic:spPr>
                </pic:pic>
              </a:graphicData>
            </a:graphic>
          </wp:inline>
        </w:drawing>
      </w:r>
    </w:p>
    <w:p w14:paraId="185E968E" w14:textId="432DA045" w:rsidR="002865B8" w:rsidRDefault="002865B8">
      <w:pPr>
        <w:spacing w:after="200"/>
      </w:pPr>
    </w:p>
    <w:p w14:paraId="0FC8F54D" w14:textId="714C57FC" w:rsidR="000F755F" w:rsidRDefault="000F755F" w:rsidP="000F755F">
      <w:pPr>
        <w:pStyle w:val="Heading1"/>
        <w:numPr>
          <w:ilvl w:val="0"/>
          <w:numId w:val="14"/>
        </w:numPr>
      </w:pPr>
      <w:bookmarkStart w:id="35" w:name="_Toc117080551"/>
      <w:r w:rsidRPr="00BB1BB4">
        <w:rPr>
          <w:color w:val="0F0D29" w:themeColor="text1"/>
        </w:rPr>
        <w:t>Use Case Diagram</w:t>
      </w:r>
      <w:r w:rsidR="00741CBA">
        <w:t>:</w:t>
      </w:r>
      <w:bookmarkEnd w:id="35"/>
    </w:p>
    <w:p w14:paraId="281065ED" w14:textId="7A4F2586" w:rsidR="00642653" w:rsidRDefault="00642653" w:rsidP="00CA6302">
      <w:pPr>
        <w:pStyle w:val="Content"/>
        <w:ind w:left="720"/>
      </w:pPr>
    </w:p>
    <w:p w14:paraId="495F7566" w14:textId="78B4F43D" w:rsidR="00CA6302" w:rsidRPr="00642653" w:rsidRDefault="00CA6302" w:rsidP="00CA6302">
      <w:pPr>
        <w:pStyle w:val="Content"/>
      </w:pPr>
      <w:r w:rsidRPr="00CA6302">
        <w:rPr>
          <w:noProof/>
          <w:lang w:val="en-ZA" w:eastAsia="en-ZA"/>
        </w:rPr>
        <w:drawing>
          <wp:inline distT="0" distB="0" distL="0" distR="0" wp14:anchorId="7D433C36" wp14:editId="755750BD">
            <wp:extent cx="7686206" cy="7761605"/>
            <wp:effectExtent l="0" t="0" r="0" b="0"/>
            <wp:docPr id="60" name="Picture 60" descr="C:\Users\Student\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udent\Pictures\Screenshots\Screenshot (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21013" cy="7796753"/>
                    </a:xfrm>
                    <a:prstGeom prst="rect">
                      <a:avLst/>
                    </a:prstGeom>
                    <a:noFill/>
                    <a:ln>
                      <a:noFill/>
                    </a:ln>
                  </pic:spPr>
                </pic:pic>
              </a:graphicData>
            </a:graphic>
          </wp:inline>
        </w:drawing>
      </w:r>
    </w:p>
    <w:p w14:paraId="05819181" w14:textId="0FB7B8C6" w:rsidR="00522013" w:rsidRDefault="00522013" w:rsidP="00755736"/>
    <w:p w14:paraId="2AC016FF" w14:textId="77777777" w:rsidR="00522013" w:rsidRDefault="00522013" w:rsidP="00755736">
      <w:pPr>
        <w:sectPr w:rsidR="00522013" w:rsidSect="00522013">
          <w:pgSz w:w="12240" w:h="15840"/>
          <w:pgMar w:top="720" w:right="1151" w:bottom="720" w:left="1151" w:header="0" w:footer="284" w:gutter="0"/>
          <w:pgNumType w:start="1"/>
          <w:cols w:space="720"/>
          <w:docGrid w:linePitch="382"/>
        </w:sectPr>
      </w:pPr>
    </w:p>
    <w:p w14:paraId="16382C2B" w14:textId="77AFB502" w:rsidR="00522013" w:rsidRPr="000F755F" w:rsidRDefault="00522013" w:rsidP="00755736"/>
    <w:p w14:paraId="170D29E4" w14:textId="544CD01D" w:rsidR="00A65D4D" w:rsidRDefault="00A65D4D" w:rsidP="00A604CB">
      <w:pPr>
        <w:pStyle w:val="Heading1"/>
        <w:numPr>
          <w:ilvl w:val="0"/>
          <w:numId w:val="14"/>
        </w:numPr>
      </w:pPr>
      <w:bookmarkStart w:id="36" w:name="_Toc117080552"/>
      <w:r w:rsidRPr="00BB1BB4">
        <w:rPr>
          <w:color w:val="0F0D29" w:themeColor="text1"/>
        </w:rPr>
        <w:t>State Machine Diagram</w:t>
      </w:r>
      <w:bookmarkEnd w:id="36"/>
    </w:p>
    <w:p w14:paraId="0A814E93" w14:textId="24B14DBB" w:rsidR="0033510A" w:rsidRDefault="0033510A" w:rsidP="0033510A">
      <w:pPr>
        <w:pStyle w:val="Content"/>
        <w:numPr>
          <w:ilvl w:val="0"/>
          <w:numId w:val="16"/>
        </w:numPr>
      </w:pPr>
      <w:r>
        <w:t>For Student</w:t>
      </w:r>
    </w:p>
    <w:p w14:paraId="26C9FD4B" w14:textId="65A7CE8E" w:rsidR="000F755F" w:rsidRPr="000F755F" w:rsidRDefault="000F755F" w:rsidP="000F755F"/>
    <w:p w14:paraId="65AD1965" w14:textId="4E46EC76" w:rsidR="00522013" w:rsidRDefault="00CB1535" w:rsidP="008E3DDE">
      <w:r w:rsidRPr="00CB1535">
        <w:rPr>
          <w:noProof/>
          <w:lang w:val="en-ZA" w:eastAsia="en-ZA"/>
        </w:rPr>
        <w:drawing>
          <wp:inline distT="0" distB="0" distL="0" distR="0" wp14:anchorId="468C22DB" wp14:editId="634781D2">
            <wp:extent cx="9143540" cy="4562475"/>
            <wp:effectExtent l="0" t="0" r="635" b="0"/>
            <wp:docPr id="36" name="Picture 36" descr="C:\Users\Student\Pictures\Screenshot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Pictures\Screenshots\Screenshot (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9775" cy="4565586"/>
                    </a:xfrm>
                    <a:prstGeom prst="rect">
                      <a:avLst/>
                    </a:prstGeom>
                    <a:noFill/>
                    <a:ln>
                      <a:noFill/>
                    </a:ln>
                  </pic:spPr>
                </pic:pic>
              </a:graphicData>
            </a:graphic>
          </wp:inline>
        </w:drawing>
      </w:r>
    </w:p>
    <w:p w14:paraId="1FAA375A" w14:textId="1094E9A0" w:rsidR="008E3DDE" w:rsidRDefault="008E3DDE" w:rsidP="008E3DDE"/>
    <w:p w14:paraId="5EB36C91" w14:textId="0143C35B" w:rsidR="000F755F" w:rsidRPr="00121D4A" w:rsidRDefault="00661F89" w:rsidP="008E3DDE">
      <w:pPr>
        <w:pStyle w:val="ListParagraph"/>
        <w:numPr>
          <w:ilvl w:val="0"/>
          <w:numId w:val="16"/>
        </w:numPr>
        <w:rPr>
          <w:color w:val="0F0D29" w:themeColor="text1"/>
        </w:rPr>
      </w:pPr>
      <w:r w:rsidRPr="00121D4A">
        <w:rPr>
          <w:color w:val="0F0D29" w:themeColor="text1"/>
        </w:rPr>
        <w:lastRenderedPageBreak/>
        <w:t>For Supervisor</w:t>
      </w:r>
    </w:p>
    <w:p w14:paraId="6D82EECD" w14:textId="15D545B5" w:rsidR="00661F89" w:rsidRPr="000F755F" w:rsidRDefault="00D310E1" w:rsidP="00F162ED">
      <w:pPr>
        <w:pStyle w:val="ListParagraph"/>
        <w:ind w:left="927"/>
      </w:pPr>
      <w:r w:rsidRPr="00D310E1">
        <w:rPr>
          <w:noProof/>
          <w:lang w:val="en-ZA" w:eastAsia="en-ZA"/>
        </w:rPr>
        <w:drawing>
          <wp:inline distT="0" distB="0" distL="0" distR="0" wp14:anchorId="02443601" wp14:editId="0D5857B9">
            <wp:extent cx="9142700" cy="5572125"/>
            <wp:effectExtent l="0" t="0" r="1905" b="0"/>
            <wp:docPr id="87" name="Picture 87" descr="C:\Users\Student\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creenshots\Screenshot (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81591" cy="5595827"/>
                    </a:xfrm>
                    <a:prstGeom prst="rect">
                      <a:avLst/>
                    </a:prstGeom>
                    <a:noFill/>
                    <a:ln>
                      <a:noFill/>
                    </a:ln>
                  </pic:spPr>
                </pic:pic>
              </a:graphicData>
            </a:graphic>
          </wp:inline>
        </w:drawing>
      </w:r>
    </w:p>
    <w:p w14:paraId="7E72278D" w14:textId="0CB767E5" w:rsidR="000F755F" w:rsidRPr="008E3DDE" w:rsidRDefault="00C464D1" w:rsidP="008E3DDE">
      <w:pPr>
        <w:pStyle w:val="ListParagraph"/>
        <w:numPr>
          <w:ilvl w:val="0"/>
          <w:numId w:val="16"/>
        </w:numPr>
        <w:rPr>
          <w:color w:val="0F0D29" w:themeColor="text1"/>
        </w:rPr>
      </w:pPr>
      <w:r w:rsidRPr="008E3DDE">
        <w:rPr>
          <w:color w:val="0F0D29" w:themeColor="text1"/>
        </w:rPr>
        <w:t>For Admin</w:t>
      </w:r>
    </w:p>
    <w:p w14:paraId="0B46DE3E" w14:textId="64A9BFE4" w:rsidR="00437BB7" w:rsidRDefault="00437BB7" w:rsidP="008E3DDE">
      <w:pPr>
        <w:pStyle w:val="ListParagraph"/>
      </w:pPr>
    </w:p>
    <w:p w14:paraId="5F3370E2" w14:textId="20ECA82D" w:rsidR="00437BB7" w:rsidRDefault="00437BB7" w:rsidP="00437BB7"/>
    <w:p w14:paraId="31FC9985" w14:textId="7043F7E3" w:rsidR="00437BB7" w:rsidRDefault="00437BB7" w:rsidP="00437BB7">
      <w:r w:rsidRPr="00437BB7">
        <w:rPr>
          <w:noProof/>
          <w:lang w:val="en-ZA" w:eastAsia="en-ZA"/>
        </w:rPr>
        <w:drawing>
          <wp:inline distT="0" distB="0" distL="0" distR="0" wp14:anchorId="56B5C325" wp14:editId="1F45E45D">
            <wp:extent cx="9142545" cy="4629150"/>
            <wp:effectExtent l="0" t="0" r="1905" b="0"/>
            <wp:docPr id="86" name="Picture 86" descr="C:\Users\Student\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Pictures\Screenshots\Screenshot (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57060" cy="4636499"/>
                    </a:xfrm>
                    <a:prstGeom prst="rect">
                      <a:avLst/>
                    </a:prstGeom>
                    <a:noFill/>
                    <a:ln>
                      <a:noFill/>
                    </a:ln>
                  </pic:spPr>
                </pic:pic>
              </a:graphicData>
            </a:graphic>
          </wp:inline>
        </w:drawing>
      </w:r>
    </w:p>
    <w:p w14:paraId="641B860B" w14:textId="18A50331" w:rsidR="00437BB7" w:rsidRDefault="00437BB7" w:rsidP="00437BB7"/>
    <w:p w14:paraId="0D781EAF" w14:textId="77777777" w:rsidR="00522013" w:rsidRPr="00437BB7" w:rsidRDefault="00522013" w:rsidP="00437BB7">
      <w:pPr>
        <w:sectPr w:rsidR="00522013" w:rsidRPr="00437BB7" w:rsidSect="00522013">
          <w:pgSz w:w="15840" w:h="12240" w:orient="landscape"/>
          <w:pgMar w:top="1151" w:right="720" w:bottom="1151" w:left="720" w:header="0" w:footer="284" w:gutter="0"/>
          <w:pgNumType w:start="1"/>
          <w:cols w:space="720"/>
          <w:docGrid w:linePitch="382"/>
        </w:sectPr>
      </w:pPr>
    </w:p>
    <w:p w14:paraId="787E5B39" w14:textId="0A9CB863" w:rsidR="000F755F" w:rsidRDefault="000F755F">
      <w:pPr>
        <w:spacing w:after="200"/>
      </w:pPr>
    </w:p>
    <w:p w14:paraId="7CCD327E" w14:textId="4DA9711B" w:rsidR="000F755F" w:rsidRPr="00BB1BB4" w:rsidRDefault="000F755F" w:rsidP="00A65D4D">
      <w:pPr>
        <w:pStyle w:val="Heading1"/>
        <w:numPr>
          <w:ilvl w:val="0"/>
          <w:numId w:val="14"/>
        </w:numPr>
        <w:rPr>
          <w:color w:val="0F0D29" w:themeColor="text1"/>
        </w:rPr>
      </w:pPr>
      <w:bookmarkStart w:id="37" w:name="_Toc117080553"/>
      <w:r w:rsidRPr="00BB1BB4">
        <w:rPr>
          <w:color w:val="0F0D29" w:themeColor="text1"/>
        </w:rPr>
        <w:t>Recommendations</w:t>
      </w:r>
      <w:bookmarkEnd w:id="37"/>
    </w:p>
    <w:p w14:paraId="21CC8720" w14:textId="7307C39A" w:rsidR="00D536B7" w:rsidRDefault="00D536B7" w:rsidP="00717C70">
      <w:pPr>
        <w:pStyle w:val="Content"/>
        <w:rPr>
          <w:color w:val="0F0D29" w:themeColor="text1"/>
        </w:rPr>
      </w:pPr>
      <w:r>
        <w:rPr>
          <w:color w:val="0F0D29" w:themeColor="text1"/>
        </w:rPr>
        <w:t xml:space="preserve">Based on the Feasibility study, Research DNA will be one the safest system for students who are doing researches in TUT. Affordable, and very easy to manage /maintain. </w:t>
      </w:r>
    </w:p>
    <w:p w14:paraId="1BA1E86D" w14:textId="4CE25465" w:rsidR="000F755F" w:rsidRPr="00E60EB2" w:rsidRDefault="00717C70" w:rsidP="00717C70">
      <w:pPr>
        <w:pStyle w:val="Content"/>
        <w:rPr>
          <w:color w:val="0F0D29" w:themeColor="text1"/>
        </w:rPr>
      </w:pPr>
      <w:r w:rsidRPr="00E60EB2">
        <w:rPr>
          <w:color w:val="0F0D29" w:themeColor="text1"/>
        </w:rPr>
        <w:t>We are recommending Research DNA System to all Postgraduate Students and their supervisors because the system will help both parties to easily interact about the ongoing and upcoming projects.</w:t>
      </w:r>
    </w:p>
    <w:p w14:paraId="12513B03" w14:textId="302CF67F" w:rsidR="00717C70" w:rsidRPr="00E60EB2" w:rsidRDefault="00717C70" w:rsidP="00717C70">
      <w:pPr>
        <w:pStyle w:val="Content"/>
        <w:numPr>
          <w:ilvl w:val="0"/>
          <w:numId w:val="11"/>
        </w:numPr>
        <w:rPr>
          <w:color w:val="0F0D29" w:themeColor="text1"/>
        </w:rPr>
      </w:pPr>
      <w:r w:rsidRPr="00E60EB2">
        <w:rPr>
          <w:color w:val="0F0D29" w:themeColor="text1"/>
        </w:rPr>
        <w:t>With the system, the Supervisor will be able</w:t>
      </w:r>
      <w:r w:rsidR="00D536B7">
        <w:rPr>
          <w:color w:val="0F0D29" w:themeColor="text1"/>
        </w:rPr>
        <w:t xml:space="preserve"> to</w:t>
      </w:r>
      <w:r w:rsidRPr="00E60EB2">
        <w:rPr>
          <w:color w:val="0F0D29" w:themeColor="text1"/>
        </w:rPr>
        <w:t xml:space="preserve"> send </w:t>
      </w:r>
      <w:r w:rsidR="003B7F13" w:rsidRPr="00E60EB2">
        <w:rPr>
          <w:color w:val="0F0D29" w:themeColor="text1"/>
        </w:rPr>
        <w:t>guidance</w:t>
      </w:r>
      <w:r w:rsidR="005E35C5">
        <w:rPr>
          <w:color w:val="0F0D29" w:themeColor="text1"/>
        </w:rPr>
        <w:t>,</w:t>
      </w:r>
      <w:r w:rsidRPr="00E60EB2">
        <w:rPr>
          <w:color w:val="0F0D29" w:themeColor="text1"/>
        </w:rPr>
        <w:t xml:space="preserve"> Feedbacks to his Students.</w:t>
      </w:r>
    </w:p>
    <w:p w14:paraId="3D711FC8" w14:textId="4889198C" w:rsidR="00717C70" w:rsidRPr="00E60EB2" w:rsidRDefault="00717C70" w:rsidP="00717C70">
      <w:pPr>
        <w:pStyle w:val="Content"/>
        <w:numPr>
          <w:ilvl w:val="0"/>
          <w:numId w:val="11"/>
        </w:numPr>
        <w:rPr>
          <w:color w:val="0F0D29" w:themeColor="text1"/>
        </w:rPr>
      </w:pPr>
      <w:r w:rsidRPr="00E60EB2">
        <w:rPr>
          <w:color w:val="0F0D29" w:themeColor="text1"/>
        </w:rPr>
        <w:t>The Supervisor could track project’s progress and will be able to view and access submissions.</w:t>
      </w:r>
    </w:p>
    <w:p w14:paraId="02D85351" w14:textId="3FFDD753" w:rsidR="003B7F13" w:rsidRPr="00E60EB2" w:rsidRDefault="00717C70" w:rsidP="003B7F13">
      <w:pPr>
        <w:pStyle w:val="Content"/>
        <w:numPr>
          <w:ilvl w:val="0"/>
          <w:numId w:val="11"/>
        </w:numPr>
        <w:rPr>
          <w:color w:val="0F0D29" w:themeColor="text1"/>
        </w:rPr>
      </w:pPr>
      <w:r w:rsidRPr="00E60EB2">
        <w:rPr>
          <w:color w:val="0F0D29" w:themeColor="text1"/>
        </w:rPr>
        <w:t>Students could conduct their researches or projects</w:t>
      </w:r>
      <w:r w:rsidR="003B7F13" w:rsidRPr="00E60EB2">
        <w:rPr>
          <w:color w:val="0F0D29" w:themeColor="text1"/>
        </w:rPr>
        <w:t xml:space="preserve"> in order to submit them to a supervisor</w:t>
      </w:r>
    </w:p>
    <w:p w14:paraId="083A51E3" w14:textId="199419DD" w:rsidR="003B7F13" w:rsidRPr="00E60EB2" w:rsidRDefault="003B7F13" w:rsidP="003B7F13">
      <w:pPr>
        <w:pStyle w:val="Content"/>
        <w:rPr>
          <w:color w:val="0F0D29" w:themeColor="text1"/>
        </w:rPr>
      </w:pPr>
      <w:r w:rsidRPr="00E60EB2">
        <w:rPr>
          <w:color w:val="0F0D29" w:themeColor="text1"/>
        </w:rPr>
        <w:t>Research DNA will help Student and S</w:t>
      </w:r>
      <w:r w:rsidR="005E35C5">
        <w:rPr>
          <w:color w:val="0F0D29" w:themeColor="text1"/>
        </w:rPr>
        <w:t>upervisor to save</w:t>
      </w:r>
      <w:r w:rsidRPr="00E60EB2">
        <w:rPr>
          <w:color w:val="0F0D29" w:themeColor="text1"/>
        </w:rPr>
        <w:t xml:space="preserve"> time and will simplify or facilitate academic researches.</w:t>
      </w:r>
    </w:p>
    <w:p w14:paraId="05A4DAC2" w14:textId="4D14895C" w:rsidR="003B7F13" w:rsidRDefault="003B7F13" w:rsidP="003B7F13">
      <w:pPr>
        <w:pStyle w:val="Content"/>
        <w:rPr>
          <w:color w:val="0F0D29" w:themeColor="text1"/>
        </w:rPr>
      </w:pPr>
      <w:r w:rsidRPr="00E60EB2">
        <w:rPr>
          <w:color w:val="0F0D29" w:themeColor="text1"/>
        </w:rPr>
        <w:t>By using that System, TUT may attract many research Student (Postgraduate Students)</w:t>
      </w:r>
      <w:r w:rsidR="00E60EB2">
        <w:rPr>
          <w:color w:val="0F0D29" w:themeColor="text1"/>
        </w:rPr>
        <w:t>.</w:t>
      </w:r>
    </w:p>
    <w:p w14:paraId="27E67A65" w14:textId="3D231324" w:rsidR="00E60EB2" w:rsidRPr="00E60EB2" w:rsidRDefault="00E60EB2" w:rsidP="003B7F13">
      <w:pPr>
        <w:pStyle w:val="Content"/>
        <w:rPr>
          <w:color w:val="0F0D29" w:themeColor="text1"/>
        </w:rPr>
      </w:pPr>
      <w:r>
        <w:rPr>
          <w:color w:val="0F0D29" w:themeColor="text1"/>
        </w:rPr>
        <w:t>The system will be accessible everywhere and anytime.</w:t>
      </w:r>
    </w:p>
    <w:p w14:paraId="1883DE9E" w14:textId="77777777" w:rsidR="000F755F" w:rsidRPr="000F755F" w:rsidRDefault="000F755F" w:rsidP="000F755F"/>
    <w:p w14:paraId="1B8D201C" w14:textId="77777777" w:rsidR="000F755F" w:rsidRPr="000F755F" w:rsidRDefault="000F755F" w:rsidP="000F755F"/>
    <w:p w14:paraId="2439688A" w14:textId="77777777" w:rsidR="000F755F" w:rsidRPr="000F755F" w:rsidRDefault="000F755F" w:rsidP="000F755F"/>
    <w:p w14:paraId="59030F1F" w14:textId="77777777" w:rsidR="000F755F" w:rsidRPr="000F755F" w:rsidRDefault="000F755F" w:rsidP="000F755F"/>
    <w:p w14:paraId="63155AB5" w14:textId="77777777" w:rsidR="000F755F" w:rsidRPr="000F755F" w:rsidRDefault="000F755F" w:rsidP="000F755F"/>
    <w:p w14:paraId="1D505255" w14:textId="77777777" w:rsidR="000F755F" w:rsidRPr="000F755F" w:rsidRDefault="000F755F" w:rsidP="000F755F"/>
    <w:p w14:paraId="3AB1CE4A" w14:textId="77777777" w:rsidR="000F755F" w:rsidRPr="000F755F" w:rsidRDefault="000F755F" w:rsidP="000F755F"/>
    <w:p w14:paraId="0B5CADB4" w14:textId="77777777" w:rsidR="000F755F" w:rsidRPr="000F755F" w:rsidRDefault="000F755F" w:rsidP="000F755F"/>
    <w:p w14:paraId="483D3491" w14:textId="77777777" w:rsidR="000F755F" w:rsidRPr="000F755F" w:rsidRDefault="000F755F" w:rsidP="000F755F"/>
    <w:p w14:paraId="4E7B9635" w14:textId="77777777" w:rsidR="000F755F" w:rsidRPr="000F755F" w:rsidRDefault="000F755F" w:rsidP="000F755F"/>
    <w:p w14:paraId="4FC8E0E8" w14:textId="77777777" w:rsidR="000F755F" w:rsidRPr="000F755F" w:rsidRDefault="000F755F" w:rsidP="000F755F"/>
    <w:p w14:paraId="1EB03F86" w14:textId="77777777" w:rsidR="000F755F" w:rsidRPr="000F755F" w:rsidRDefault="000F755F" w:rsidP="000F755F"/>
    <w:p w14:paraId="0C592627" w14:textId="77777777" w:rsidR="000F755F" w:rsidRPr="000F755F" w:rsidRDefault="000F755F" w:rsidP="000F755F"/>
    <w:p w14:paraId="1142C194" w14:textId="77777777" w:rsidR="000F755F" w:rsidRPr="000F755F" w:rsidRDefault="000F755F" w:rsidP="000F755F"/>
    <w:p w14:paraId="7A3F147C" w14:textId="77777777" w:rsidR="000F755F" w:rsidRPr="000F755F" w:rsidRDefault="000F755F" w:rsidP="000F755F"/>
    <w:p w14:paraId="7864F02C" w14:textId="14601CE1" w:rsidR="000F755F" w:rsidRDefault="000F755F" w:rsidP="000F755F"/>
    <w:p w14:paraId="3564B9C4" w14:textId="4EDE835E" w:rsidR="000F755F" w:rsidRDefault="000F755F" w:rsidP="00877E6B">
      <w:pPr>
        <w:tabs>
          <w:tab w:val="left" w:pos="2805"/>
        </w:tabs>
      </w:pPr>
      <w:r>
        <w:tab/>
      </w:r>
      <w:r>
        <w:br w:type="page"/>
      </w:r>
    </w:p>
    <w:p w14:paraId="24F5AE8D" w14:textId="41BD7A33" w:rsidR="00F026BC" w:rsidRDefault="000F755F" w:rsidP="00A65D4D">
      <w:pPr>
        <w:pStyle w:val="Heading1"/>
        <w:numPr>
          <w:ilvl w:val="0"/>
          <w:numId w:val="14"/>
        </w:numPr>
        <w:rPr>
          <w:color w:val="0F0D29" w:themeColor="text1"/>
        </w:rPr>
      </w:pPr>
      <w:bookmarkStart w:id="38" w:name="_Toc117080554"/>
      <w:r w:rsidRPr="00BB1BB4">
        <w:rPr>
          <w:color w:val="0F0D29" w:themeColor="text1"/>
        </w:rPr>
        <w:lastRenderedPageBreak/>
        <w:t>Conclusion</w:t>
      </w:r>
      <w:bookmarkEnd w:id="38"/>
    </w:p>
    <w:p w14:paraId="1D05C2F5" w14:textId="18066CC6" w:rsidR="00F026BC" w:rsidRDefault="00F026BC" w:rsidP="00F026BC"/>
    <w:p w14:paraId="2602E494" w14:textId="2C003176" w:rsidR="0014634B" w:rsidRPr="00F026BC" w:rsidRDefault="00F026BC" w:rsidP="00F026BC">
      <w:pPr>
        <w:pStyle w:val="Content"/>
        <w:rPr>
          <w:rFonts w:asciiTheme="majorHAnsi" w:hAnsiTheme="majorHAnsi" w:cstheme="majorHAnsi"/>
          <w:color w:val="0F0D29" w:themeColor="text1"/>
          <w:lang w:val="en-ZA"/>
        </w:rPr>
      </w:pPr>
      <w:r>
        <w:rPr>
          <w:rFonts w:asciiTheme="majorHAnsi" w:hAnsiTheme="majorHAnsi" w:cstheme="majorHAnsi"/>
          <w:color w:val="0F0D29" w:themeColor="text1"/>
        </w:rPr>
        <w:t xml:space="preserve">In Summary, </w:t>
      </w:r>
      <w:r w:rsidR="009F13F5" w:rsidRPr="00F026BC">
        <w:rPr>
          <w:rFonts w:asciiTheme="majorHAnsi" w:hAnsiTheme="majorHAnsi" w:cstheme="majorHAnsi"/>
          <w:color w:val="0F0D29" w:themeColor="text1"/>
        </w:rPr>
        <w:t>Research DNA is an umbrella term for the development of research knowledge, skills, aptitude and abilities that equip a researcher to plan, develop and reproduce scientific output and to act as a supervisor for postgraduate students. Researcher</w:t>
      </w:r>
      <w:r>
        <w:rPr>
          <w:rFonts w:asciiTheme="majorHAnsi" w:hAnsiTheme="majorHAnsi" w:cstheme="majorHAnsi"/>
          <w:color w:val="0F0D29" w:themeColor="text1"/>
        </w:rPr>
        <w:t xml:space="preserve"> </w:t>
      </w:r>
      <w:r w:rsidR="009F13F5" w:rsidRPr="00F026BC">
        <w:rPr>
          <w:rFonts w:asciiTheme="majorHAnsi" w:hAnsiTheme="majorHAnsi" w:cstheme="majorHAnsi"/>
          <w:color w:val="0F0D29" w:themeColor="text1"/>
        </w:rPr>
        <w:t>DNA is passed down from established and experienced researchers to novice researchers and postgraduate students.</w:t>
      </w:r>
    </w:p>
    <w:p w14:paraId="49879BEE" w14:textId="66257C02" w:rsidR="006A6336" w:rsidRDefault="006A6336" w:rsidP="00F026BC"/>
    <w:p w14:paraId="471338DC" w14:textId="63FE1DB8" w:rsidR="008605A4" w:rsidRPr="003C0D69" w:rsidRDefault="008605A4" w:rsidP="008605A4">
      <w:pPr>
        <w:pStyle w:val="Content"/>
        <w:rPr>
          <w:rFonts w:asciiTheme="majorHAnsi" w:hAnsiTheme="majorHAnsi" w:cstheme="majorHAnsi"/>
          <w:color w:val="0F0D29" w:themeColor="text1"/>
        </w:rPr>
      </w:pPr>
      <w:r w:rsidRPr="003C0D69">
        <w:rPr>
          <w:rFonts w:asciiTheme="majorHAnsi" w:hAnsiTheme="majorHAnsi" w:cstheme="majorHAnsi"/>
          <w:color w:val="0F0D29" w:themeColor="text1"/>
        </w:rPr>
        <w:t>Research DNA</w:t>
      </w:r>
      <w:r w:rsidR="00CD79B7">
        <w:rPr>
          <w:rFonts w:asciiTheme="majorHAnsi" w:hAnsiTheme="majorHAnsi" w:cstheme="majorHAnsi"/>
          <w:color w:val="0F0D29" w:themeColor="text1"/>
        </w:rPr>
        <w:t xml:space="preserve"> System</w:t>
      </w:r>
      <w:r w:rsidRPr="003C0D69">
        <w:rPr>
          <w:rFonts w:asciiTheme="majorHAnsi" w:hAnsiTheme="majorHAnsi" w:cstheme="majorHAnsi"/>
          <w:color w:val="0F0D29" w:themeColor="text1"/>
        </w:rPr>
        <w:t xml:space="preserve"> has two (2) Users, Student/Researcher and Lecturer/Supervisor. The system is managed by an Admin who is responsible to validate Supervisor Account</w:t>
      </w:r>
      <w:r w:rsidR="003C0D69">
        <w:rPr>
          <w:rFonts w:asciiTheme="majorHAnsi" w:hAnsiTheme="majorHAnsi" w:cstheme="majorHAnsi"/>
          <w:color w:val="0F0D29" w:themeColor="text1"/>
        </w:rPr>
        <w:t>s</w:t>
      </w:r>
      <w:r w:rsidRPr="003C0D69">
        <w:rPr>
          <w:rFonts w:asciiTheme="majorHAnsi" w:hAnsiTheme="majorHAnsi" w:cstheme="majorHAnsi"/>
          <w:color w:val="0F0D29" w:themeColor="text1"/>
        </w:rPr>
        <w:t xml:space="preserve"> and manage both Supervisor and Student Accounts.</w:t>
      </w:r>
    </w:p>
    <w:p w14:paraId="67E99924" w14:textId="5587FA17" w:rsidR="008605A4" w:rsidRPr="003C0D69" w:rsidRDefault="008605A4" w:rsidP="008605A4">
      <w:pPr>
        <w:pStyle w:val="Content"/>
        <w:rPr>
          <w:rFonts w:asciiTheme="majorHAnsi" w:hAnsiTheme="majorHAnsi" w:cstheme="majorHAnsi"/>
          <w:color w:val="0F0D29" w:themeColor="text1"/>
        </w:rPr>
      </w:pPr>
    </w:p>
    <w:p w14:paraId="5C921979" w14:textId="6B7F0CFB" w:rsidR="008605A4" w:rsidRPr="003C0D69" w:rsidRDefault="008605A4" w:rsidP="008605A4">
      <w:pPr>
        <w:pStyle w:val="Content"/>
        <w:rPr>
          <w:rFonts w:asciiTheme="majorHAnsi" w:hAnsiTheme="majorHAnsi" w:cstheme="majorHAnsi"/>
          <w:color w:val="0F0D29" w:themeColor="text1"/>
        </w:rPr>
      </w:pPr>
      <w:r w:rsidRPr="003C0D69">
        <w:rPr>
          <w:rFonts w:asciiTheme="majorHAnsi" w:hAnsiTheme="majorHAnsi" w:cstheme="majorHAnsi"/>
          <w:color w:val="0F0D29" w:themeColor="text1"/>
        </w:rPr>
        <w:t>The Lecturer will use the system to receive and view submissions, track his S</w:t>
      </w:r>
      <w:r w:rsidR="00810125" w:rsidRPr="003C0D69">
        <w:rPr>
          <w:rFonts w:asciiTheme="majorHAnsi" w:hAnsiTheme="majorHAnsi" w:cstheme="majorHAnsi"/>
          <w:color w:val="0F0D29" w:themeColor="text1"/>
        </w:rPr>
        <w:t xml:space="preserve">tudents, view notifications </w:t>
      </w:r>
      <w:r w:rsidRPr="003C0D69">
        <w:rPr>
          <w:rFonts w:asciiTheme="majorHAnsi" w:hAnsiTheme="majorHAnsi" w:cstheme="majorHAnsi"/>
          <w:color w:val="0F0D29" w:themeColor="text1"/>
        </w:rPr>
        <w:t>and send Feed-back.</w:t>
      </w:r>
    </w:p>
    <w:p w14:paraId="1B55F548" w14:textId="080031D5" w:rsidR="008605A4" w:rsidRPr="003C0D69" w:rsidRDefault="008605A4" w:rsidP="008605A4">
      <w:pPr>
        <w:pStyle w:val="Content"/>
        <w:rPr>
          <w:rFonts w:asciiTheme="majorHAnsi" w:hAnsiTheme="majorHAnsi" w:cstheme="majorHAnsi"/>
          <w:color w:val="0F0D29" w:themeColor="text1"/>
        </w:rPr>
      </w:pPr>
    </w:p>
    <w:p w14:paraId="0A8478E5" w14:textId="6B947B4F" w:rsidR="008605A4" w:rsidRPr="003C0D69" w:rsidRDefault="008605A4" w:rsidP="008605A4">
      <w:pPr>
        <w:pStyle w:val="Content"/>
        <w:rPr>
          <w:rFonts w:asciiTheme="majorHAnsi" w:hAnsiTheme="majorHAnsi" w:cstheme="majorHAnsi"/>
          <w:color w:val="0F0D29" w:themeColor="text1"/>
        </w:rPr>
      </w:pPr>
      <w:r w:rsidRPr="003C0D69">
        <w:rPr>
          <w:rFonts w:asciiTheme="majorHAnsi" w:hAnsiTheme="majorHAnsi" w:cstheme="majorHAnsi"/>
          <w:color w:val="0F0D29" w:themeColor="text1"/>
        </w:rPr>
        <w:t>The Student will use the system to conduct</w:t>
      </w:r>
      <w:r w:rsidR="00810125" w:rsidRPr="003C0D69">
        <w:rPr>
          <w:rFonts w:asciiTheme="majorHAnsi" w:hAnsiTheme="majorHAnsi" w:cstheme="majorHAnsi"/>
          <w:color w:val="0F0D29" w:themeColor="text1"/>
        </w:rPr>
        <w:t xml:space="preserve"> and submit</w:t>
      </w:r>
      <w:r w:rsidRPr="003C0D69">
        <w:rPr>
          <w:rFonts w:asciiTheme="majorHAnsi" w:hAnsiTheme="majorHAnsi" w:cstheme="majorHAnsi"/>
          <w:color w:val="0F0D29" w:themeColor="text1"/>
        </w:rPr>
        <w:t xml:space="preserve"> research, </w:t>
      </w:r>
      <w:r w:rsidR="00810125" w:rsidRPr="003C0D69">
        <w:rPr>
          <w:rFonts w:asciiTheme="majorHAnsi" w:hAnsiTheme="majorHAnsi" w:cstheme="majorHAnsi"/>
          <w:color w:val="0F0D29" w:themeColor="text1"/>
        </w:rPr>
        <w:t>get Feed-back from his Supervisor and view notifications.</w:t>
      </w:r>
    </w:p>
    <w:sectPr w:rsidR="008605A4" w:rsidRPr="003C0D69" w:rsidSect="00522013">
      <w:pgSz w:w="12240" w:h="15840"/>
      <w:pgMar w:top="720" w:right="1151" w:bottom="720" w:left="1151" w:header="0" w:footer="284"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EECFCC" w14:textId="77777777" w:rsidR="0062739B" w:rsidRDefault="0062739B">
      <w:r>
        <w:separator/>
      </w:r>
    </w:p>
    <w:p w14:paraId="37A6AB63" w14:textId="77777777" w:rsidR="0062739B" w:rsidRDefault="0062739B"/>
  </w:endnote>
  <w:endnote w:type="continuationSeparator" w:id="0">
    <w:p w14:paraId="62F94A63" w14:textId="77777777" w:rsidR="0062739B" w:rsidRDefault="0062739B">
      <w:r>
        <w:continuationSeparator/>
      </w:r>
    </w:p>
    <w:p w14:paraId="10A799E6" w14:textId="77777777" w:rsidR="0062739B" w:rsidRDefault="006273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A00002BF" w:usb1="68C7FCFB" w:usb2="00000010"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E5A9DE" w14:textId="77777777" w:rsidR="0062739B" w:rsidRDefault="0062739B">
      <w:r>
        <w:separator/>
      </w:r>
    </w:p>
    <w:p w14:paraId="07B28AD6" w14:textId="77777777" w:rsidR="0062739B" w:rsidRDefault="0062739B"/>
  </w:footnote>
  <w:footnote w:type="continuationSeparator" w:id="0">
    <w:p w14:paraId="6E4B7C2C" w14:textId="77777777" w:rsidR="0062739B" w:rsidRDefault="0062739B">
      <w:r>
        <w:continuationSeparator/>
      </w:r>
    </w:p>
    <w:p w14:paraId="60E792CD" w14:textId="77777777" w:rsidR="0062739B" w:rsidRDefault="0062739B"/>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60E8B"/>
    <w:multiLevelType w:val="hybridMultilevel"/>
    <w:tmpl w:val="EDB832D6"/>
    <w:lvl w:ilvl="0" w:tplc="2F483650">
      <w:start w:val="1"/>
      <w:numFmt w:val="decimal"/>
      <w:lvlText w:val="%1."/>
      <w:lvlJc w:val="left"/>
      <w:pPr>
        <w:ind w:left="1080" w:hanging="720"/>
      </w:pPr>
      <w:rPr>
        <w:rFonts w:asciiTheme="minorHAnsi" w:hAnsiTheme="minorHAnsi" w:hint="default"/>
        <w:sz w:val="36"/>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 w15:restartNumberingAfterBreak="0">
    <w:nsid w:val="0B421C45"/>
    <w:multiLevelType w:val="hybridMultilevel"/>
    <w:tmpl w:val="C756A152"/>
    <w:lvl w:ilvl="0" w:tplc="8D7C54BA">
      <w:start w:val="1"/>
      <w:numFmt w:val="decimal"/>
      <w:lvlText w:val="%1."/>
      <w:lvlJc w:val="left"/>
      <w:pPr>
        <w:ind w:left="720" w:hanging="72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2" w15:restartNumberingAfterBreak="0">
    <w:nsid w:val="12556BDA"/>
    <w:multiLevelType w:val="hybridMultilevel"/>
    <w:tmpl w:val="ED461698"/>
    <w:lvl w:ilvl="0" w:tplc="09B25FAE">
      <w:start w:val="1"/>
      <w:numFmt w:val="decimal"/>
      <w:lvlText w:val="%1."/>
      <w:lvlJc w:val="left"/>
      <w:pPr>
        <w:ind w:left="643" w:hanging="360"/>
      </w:pPr>
      <w:rPr>
        <w:rFonts w:asciiTheme="minorHAnsi" w:eastAsiaTheme="minorEastAsia" w:hAnsiTheme="minorHAnsi" w:cstheme="minorBidi"/>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5CA2532"/>
    <w:multiLevelType w:val="hybridMultilevel"/>
    <w:tmpl w:val="CBB0DB78"/>
    <w:lvl w:ilvl="0" w:tplc="1C09000F">
      <w:start w:val="1"/>
      <w:numFmt w:val="decimal"/>
      <w:lvlText w:val="%1."/>
      <w:lvlJc w:val="left"/>
      <w:pPr>
        <w:ind w:left="501" w:hanging="360"/>
      </w:pPr>
      <w:rPr>
        <w:rFonts w:hint="default"/>
      </w:rPr>
    </w:lvl>
    <w:lvl w:ilvl="1" w:tplc="1C090019" w:tentative="1">
      <w:start w:val="1"/>
      <w:numFmt w:val="lowerLetter"/>
      <w:lvlText w:val="%2."/>
      <w:lvlJc w:val="left"/>
      <w:pPr>
        <w:ind w:left="1221" w:hanging="360"/>
      </w:pPr>
    </w:lvl>
    <w:lvl w:ilvl="2" w:tplc="1C09001B" w:tentative="1">
      <w:start w:val="1"/>
      <w:numFmt w:val="lowerRoman"/>
      <w:lvlText w:val="%3."/>
      <w:lvlJc w:val="right"/>
      <w:pPr>
        <w:ind w:left="1941" w:hanging="180"/>
      </w:pPr>
    </w:lvl>
    <w:lvl w:ilvl="3" w:tplc="1C09000F" w:tentative="1">
      <w:start w:val="1"/>
      <w:numFmt w:val="decimal"/>
      <w:lvlText w:val="%4."/>
      <w:lvlJc w:val="left"/>
      <w:pPr>
        <w:ind w:left="2661" w:hanging="360"/>
      </w:pPr>
    </w:lvl>
    <w:lvl w:ilvl="4" w:tplc="1C090019" w:tentative="1">
      <w:start w:val="1"/>
      <w:numFmt w:val="lowerLetter"/>
      <w:lvlText w:val="%5."/>
      <w:lvlJc w:val="left"/>
      <w:pPr>
        <w:ind w:left="3381" w:hanging="360"/>
      </w:pPr>
    </w:lvl>
    <w:lvl w:ilvl="5" w:tplc="1C09001B" w:tentative="1">
      <w:start w:val="1"/>
      <w:numFmt w:val="lowerRoman"/>
      <w:lvlText w:val="%6."/>
      <w:lvlJc w:val="right"/>
      <w:pPr>
        <w:ind w:left="4101" w:hanging="180"/>
      </w:pPr>
    </w:lvl>
    <w:lvl w:ilvl="6" w:tplc="1C09000F" w:tentative="1">
      <w:start w:val="1"/>
      <w:numFmt w:val="decimal"/>
      <w:lvlText w:val="%7."/>
      <w:lvlJc w:val="left"/>
      <w:pPr>
        <w:ind w:left="4821" w:hanging="360"/>
      </w:pPr>
    </w:lvl>
    <w:lvl w:ilvl="7" w:tplc="1C090019" w:tentative="1">
      <w:start w:val="1"/>
      <w:numFmt w:val="lowerLetter"/>
      <w:lvlText w:val="%8."/>
      <w:lvlJc w:val="left"/>
      <w:pPr>
        <w:ind w:left="5541" w:hanging="360"/>
      </w:pPr>
    </w:lvl>
    <w:lvl w:ilvl="8" w:tplc="1C09001B" w:tentative="1">
      <w:start w:val="1"/>
      <w:numFmt w:val="lowerRoman"/>
      <w:lvlText w:val="%9."/>
      <w:lvlJc w:val="right"/>
      <w:pPr>
        <w:ind w:left="6261" w:hanging="180"/>
      </w:pPr>
    </w:lvl>
  </w:abstractNum>
  <w:abstractNum w:abstractNumId="4" w15:restartNumberingAfterBreak="0">
    <w:nsid w:val="183D2366"/>
    <w:multiLevelType w:val="hybridMultilevel"/>
    <w:tmpl w:val="C756A152"/>
    <w:lvl w:ilvl="0" w:tplc="8D7C54BA">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9C540F9"/>
    <w:multiLevelType w:val="hybridMultilevel"/>
    <w:tmpl w:val="F0AEED84"/>
    <w:lvl w:ilvl="0" w:tplc="95B6CFC2">
      <w:start w:val="1"/>
      <w:numFmt w:val="decimal"/>
      <w:lvlText w:val="%1."/>
      <w:lvlJc w:val="left"/>
      <w:pPr>
        <w:ind w:left="1080" w:hanging="720"/>
      </w:pPr>
      <w:rPr>
        <w:rFonts w:asciiTheme="minorHAnsi" w:eastAsiaTheme="minorEastAsia" w:hAnsiTheme="minorHAnsi" w:cstheme="minorBidi" w:hint="default"/>
        <w:color w:val="082A75" w:themeColor="text2"/>
        <w:sz w:val="28"/>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9F86D9B"/>
    <w:multiLevelType w:val="hybridMultilevel"/>
    <w:tmpl w:val="ADC03DE4"/>
    <w:lvl w:ilvl="0" w:tplc="7BAA8D50">
      <w:start w:val="1"/>
      <w:numFmt w:val="decimal"/>
      <w:lvlText w:val="%1."/>
      <w:lvlJc w:val="left"/>
      <w:pPr>
        <w:ind w:left="1800" w:hanging="72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7" w15:restartNumberingAfterBreak="0">
    <w:nsid w:val="23B75F43"/>
    <w:multiLevelType w:val="hybridMultilevel"/>
    <w:tmpl w:val="490A5E00"/>
    <w:lvl w:ilvl="0" w:tplc="779E4AFE">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27EB211E"/>
    <w:multiLevelType w:val="hybridMultilevel"/>
    <w:tmpl w:val="A35C975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28C13AB0"/>
    <w:multiLevelType w:val="hybridMultilevel"/>
    <w:tmpl w:val="A58EA77A"/>
    <w:lvl w:ilvl="0" w:tplc="3DBCD0C4">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0" w15:restartNumberingAfterBreak="0">
    <w:nsid w:val="338B2580"/>
    <w:multiLevelType w:val="hybridMultilevel"/>
    <w:tmpl w:val="9510320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380314C5"/>
    <w:multiLevelType w:val="hybridMultilevel"/>
    <w:tmpl w:val="A168B1F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3DFE69A0"/>
    <w:multiLevelType w:val="hybridMultilevel"/>
    <w:tmpl w:val="FF144C90"/>
    <w:lvl w:ilvl="0" w:tplc="8CC83C64">
      <w:start w:val="1"/>
      <w:numFmt w:val="bullet"/>
      <w:lvlText w:val="•"/>
      <w:lvlJc w:val="left"/>
      <w:pPr>
        <w:tabs>
          <w:tab w:val="num" w:pos="720"/>
        </w:tabs>
        <w:ind w:left="720" w:hanging="360"/>
      </w:pPr>
      <w:rPr>
        <w:rFonts w:ascii="Arial" w:hAnsi="Arial" w:hint="default"/>
      </w:rPr>
    </w:lvl>
    <w:lvl w:ilvl="1" w:tplc="2F0400FC" w:tentative="1">
      <w:start w:val="1"/>
      <w:numFmt w:val="bullet"/>
      <w:lvlText w:val="•"/>
      <w:lvlJc w:val="left"/>
      <w:pPr>
        <w:tabs>
          <w:tab w:val="num" w:pos="1440"/>
        </w:tabs>
        <w:ind w:left="1440" w:hanging="360"/>
      </w:pPr>
      <w:rPr>
        <w:rFonts w:ascii="Arial" w:hAnsi="Arial" w:hint="default"/>
      </w:rPr>
    </w:lvl>
    <w:lvl w:ilvl="2" w:tplc="0A06DA7C" w:tentative="1">
      <w:start w:val="1"/>
      <w:numFmt w:val="bullet"/>
      <w:lvlText w:val="•"/>
      <w:lvlJc w:val="left"/>
      <w:pPr>
        <w:tabs>
          <w:tab w:val="num" w:pos="2160"/>
        </w:tabs>
        <w:ind w:left="2160" w:hanging="360"/>
      </w:pPr>
      <w:rPr>
        <w:rFonts w:ascii="Arial" w:hAnsi="Arial" w:hint="default"/>
      </w:rPr>
    </w:lvl>
    <w:lvl w:ilvl="3" w:tplc="6046F056" w:tentative="1">
      <w:start w:val="1"/>
      <w:numFmt w:val="bullet"/>
      <w:lvlText w:val="•"/>
      <w:lvlJc w:val="left"/>
      <w:pPr>
        <w:tabs>
          <w:tab w:val="num" w:pos="2880"/>
        </w:tabs>
        <w:ind w:left="2880" w:hanging="360"/>
      </w:pPr>
      <w:rPr>
        <w:rFonts w:ascii="Arial" w:hAnsi="Arial" w:hint="default"/>
      </w:rPr>
    </w:lvl>
    <w:lvl w:ilvl="4" w:tplc="94808E26" w:tentative="1">
      <w:start w:val="1"/>
      <w:numFmt w:val="bullet"/>
      <w:lvlText w:val="•"/>
      <w:lvlJc w:val="left"/>
      <w:pPr>
        <w:tabs>
          <w:tab w:val="num" w:pos="3600"/>
        </w:tabs>
        <w:ind w:left="3600" w:hanging="360"/>
      </w:pPr>
      <w:rPr>
        <w:rFonts w:ascii="Arial" w:hAnsi="Arial" w:hint="default"/>
      </w:rPr>
    </w:lvl>
    <w:lvl w:ilvl="5" w:tplc="E7B253B4" w:tentative="1">
      <w:start w:val="1"/>
      <w:numFmt w:val="bullet"/>
      <w:lvlText w:val="•"/>
      <w:lvlJc w:val="left"/>
      <w:pPr>
        <w:tabs>
          <w:tab w:val="num" w:pos="4320"/>
        </w:tabs>
        <w:ind w:left="4320" w:hanging="360"/>
      </w:pPr>
      <w:rPr>
        <w:rFonts w:ascii="Arial" w:hAnsi="Arial" w:hint="default"/>
      </w:rPr>
    </w:lvl>
    <w:lvl w:ilvl="6" w:tplc="7E8E9042" w:tentative="1">
      <w:start w:val="1"/>
      <w:numFmt w:val="bullet"/>
      <w:lvlText w:val="•"/>
      <w:lvlJc w:val="left"/>
      <w:pPr>
        <w:tabs>
          <w:tab w:val="num" w:pos="5040"/>
        </w:tabs>
        <w:ind w:left="5040" w:hanging="360"/>
      </w:pPr>
      <w:rPr>
        <w:rFonts w:ascii="Arial" w:hAnsi="Arial" w:hint="default"/>
      </w:rPr>
    </w:lvl>
    <w:lvl w:ilvl="7" w:tplc="C8EC7EE6" w:tentative="1">
      <w:start w:val="1"/>
      <w:numFmt w:val="bullet"/>
      <w:lvlText w:val="•"/>
      <w:lvlJc w:val="left"/>
      <w:pPr>
        <w:tabs>
          <w:tab w:val="num" w:pos="5760"/>
        </w:tabs>
        <w:ind w:left="5760" w:hanging="360"/>
      </w:pPr>
      <w:rPr>
        <w:rFonts w:ascii="Arial" w:hAnsi="Arial" w:hint="default"/>
      </w:rPr>
    </w:lvl>
    <w:lvl w:ilvl="8" w:tplc="9BA0EA3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161682"/>
    <w:multiLevelType w:val="hybridMultilevel"/>
    <w:tmpl w:val="D2665214"/>
    <w:lvl w:ilvl="0" w:tplc="634EFDD0">
      <w:start w:val="10"/>
      <w:numFmt w:val="decimal"/>
      <w:lvlText w:val="%1."/>
      <w:lvlJc w:val="left"/>
      <w:pPr>
        <w:ind w:left="72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41AF0737"/>
    <w:multiLevelType w:val="hybridMultilevel"/>
    <w:tmpl w:val="E894365A"/>
    <w:lvl w:ilvl="0" w:tplc="9FD0787C">
      <w:start w:val="1"/>
      <w:numFmt w:val="bullet"/>
      <w:lvlText w:val=""/>
      <w:lvlJc w:val="left"/>
      <w:pPr>
        <w:tabs>
          <w:tab w:val="num" w:pos="720"/>
        </w:tabs>
        <w:ind w:left="720" w:hanging="360"/>
      </w:pPr>
      <w:rPr>
        <w:rFonts w:ascii="Wingdings 2" w:hAnsi="Wingdings 2" w:hint="default"/>
      </w:rPr>
    </w:lvl>
    <w:lvl w:ilvl="1" w:tplc="9D7E91C4" w:tentative="1">
      <w:start w:val="1"/>
      <w:numFmt w:val="bullet"/>
      <w:lvlText w:val=""/>
      <w:lvlJc w:val="left"/>
      <w:pPr>
        <w:tabs>
          <w:tab w:val="num" w:pos="1440"/>
        </w:tabs>
        <w:ind w:left="1440" w:hanging="360"/>
      </w:pPr>
      <w:rPr>
        <w:rFonts w:ascii="Wingdings 2" w:hAnsi="Wingdings 2" w:hint="default"/>
      </w:rPr>
    </w:lvl>
    <w:lvl w:ilvl="2" w:tplc="82C40196" w:tentative="1">
      <w:start w:val="1"/>
      <w:numFmt w:val="bullet"/>
      <w:lvlText w:val=""/>
      <w:lvlJc w:val="left"/>
      <w:pPr>
        <w:tabs>
          <w:tab w:val="num" w:pos="2160"/>
        </w:tabs>
        <w:ind w:left="2160" w:hanging="360"/>
      </w:pPr>
      <w:rPr>
        <w:rFonts w:ascii="Wingdings 2" w:hAnsi="Wingdings 2" w:hint="default"/>
      </w:rPr>
    </w:lvl>
    <w:lvl w:ilvl="3" w:tplc="375AFDC6" w:tentative="1">
      <w:start w:val="1"/>
      <w:numFmt w:val="bullet"/>
      <w:lvlText w:val=""/>
      <w:lvlJc w:val="left"/>
      <w:pPr>
        <w:tabs>
          <w:tab w:val="num" w:pos="2880"/>
        </w:tabs>
        <w:ind w:left="2880" w:hanging="360"/>
      </w:pPr>
      <w:rPr>
        <w:rFonts w:ascii="Wingdings 2" w:hAnsi="Wingdings 2" w:hint="default"/>
      </w:rPr>
    </w:lvl>
    <w:lvl w:ilvl="4" w:tplc="34089290" w:tentative="1">
      <w:start w:val="1"/>
      <w:numFmt w:val="bullet"/>
      <w:lvlText w:val=""/>
      <w:lvlJc w:val="left"/>
      <w:pPr>
        <w:tabs>
          <w:tab w:val="num" w:pos="3600"/>
        </w:tabs>
        <w:ind w:left="3600" w:hanging="360"/>
      </w:pPr>
      <w:rPr>
        <w:rFonts w:ascii="Wingdings 2" w:hAnsi="Wingdings 2" w:hint="default"/>
      </w:rPr>
    </w:lvl>
    <w:lvl w:ilvl="5" w:tplc="0CBA9C9C" w:tentative="1">
      <w:start w:val="1"/>
      <w:numFmt w:val="bullet"/>
      <w:lvlText w:val=""/>
      <w:lvlJc w:val="left"/>
      <w:pPr>
        <w:tabs>
          <w:tab w:val="num" w:pos="4320"/>
        </w:tabs>
        <w:ind w:left="4320" w:hanging="360"/>
      </w:pPr>
      <w:rPr>
        <w:rFonts w:ascii="Wingdings 2" w:hAnsi="Wingdings 2" w:hint="default"/>
      </w:rPr>
    </w:lvl>
    <w:lvl w:ilvl="6" w:tplc="932460E4" w:tentative="1">
      <w:start w:val="1"/>
      <w:numFmt w:val="bullet"/>
      <w:lvlText w:val=""/>
      <w:lvlJc w:val="left"/>
      <w:pPr>
        <w:tabs>
          <w:tab w:val="num" w:pos="5040"/>
        </w:tabs>
        <w:ind w:left="5040" w:hanging="360"/>
      </w:pPr>
      <w:rPr>
        <w:rFonts w:ascii="Wingdings 2" w:hAnsi="Wingdings 2" w:hint="default"/>
      </w:rPr>
    </w:lvl>
    <w:lvl w:ilvl="7" w:tplc="A426E682" w:tentative="1">
      <w:start w:val="1"/>
      <w:numFmt w:val="bullet"/>
      <w:lvlText w:val=""/>
      <w:lvlJc w:val="left"/>
      <w:pPr>
        <w:tabs>
          <w:tab w:val="num" w:pos="5760"/>
        </w:tabs>
        <w:ind w:left="5760" w:hanging="360"/>
      </w:pPr>
      <w:rPr>
        <w:rFonts w:ascii="Wingdings 2" w:hAnsi="Wingdings 2" w:hint="default"/>
      </w:rPr>
    </w:lvl>
    <w:lvl w:ilvl="8" w:tplc="88268ADE"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4B8F72E6"/>
    <w:multiLevelType w:val="hybridMultilevel"/>
    <w:tmpl w:val="B2D0773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6" w15:restartNumberingAfterBreak="0">
    <w:nsid w:val="4B926382"/>
    <w:multiLevelType w:val="hybridMultilevel"/>
    <w:tmpl w:val="5344C948"/>
    <w:lvl w:ilvl="0" w:tplc="1C09000F">
      <w:start w:val="1"/>
      <w:numFmt w:val="decimal"/>
      <w:lvlText w:val="%1."/>
      <w:lvlJc w:val="left"/>
      <w:pPr>
        <w:ind w:left="927"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7" w15:restartNumberingAfterBreak="0">
    <w:nsid w:val="4C896175"/>
    <w:multiLevelType w:val="hybridMultilevel"/>
    <w:tmpl w:val="757A3B46"/>
    <w:lvl w:ilvl="0" w:tplc="A762FF2A">
      <w:start w:val="19"/>
      <w:numFmt w:val="decimal"/>
      <w:lvlText w:val="%1."/>
      <w:lvlJc w:val="left"/>
      <w:pPr>
        <w:ind w:left="720" w:hanging="72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15:restartNumberingAfterBreak="0">
    <w:nsid w:val="4CAE7306"/>
    <w:multiLevelType w:val="hybridMultilevel"/>
    <w:tmpl w:val="06F67FAE"/>
    <w:lvl w:ilvl="0" w:tplc="BE24E7DA">
      <w:start w:val="1"/>
      <w:numFmt w:val="bullet"/>
      <w:lvlText w:val="•"/>
      <w:lvlJc w:val="left"/>
      <w:pPr>
        <w:tabs>
          <w:tab w:val="num" w:pos="720"/>
        </w:tabs>
        <w:ind w:left="720" w:hanging="360"/>
      </w:pPr>
      <w:rPr>
        <w:rFonts w:ascii="Arial" w:hAnsi="Arial" w:hint="default"/>
      </w:rPr>
    </w:lvl>
    <w:lvl w:ilvl="1" w:tplc="5826354E" w:tentative="1">
      <w:start w:val="1"/>
      <w:numFmt w:val="bullet"/>
      <w:lvlText w:val="•"/>
      <w:lvlJc w:val="left"/>
      <w:pPr>
        <w:tabs>
          <w:tab w:val="num" w:pos="1440"/>
        </w:tabs>
        <w:ind w:left="1440" w:hanging="360"/>
      </w:pPr>
      <w:rPr>
        <w:rFonts w:ascii="Arial" w:hAnsi="Arial" w:hint="default"/>
      </w:rPr>
    </w:lvl>
    <w:lvl w:ilvl="2" w:tplc="3C8C390A" w:tentative="1">
      <w:start w:val="1"/>
      <w:numFmt w:val="bullet"/>
      <w:lvlText w:val="•"/>
      <w:lvlJc w:val="left"/>
      <w:pPr>
        <w:tabs>
          <w:tab w:val="num" w:pos="2160"/>
        </w:tabs>
        <w:ind w:left="2160" w:hanging="360"/>
      </w:pPr>
      <w:rPr>
        <w:rFonts w:ascii="Arial" w:hAnsi="Arial" w:hint="default"/>
      </w:rPr>
    </w:lvl>
    <w:lvl w:ilvl="3" w:tplc="A40A7D1C" w:tentative="1">
      <w:start w:val="1"/>
      <w:numFmt w:val="bullet"/>
      <w:lvlText w:val="•"/>
      <w:lvlJc w:val="left"/>
      <w:pPr>
        <w:tabs>
          <w:tab w:val="num" w:pos="2880"/>
        </w:tabs>
        <w:ind w:left="2880" w:hanging="360"/>
      </w:pPr>
      <w:rPr>
        <w:rFonts w:ascii="Arial" w:hAnsi="Arial" w:hint="default"/>
      </w:rPr>
    </w:lvl>
    <w:lvl w:ilvl="4" w:tplc="29FE4F92" w:tentative="1">
      <w:start w:val="1"/>
      <w:numFmt w:val="bullet"/>
      <w:lvlText w:val="•"/>
      <w:lvlJc w:val="left"/>
      <w:pPr>
        <w:tabs>
          <w:tab w:val="num" w:pos="3600"/>
        </w:tabs>
        <w:ind w:left="3600" w:hanging="360"/>
      </w:pPr>
      <w:rPr>
        <w:rFonts w:ascii="Arial" w:hAnsi="Arial" w:hint="default"/>
      </w:rPr>
    </w:lvl>
    <w:lvl w:ilvl="5" w:tplc="18725538" w:tentative="1">
      <w:start w:val="1"/>
      <w:numFmt w:val="bullet"/>
      <w:lvlText w:val="•"/>
      <w:lvlJc w:val="left"/>
      <w:pPr>
        <w:tabs>
          <w:tab w:val="num" w:pos="4320"/>
        </w:tabs>
        <w:ind w:left="4320" w:hanging="360"/>
      </w:pPr>
      <w:rPr>
        <w:rFonts w:ascii="Arial" w:hAnsi="Arial" w:hint="default"/>
      </w:rPr>
    </w:lvl>
    <w:lvl w:ilvl="6" w:tplc="A1B6360E" w:tentative="1">
      <w:start w:val="1"/>
      <w:numFmt w:val="bullet"/>
      <w:lvlText w:val="•"/>
      <w:lvlJc w:val="left"/>
      <w:pPr>
        <w:tabs>
          <w:tab w:val="num" w:pos="5040"/>
        </w:tabs>
        <w:ind w:left="5040" w:hanging="360"/>
      </w:pPr>
      <w:rPr>
        <w:rFonts w:ascii="Arial" w:hAnsi="Arial" w:hint="default"/>
      </w:rPr>
    </w:lvl>
    <w:lvl w:ilvl="7" w:tplc="0F4414EE" w:tentative="1">
      <w:start w:val="1"/>
      <w:numFmt w:val="bullet"/>
      <w:lvlText w:val="•"/>
      <w:lvlJc w:val="left"/>
      <w:pPr>
        <w:tabs>
          <w:tab w:val="num" w:pos="5760"/>
        </w:tabs>
        <w:ind w:left="5760" w:hanging="360"/>
      </w:pPr>
      <w:rPr>
        <w:rFonts w:ascii="Arial" w:hAnsi="Arial" w:hint="default"/>
      </w:rPr>
    </w:lvl>
    <w:lvl w:ilvl="8" w:tplc="40A8D4DC"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2595B66"/>
    <w:multiLevelType w:val="hybridMultilevel"/>
    <w:tmpl w:val="42E6D3B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15:restartNumberingAfterBreak="0">
    <w:nsid w:val="55EB52B0"/>
    <w:multiLevelType w:val="hybridMultilevel"/>
    <w:tmpl w:val="72B858F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1" w15:restartNumberingAfterBreak="0">
    <w:nsid w:val="5C5C7DF5"/>
    <w:multiLevelType w:val="hybridMultilevel"/>
    <w:tmpl w:val="74F6A726"/>
    <w:lvl w:ilvl="0" w:tplc="BC3A9068">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22" w15:restartNumberingAfterBreak="0">
    <w:nsid w:val="5E842FC0"/>
    <w:multiLevelType w:val="hybridMultilevel"/>
    <w:tmpl w:val="496408F4"/>
    <w:lvl w:ilvl="0" w:tplc="D69A64D8">
      <w:start w:val="3"/>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28252E1"/>
    <w:multiLevelType w:val="hybridMultilevel"/>
    <w:tmpl w:val="A7C23760"/>
    <w:lvl w:ilvl="0" w:tplc="EE2CAF36">
      <w:start w:val="1"/>
      <w:numFmt w:val="decimal"/>
      <w:lvlText w:val="%1."/>
      <w:lvlJc w:val="left"/>
      <w:pPr>
        <w:ind w:left="927" w:hanging="360"/>
      </w:pPr>
      <w:rPr>
        <w:rFonts w:hint="default"/>
        <w:color w:val="0F0D29" w:themeColor="text1"/>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6309293D"/>
    <w:multiLevelType w:val="hybridMultilevel"/>
    <w:tmpl w:val="5920B4F2"/>
    <w:lvl w:ilvl="0" w:tplc="1C09000F">
      <w:start w:val="1"/>
      <w:numFmt w:val="decimal"/>
      <w:lvlText w:val="%1."/>
      <w:lvlJc w:val="left"/>
      <w:pPr>
        <w:ind w:left="121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5" w15:restartNumberingAfterBreak="0">
    <w:nsid w:val="63D3635E"/>
    <w:multiLevelType w:val="hybridMultilevel"/>
    <w:tmpl w:val="F61E6E1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64EC6F2E"/>
    <w:multiLevelType w:val="hybridMultilevel"/>
    <w:tmpl w:val="A65EEAE8"/>
    <w:lvl w:ilvl="0" w:tplc="DFC8B9CE">
      <w:start w:val="1"/>
      <w:numFmt w:val="decimal"/>
      <w:lvlText w:val="%1."/>
      <w:lvlJc w:val="left"/>
      <w:pPr>
        <w:ind w:left="1003" w:hanging="360"/>
      </w:pPr>
      <w:rPr>
        <w:rFonts w:hint="default"/>
      </w:rPr>
    </w:lvl>
    <w:lvl w:ilvl="1" w:tplc="1C090019" w:tentative="1">
      <w:start w:val="1"/>
      <w:numFmt w:val="lowerLetter"/>
      <w:lvlText w:val="%2."/>
      <w:lvlJc w:val="left"/>
      <w:pPr>
        <w:ind w:left="1723" w:hanging="360"/>
      </w:pPr>
    </w:lvl>
    <w:lvl w:ilvl="2" w:tplc="1C09001B" w:tentative="1">
      <w:start w:val="1"/>
      <w:numFmt w:val="lowerRoman"/>
      <w:lvlText w:val="%3."/>
      <w:lvlJc w:val="right"/>
      <w:pPr>
        <w:ind w:left="2443" w:hanging="180"/>
      </w:pPr>
    </w:lvl>
    <w:lvl w:ilvl="3" w:tplc="1C09000F" w:tentative="1">
      <w:start w:val="1"/>
      <w:numFmt w:val="decimal"/>
      <w:lvlText w:val="%4."/>
      <w:lvlJc w:val="left"/>
      <w:pPr>
        <w:ind w:left="3163" w:hanging="360"/>
      </w:pPr>
    </w:lvl>
    <w:lvl w:ilvl="4" w:tplc="1C090019" w:tentative="1">
      <w:start w:val="1"/>
      <w:numFmt w:val="lowerLetter"/>
      <w:lvlText w:val="%5."/>
      <w:lvlJc w:val="left"/>
      <w:pPr>
        <w:ind w:left="3883" w:hanging="360"/>
      </w:pPr>
    </w:lvl>
    <w:lvl w:ilvl="5" w:tplc="1C09001B" w:tentative="1">
      <w:start w:val="1"/>
      <w:numFmt w:val="lowerRoman"/>
      <w:lvlText w:val="%6."/>
      <w:lvlJc w:val="right"/>
      <w:pPr>
        <w:ind w:left="4603" w:hanging="180"/>
      </w:pPr>
    </w:lvl>
    <w:lvl w:ilvl="6" w:tplc="1C09000F" w:tentative="1">
      <w:start w:val="1"/>
      <w:numFmt w:val="decimal"/>
      <w:lvlText w:val="%7."/>
      <w:lvlJc w:val="left"/>
      <w:pPr>
        <w:ind w:left="5323" w:hanging="360"/>
      </w:pPr>
    </w:lvl>
    <w:lvl w:ilvl="7" w:tplc="1C090019" w:tentative="1">
      <w:start w:val="1"/>
      <w:numFmt w:val="lowerLetter"/>
      <w:lvlText w:val="%8."/>
      <w:lvlJc w:val="left"/>
      <w:pPr>
        <w:ind w:left="6043" w:hanging="360"/>
      </w:pPr>
    </w:lvl>
    <w:lvl w:ilvl="8" w:tplc="1C09001B" w:tentative="1">
      <w:start w:val="1"/>
      <w:numFmt w:val="lowerRoman"/>
      <w:lvlText w:val="%9."/>
      <w:lvlJc w:val="right"/>
      <w:pPr>
        <w:ind w:left="6763" w:hanging="180"/>
      </w:pPr>
    </w:lvl>
  </w:abstractNum>
  <w:abstractNum w:abstractNumId="27" w15:restartNumberingAfterBreak="0">
    <w:nsid w:val="6F0B5B0D"/>
    <w:multiLevelType w:val="hybridMultilevel"/>
    <w:tmpl w:val="757A3B46"/>
    <w:lvl w:ilvl="0" w:tplc="A762FF2A">
      <w:start w:val="19"/>
      <w:numFmt w:val="decimal"/>
      <w:lvlText w:val="%1."/>
      <w:lvlJc w:val="left"/>
      <w:pPr>
        <w:ind w:left="1800" w:hanging="720"/>
      </w:pPr>
      <w:rPr>
        <w:rFonts w:hint="default"/>
      </w:r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28" w15:restartNumberingAfterBreak="0">
    <w:nsid w:val="73B07C0B"/>
    <w:multiLevelType w:val="hybridMultilevel"/>
    <w:tmpl w:val="07603070"/>
    <w:lvl w:ilvl="0" w:tplc="8A6E0FCA">
      <w:start w:val="1"/>
      <w:numFmt w:val="bullet"/>
      <w:lvlText w:val="•"/>
      <w:lvlJc w:val="left"/>
      <w:pPr>
        <w:tabs>
          <w:tab w:val="num" w:pos="720"/>
        </w:tabs>
        <w:ind w:left="720" w:hanging="360"/>
      </w:pPr>
      <w:rPr>
        <w:rFonts w:ascii="Arial" w:hAnsi="Arial" w:hint="default"/>
      </w:rPr>
    </w:lvl>
    <w:lvl w:ilvl="1" w:tplc="F410C666" w:tentative="1">
      <w:start w:val="1"/>
      <w:numFmt w:val="bullet"/>
      <w:lvlText w:val="•"/>
      <w:lvlJc w:val="left"/>
      <w:pPr>
        <w:tabs>
          <w:tab w:val="num" w:pos="1440"/>
        </w:tabs>
        <w:ind w:left="1440" w:hanging="360"/>
      </w:pPr>
      <w:rPr>
        <w:rFonts w:ascii="Arial" w:hAnsi="Arial" w:hint="default"/>
      </w:rPr>
    </w:lvl>
    <w:lvl w:ilvl="2" w:tplc="D4DC91AC" w:tentative="1">
      <w:start w:val="1"/>
      <w:numFmt w:val="bullet"/>
      <w:lvlText w:val="•"/>
      <w:lvlJc w:val="left"/>
      <w:pPr>
        <w:tabs>
          <w:tab w:val="num" w:pos="2160"/>
        </w:tabs>
        <w:ind w:left="2160" w:hanging="360"/>
      </w:pPr>
      <w:rPr>
        <w:rFonts w:ascii="Arial" w:hAnsi="Arial" w:hint="default"/>
      </w:rPr>
    </w:lvl>
    <w:lvl w:ilvl="3" w:tplc="111A5F72" w:tentative="1">
      <w:start w:val="1"/>
      <w:numFmt w:val="bullet"/>
      <w:lvlText w:val="•"/>
      <w:lvlJc w:val="left"/>
      <w:pPr>
        <w:tabs>
          <w:tab w:val="num" w:pos="2880"/>
        </w:tabs>
        <w:ind w:left="2880" w:hanging="360"/>
      </w:pPr>
      <w:rPr>
        <w:rFonts w:ascii="Arial" w:hAnsi="Arial" w:hint="default"/>
      </w:rPr>
    </w:lvl>
    <w:lvl w:ilvl="4" w:tplc="277C36E8" w:tentative="1">
      <w:start w:val="1"/>
      <w:numFmt w:val="bullet"/>
      <w:lvlText w:val="•"/>
      <w:lvlJc w:val="left"/>
      <w:pPr>
        <w:tabs>
          <w:tab w:val="num" w:pos="3600"/>
        </w:tabs>
        <w:ind w:left="3600" w:hanging="360"/>
      </w:pPr>
      <w:rPr>
        <w:rFonts w:ascii="Arial" w:hAnsi="Arial" w:hint="default"/>
      </w:rPr>
    </w:lvl>
    <w:lvl w:ilvl="5" w:tplc="D38E8EAA" w:tentative="1">
      <w:start w:val="1"/>
      <w:numFmt w:val="bullet"/>
      <w:lvlText w:val="•"/>
      <w:lvlJc w:val="left"/>
      <w:pPr>
        <w:tabs>
          <w:tab w:val="num" w:pos="4320"/>
        </w:tabs>
        <w:ind w:left="4320" w:hanging="360"/>
      </w:pPr>
      <w:rPr>
        <w:rFonts w:ascii="Arial" w:hAnsi="Arial" w:hint="default"/>
      </w:rPr>
    </w:lvl>
    <w:lvl w:ilvl="6" w:tplc="BC048B0C" w:tentative="1">
      <w:start w:val="1"/>
      <w:numFmt w:val="bullet"/>
      <w:lvlText w:val="•"/>
      <w:lvlJc w:val="left"/>
      <w:pPr>
        <w:tabs>
          <w:tab w:val="num" w:pos="5040"/>
        </w:tabs>
        <w:ind w:left="5040" w:hanging="360"/>
      </w:pPr>
      <w:rPr>
        <w:rFonts w:ascii="Arial" w:hAnsi="Arial" w:hint="default"/>
      </w:rPr>
    </w:lvl>
    <w:lvl w:ilvl="7" w:tplc="C69E57FA" w:tentative="1">
      <w:start w:val="1"/>
      <w:numFmt w:val="bullet"/>
      <w:lvlText w:val="•"/>
      <w:lvlJc w:val="left"/>
      <w:pPr>
        <w:tabs>
          <w:tab w:val="num" w:pos="5760"/>
        </w:tabs>
        <w:ind w:left="5760" w:hanging="360"/>
      </w:pPr>
      <w:rPr>
        <w:rFonts w:ascii="Arial" w:hAnsi="Arial" w:hint="default"/>
      </w:rPr>
    </w:lvl>
    <w:lvl w:ilvl="8" w:tplc="7432332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67414AA"/>
    <w:multiLevelType w:val="hybridMultilevel"/>
    <w:tmpl w:val="0A12C3D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7CBA456E"/>
    <w:multiLevelType w:val="hybridMultilevel"/>
    <w:tmpl w:val="8C6A65D4"/>
    <w:lvl w:ilvl="0" w:tplc="0234C894">
      <w:start w:val="1"/>
      <w:numFmt w:val="bullet"/>
      <w:lvlText w:val=""/>
      <w:lvlJc w:val="left"/>
      <w:pPr>
        <w:tabs>
          <w:tab w:val="num" w:pos="720"/>
        </w:tabs>
        <w:ind w:left="720" w:hanging="360"/>
      </w:pPr>
      <w:rPr>
        <w:rFonts w:ascii="Wingdings 2" w:hAnsi="Wingdings 2" w:hint="default"/>
      </w:rPr>
    </w:lvl>
    <w:lvl w:ilvl="1" w:tplc="70BA22BC" w:tentative="1">
      <w:start w:val="1"/>
      <w:numFmt w:val="bullet"/>
      <w:lvlText w:val=""/>
      <w:lvlJc w:val="left"/>
      <w:pPr>
        <w:tabs>
          <w:tab w:val="num" w:pos="1440"/>
        </w:tabs>
        <w:ind w:left="1440" w:hanging="360"/>
      </w:pPr>
      <w:rPr>
        <w:rFonts w:ascii="Wingdings 2" w:hAnsi="Wingdings 2" w:hint="default"/>
      </w:rPr>
    </w:lvl>
    <w:lvl w:ilvl="2" w:tplc="E0084FA4" w:tentative="1">
      <w:start w:val="1"/>
      <w:numFmt w:val="bullet"/>
      <w:lvlText w:val=""/>
      <w:lvlJc w:val="left"/>
      <w:pPr>
        <w:tabs>
          <w:tab w:val="num" w:pos="2160"/>
        </w:tabs>
        <w:ind w:left="2160" w:hanging="360"/>
      </w:pPr>
      <w:rPr>
        <w:rFonts w:ascii="Wingdings 2" w:hAnsi="Wingdings 2" w:hint="default"/>
      </w:rPr>
    </w:lvl>
    <w:lvl w:ilvl="3" w:tplc="C5225E7C" w:tentative="1">
      <w:start w:val="1"/>
      <w:numFmt w:val="bullet"/>
      <w:lvlText w:val=""/>
      <w:lvlJc w:val="left"/>
      <w:pPr>
        <w:tabs>
          <w:tab w:val="num" w:pos="2880"/>
        </w:tabs>
        <w:ind w:left="2880" w:hanging="360"/>
      </w:pPr>
      <w:rPr>
        <w:rFonts w:ascii="Wingdings 2" w:hAnsi="Wingdings 2" w:hint="default"/>
      </w:rPr>
    </w:lvl>
    <w:lvl w:ilvl="4" w:tplc="476C728E" w:tentative="1">
      <w:start w:val="1"/>
      <w:numFmt w:val="bullet"/>
      <w:lvlText w:val=""/>
      <w:lvlJc w:val="left"/>
      <w:pPr>
        <w:tabs>
          <w:tab w:val="num" w:pos="3600"/>
        </w:tabs>
        <w:ind w:left="3600" w:hanging="360"/>
      </w:pPr>
      <w:rPr>
        <w:rFonts w:ascii="Wingdings 2" w:hAnsi="Wingdings 2" w:hint="default"/>
      </w:rPr>
    </w:lvl>
    <w:lvl w:ilvl="5" w:tplc="3118EC62" w:tentative="1">
      <w:start w:val="1"/>
      <w:numFmt w:val="bullet"/>
      <w:lvlText w:val=""/>
      <w:lvlJc w:val="left"/>
      <w:pPr>
        <w:tabs>
          <w:tab w:val="num" w:pos="4320"/>
        </w:tabs>
        <w:ind w:left="4320" w:hanging="360"/>
      </w:pPr>
      <w:rPr>
        <w:rFonts w:ascii="Wingdings 2" w:hAnsi="Wingdings 2" w:hint="default"/>
      </w:rPr>
    </w:lvl>
    <w:lvl w:ilvl="6" w:tplc="F5F8DE1E" w:tentative="1">
      <w:start w:val="1"/>
      <w:numFmt w:val="bullet"/>
      <w:lvlText w:val=""/>
      <w:lvlJc w:val="left"/>
      <w:pPr>
        <w:tabs>
          <w:tab w:val="num" w:pos="5040"/>
        </w:tabs>
        <w:ind w:left="5040" w:hanging="360"/>
      </w:pPr>
      <w:rPr>
        <w:rFonts w:ascii="Wingdings 2" w:hAnsi="Wingdings 2" w:hint="default"/>
      </w:rPr>
    </w:lvl>
    <w:lvl w:ilvl="7" w:tplc="DEC0ED5A" w:tentative="1">
      <w:start w:val="1"/>
      <w:numFmt w:val="bullet"/>
      <w:lvlText w:val=""/>
      <w:lvlJc w:val="left"/>
      <w:pPr>
        <w:tabs>
          <w:tab w:val="num" w:pos="5760"/>
        </w:tabs>
        <w:ind w:left="5760" w:hanging="360"/>
      </w:pPr>
      <w:rPr>
        <w:rFonts w:ascii="Wingdings 2" w:hAnsi="Wingdings 2" w:hint="default"/>
      </w:rPr>
    </w:lvl>
    <w:lvl w:ilvl="8" w:tplc="2A22B4AE" w:tentative="1">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2"/>
  </w:num>
  <w:num w:numId="3">
    <w:abstractNumId w:val="30"/>
  </w:num>
  <w:num w:numId="4">
    <w:abstractNumId w:val="20"/>
  </w:num>
  <w:num w:numId="5">
    <w:abstractNumId w:val="18"/>
  </w:num>
  <w:num w:numId="6">
    <w:abstractNumId w:val="12"/>
  </w:num>
  <w:num w:numId="7">
    <w:abstractNumId w:val="28"/>
  </w:num>
  <w:num w:numId="8">
    <w:abstractNumId w:val="21"/>
  </w:num>
  <w:num w:numId="9">
    <w:abstractNumId w:val="25"/>
  </w:num>
  <w:num w:numId="10">
    <w:abstractNumId w:val="3"/>
  </w:num>
  <w:num w:numId="11">
    <w:abstractNumId w:val="22"/>
  </w:num>
  <w:num w:numId="12">
    <w:abstractNumId w:val="6"/>
  </w:num>
  <w:num w:numId="13">
    <w:abstractNumId w:val="24"/>
  </w:num>
  <w:num w:numId="14">
    <w:abstractNumId w:val="17"/>
  </w:num>
  <w:num w:numId="15">
    <w:abstractNumId w:val="27"/>
  </w:num>
  <w:num w:numId="16">
    <w:abstractNumId w:val="16"/>
  </w:num>
  <w:num w:numId="17">
    <w:abstractNumId w:val="8"/>
  </w:num>
  <w:num w:numId="18">
    <w:abstractNumId w:val="11"/>
  </w:num>
  <w:num w:numId="19">
    <w:abstractNumId w:val="29"/>
  </w:num>
  <w:num w:numId="20">
    <w:abstractNumId w:val="10"/>
  </w:num>
  <w:num w:numId="21">
    <w:abstractNumId w:val="4"/>
  </w:num>
  <w:num w:numId="22">
    <w:abstractNumId w:val="15"/>
  </w:num>
  <w:num w:numId="23">
    <w:abstractNumId w:val="23"/>
  </w:num>
  <w:num w:numId="24">
    <w:abstractNumId w:val="13"/>
  </w:num>
  <w:num w:numId="25">
    <w:abstractNumId w:val="9"/>
  </w:num>
  <w:num w:numId="26">
    <w:abstractNumId w:val="7"/>
  </w:num>
  <w:num w:numId="27">
    <w:abstractNumId w:val="5"/>
  </w:num>
  <w:num w:numId="28">
    <w:abstractNumId w:val="0"/>
  </w:num>
  <w:num w:numId="29">
    <w:abstractNumId w:val="14"/>
  </w:num>
  <w:num w:numId="30">
    <w:abstractNumId w:val="19"/>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757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B7A"/>
    <w:rsid w:val="00002A9A"/>
    <w:rsid w:val="000129D2"/>
    <w:rsid w:val="00014459"/>
    <w:rsid w:val="00020686"/>
    <w:rsid w:val="00021EC5"/>
    <w:rsid w:val="00022940"/>
    <w:rsid w:val="000231AD"/>
    <w:rsid w:val="00024723"/>
    <w:rsid w:val="0002482E"/>
    <w:rsid w:val="000278BE"/>
    <w:rsid w:val="0003016B"/>
    <w:rsid w:val="000336D1"/>
    <w:rsid w:val="00033FF7"/>
    <w:rsid w:val="00034331"/>
    <w:rsid w:val="0003700A"/>
    <w:rsid w:val="000404F5"/>
    <w:rsid w:val="00050324"/>
    <w:rsid w:val="000524A5"/>
    <w:rsid w:val="00055C9D"/>
    <w:rsid w:val="00073AB7"/>
    <w:rsid w:val="00076B46"/>
    <w:rsid w:val="00077498"/>
    <w:rsid w:val="00081D9E"/>
    <w:rsid w:val="000821CE"/>
    <w:rsid w:val="00087481"/>
    <w:rsid w:val="00095436"/>
    <w:rsid w:val="000A0150"/>
    <w:rsid w:val="000B1DBE"/>
    <w:rsid w:val="000B4CBE"/>
    <w:rsid w:val="000B73F0"/>
    <w:rsid w:val="000B7FAD"/>
    <w:rsid w:val="000D15AE"/>
    <w:rsid w:val="000D15EE"/>
    <w:rsid w:val="000E1CCC"/>
    <w:rsid w:val="000E63C9"/>
    <w:rsid w:val="000F33B5"/>
    <w:rsid w:val="000F3852"/>
    <w:rsid w:val="000F5A04"/>
    <w:rsid w:val="000F755F"/>
    <w:rsid w:val="00105AE4"/>
    <w:rsid w:val="00110185"/>
    <w:rsid w:val="001207D2"/>
    <w:rsid w:val="00121C95"/>
    <w:rsid w:val="00121D4A"/>
    <w:rsid w:val="00130E9D"/>
    <w:rsid w:val="0014634B"/>
    <w:rsid w:val="00150A6D"/>
    <w:rsid w:val="001531BB"/>
    <w:rsid w:val="00153C07"/>
    <w:rsid w:val="00155710"/>
    <w:rsid w:val="00157008"/>
    <w:rsid w:val="001610DB"/>
    <w:rsid w:val="00167D11"/>
    <w:rsid w:val="00185B35"/>
    <w:rsid w:val="00186A4C"/>
    <w:rsid w:val="00191C47"/>
    <w:rsid w:val="00191C7C"/>
    <w:rsid w:val="00193196"/>
    <w:rsid w:val="00195E0F"/>
    <w:rsid w:val="001A2381"/>
    <w:rsid w:val="001A2544"/>
    <w:rsid w:val="001A6275"/>
    <w:rsid w:val="001B3E0D"/>
    <w:rsid w:val="001B6C86"/>
    <w:rsid w:val="001C5C12"/>
    <w:rsid w:val="001D1636"/>
    <w:rsid w:val="001D5B5E"/>
    <w:rsid w:val="001E318C"/>
    <w:rsid w:val="001E7202"/>
    <w:rsid w:val="001F19CB"/>
    <w:rsid w:val="001F2BC8"/>
    <w:rsid w:val="001F2DCF"/>
    <w:rsid w:val="001F3839"/>
    <w:rsid w:val="001F5F6B"/>
    <w:rsid w:val="00201090"/>
    <w:rsid w:val="0021722D"/>
    <w:rsid w:val="002221E9"/>
    <w:rsid w:val="00236707"/>
    <w:rsid w:val="00236814"/>
    <w:rsid w:val="0024052F"/>
    <w:rsid w:val="00243EBC"/>
    <w:rsid w:val="00246A35"/>
    <w:rsid w:val="00247C05"/>
    <w:rsid w:val="00255CEB"/>
    <w:rsid w:val="002737F1"/>
    <w:rsid w:val="002741D4"/>
    <w:rsid w:val="00281B91"/>
    <w:rsid w:val="00284165"/>
    <w:rsid w:val="00284348"/>
    <w:rsid w:val="002865B8"/>
    <w:rsid w:val="002A2A42"/>
    <w:rsid w:val="002B3739"/>
    <w:rsid w:val="002B563E"/>
    <w:rsid w:val="002C3997"/>
    <w:rsid w:val="002C3EB1"/>
    <w:rsid w:val="002D6D57"/>
    <w:rsid w:val="002E7D21"/>
    <w:rsid w:val="002F03AA"/>
    <w:rsid w:val="002F51F5"/>
    <w:rsid w:val="003007AA"/>
    <w:rsid w:val="00312137"/>
    <w:rsid w:val="00321663"/>
    <w:rsid w:val="00322946"/>
    <w:rsid w:val="00324CF9"/>
    <w:rsid w:val="00324F53"/>
    <w:rsid w:val="003252B6"/>
    <w:rsid w:val="00326084"/>
    <w:rsid w:val="00330359"/>
    <w:rsid w:val="003350FC"/>
    <w:rsid w:val="0033510A"/>
    <w:rsid w:val="0033762F"/>
    <w:rsid w:val="003511C1"/>
    <w:rsid w:val="00351C54"/>
    <w:rsid w:val="00352602"/>
    <w:rsid w:val="00352D96"/>
    <w:rsid w:val="00365D5D"/>
    <w:rsid w:val="00366C7E"/>
    <w:rsid w:val="00366C94"/>
    <w:rsid w:val="00372265"/>
    <w:rsid w:val="003727D8"/>
    <w:rsid w:val="003829F9"/>
    <w:rsid w:val="00384EA3"/>
    <w:rsid w:val="00387B9F"/>
    <w:rsid w:val="003923B8"/>
    <w:rsid w:val="00392AD5"/>
    <w:rsid w:val="003A39A1"/>
    <w:rsid w:val="003A6B00"/>
    <w:rsid w:val="003B2712"/>
    <w:rsid w:val="003B7F13"/>
    <w:rsid w:val="003C0D69"/>
    <w:rsid w:val="003C2191"/>
    <w:rsid w:val="003C7D97"/>
    <w:rsid w:val="003D06CC"/>
    <w:rsid w:val="003D3863"/>
    <w:rsid w:val="003E014A"/>
    <w:rsid w:val="003E072D"/>
    <w:rsid w:val="003E6EB9"/>
    <w:rsid w:val="003F57C1"/>
    <w:rsid w:val="003F6801"/>
    <w:rsid w:val="003F758F"/>
    <w:rsid w:val="004110DE"/>
    <w:rsid w:val="00437BB7"/>
    <w:rsid w:val="0044085A"/>
    <w:rsid w:val="00445D2E"/>
    <w:rsid w:val="00447891"/>
    <w:rsid w:val="00456457"/>
    <w:rsid w:val="00456A11"/>
    <w:rsid w:val="0045793F"/>
    <w:rsid w:val="004759D2"/>
    <w:rsid w:val="004815DB"/>
    <w:rsid w:val="0049406F"/>
    <w:rsid w:val="004A2649"/>
    <w:rsid w:val="004B21A5"/>
    <w:rsid w:val="004C58A0"/>
    <w:rsid w:val="004D2CE2"/>
    <w:rsid w:val="004D6B94"/>
    <w:rsid w:val="005037F0"/>
    <w:rsid w:val="005130F0"/>
    <w:rsid w:val="00516A86"/>
    <w:rsid w:val="00522013"/>
    <w:rsid w:val="005225CB"/>
    <w:rsid w:val="005275F6"/>
    <w:rsid w:val="00545422"/>
    <w:rsid w:val="0055294E"/>
    <w:rsid w:val="00552A15"/>
    <w:rsid w:val="00554D96"/>
    <w:rsid w:val="0055731C"/>
    <w:rsid w:val="00572102"/>
    <w:rsid w:val="00573440"/>
    <w:rsid w:val="00575BA1"/>
    <w:rsid w:val="0058190F"/>
    <w:rsid w:val="00583276"/>
    <w:rsid w:val="00585DE8"/>
    <w:rsid w:val="005912F0"/>
    <w:rsid w:val="005919E0"/>
    <w:rsid w:val="005A2ED9"/>
    <w:rsid w:val="005A3A24"/>
    <w:rsid w:val="005D3324"/>
    <w:rsid w:val="005D3F02"/>
    <w:rsid w:val="005D6DBA"/>
    <w:rsid w:val="005E35C5"/>
    <w:rsid w:val="005E4D10"/>
    <w:rsid w:val="005E6FAA"/>
    <w:rsid w:val="005F1BB0"/>
    <w:rsid w:val="005F441C"/>
    <w:rsid w:val="00600B6D"/>
    <w:rsid w:val="00603386"/>
    <w:rsid w:val="00617CE8"/>
    <w:rsid w:val="0062739B"/>
    <w:rsid w:val="00635F17"/>
    <w:rsid w:val="00641630"/>
    <w:rsid w:val="00642653"/>
    <w:rsid w:val="00646FE7"/>
    <w:rsid w:val="0064792C"/>
    <w:rsid w:val="006530B0"/>
    <w:rsid w:val="00654643"/>
    <w:rsid w:val="00654EA5"/>
    <w:rsid w:val="00656C4D"/>
    <w:rsid w:val="00656F09"/>
    <w:rsid w:val="00657E45"/>
    <w:rsid w:val="00660D1A"/>
    <w:rsid w:val="00661F89"/>
    <w:rsid w:val="00666B3C"/>
    <w:rsid w:val="006970A9"/>
    <w:rsid w:val="006A166F"/>
    <w:rsid w:val="006A2A1D"/>
    <w:rsid w:val="006A6336"/>
    <w:rsid w:val="006A7933"/>
    <w:rsid w:val="006B672E"/>
    <w:rsid w:val="006C118B"/>
    <w:rsid w:val="006C6263"/>
    <w:rsid w:val="006C7630"/>
    <w:rsid w:val="006D32F2"/>
    <w:rsid w:val="006D4715"/>
    <w:rsid w:val="006D567D"/>
    <w:rsid w:val="006E09B0"/>
    <w:rsid w:val="006E47FA"/>
    <w:rsid w:val="006E4893"/>
    <w:rsid w:val="006E4FEB"/>
    <w:rsid w:val="006E5716"/>
    <w:rsid w:val="006F1627"/>
    <w:rsid w:val="007108E3"/>
    <w:rsid w:val="0071585E"/>
    <w:rsid w:val="00716574"/>
    <w:rsid w:val="00717C70"/>
    <w:rsid w:val="00723544"/>
    <w:rsid w:val="00726A1B"/>
    <w:rsid w:val="007302B3"/>
    <w:rsid w:val="00730733"/>
    <w:rsid w:val="00730E3A"/>
    <w:rsid w:val="00733EF4"/>
    <w:rsid w:val="00736AAF"/>
    <w:rsid w:val="00741CBA"/>
    <w:rsid w:val="00750F27"/>
    <w:rsid w:val="0075416B"/>
    <w:rsid w:val="00755736"/>
    <w:rsid w:val="007609BB"/>
    <w:rsid w:val="00765B2A"/>
    <w:rsid w:val="00767D61"/>
    <w:rsid w:val="007760A0"/>
    <w:rsid w:val="00780C78"/>
    <w:rsid w:val="007817A0"/>
    <w:rsid w:val="00782351"/>
    <w:rsid w:val="00783A34"/>
    <w:rsid w:val="00794E97"/>
    <w:rsid w:val="007C2E0D"/>
    <w:rsid w:val="007C3032"/>
    <w:rsid w:val="007C3D3D"/>
    <w:rsid w:val="007C6B52"/>
    <w:rsid w:val="007C786E"/>
    <w:rsid w:val="007D16C5"/>
    <w:rsid w:val="007D4746"/>
    <w:rsid w:val="007E78E3"/>
    <w:rsid w:val="007E7CFD"/>
    <w:rsid w:val="007F1431"/>
    <w:rsid w:val="007F2130"/>
    <w:rsid w:val="007F28DD"/>
    <w:rsid w:val="00801C0F"/>
    <w:rsid w:val="0080609E"/>
    <w:rsid w:val="00806124"/>
    <w:rsid w:val="00807776"/>
    <w:rsid w:val="00810125"/>
    <w:rsid w:val="0081155E"/>
    <w:rsid w:val="00822A98"/>
    <w:rsid w:val="00822D29"/>
    <w:rsid w:val="00834A1B"/>
    <w:rsid w:val="008360BE"/>
    <w:rsid w:val="00851817"/>
    <w:rsid w:val="00852911"/>
    <w:rsid w:val="00857C1B"/>
    <w:rsid w:val="008605A4"/>
    <w:rsid w:val="00862FE4"/>
    <w:rsid w:val="0086389A"/>
    <w:rsid w:val="0086645D"/>
    <w:rsid w:val="00875BA2"/>
    <w:rsid w:val="0087605E"/>
    <w:rsid w:val="00877E6B"/>
    <w:rsid w:val="00880657"/>
    <w:rsid w:val="00880E1A"/>
    <w:rsid w:val="00884301"/>
    <w:rsid w:val="008A20F2"/>
    <w:rsid w:val="008B1FEE"/>
    <w:rsid w:val="008B7647"/>
    <w:rsid w:val="008D440F"/>
    <w:rsid w:val="008E3DDE"/>
    <w:rsid w:val="0090031C"/>
    <w:rsid w:val="00903C32"/>
    <w:rsid w:val="00916B16"/>
    <w:rsid w:val="009173B9"/>
    <w:rsid w:val="00922EFE"/>
    <w:rsid w:val="00924C5C"/>
    <w:rsid w:val="00925590"/>
    <w:rsid w:val="009267D6"/>
    <w:rsid w:val="0093252A"/>
    <w:rsid w:val="0093335D"/>
    <w:rsid w:val="00933442"/>
    <w:rsid w:val="0093613E"/>
    <w:rsid w:val="00943026"/>
    <w:rsid w:val="0094751D"/>
    <w:rsid w:val="0095501A"/>
    <w:rsid w:val="009658ED"/>
    <w:rsid w:val="00965FC0"/>
    <w:rsid w:val="00966B81"/>
    <w:rsid w:val="009745F2"/>
    <w:rsid w:val="00975F55"/>
    <w:rsid w:val="009809DA"/>
    <w:rsid w:val="009810DC"/>
    <w:rsid w:val="00985BC3"/>
    <w:rsid w:val="009A1AAC"/>
    <w:rsid w:val="009A3500"/>
    <w:rsid w:val="009A47E7"/>
    <w:rsid w:val="009B6F61"/>
    <w:rsid w:val="009C7720"/>
    <w:rsid w:val="009D1F85"/>
    <w:rsid w:val="009D3FE6"/>
    <w:rsid w:val="009F13F5"/>
    <w:rsid w:val="009F2484"/>
    <w:rsid w:val="009F6C8E"/>
    <w:rsid w:val="00A07E3D"/>
    <w:rsid w:val="00A12199"/>
    <w:rsid w:val="00A14AA7"/>
    <w:rsid w:val="00A202F0"/>
    <w:rsid w:val="00A22C59"/>
    <w:rsid w:val="00A23AFA"/>
    <w:rsid w:val="00A25F0A"/>
    <w:rsid w:val="00A26650"/>
    <w:rsid w:val="00A31B3E"/>
    <w:rsid w:val="00A44F0F"/>
    <w:rsid w:val="00A51B50"/>
    <w:rsid w:val="00A51D67"/>
    <w:rsid w:val="00A532F3"/>
    <w:rsid w:val="00A576EE"/>
    <w:rsid w:val="00A604CB"/>
    <w:rsid w:val="00A64825"/>
    <w:rsid w:val="00A65C30"/>
    <w:rsid w:val="00A65D4D"/>
    <w:rsid w:val="00A74DAB"/>
    <w:rsid w:val="00A76BCF"/>
    <w:rsid w:val="00A76CF7"/>
    <w:rsid w:val="00A8489E"/>
    <w:rsid w:val="00A93685"/>
    <w:rsid w:val="00A9746C"/>
    <w:rsid w:val="00AA52F0"/>
    <w:rsid w:val="00AB26BD"/>
    <w:rsid w:val="00AB3016"/>
    <w:rsid w:val="00AB368A"/>
    <w:rsid w:val="00AB7C6A"/>
    <w:rsid w:val="00AC29F3"/>
    <w:rsid w:val="00AC5C59"/>
    <w:rsid w:val="00AD11D3"/>
    <w:rsid w:val="00AD363F"/>
    <w:rsid w:val="00AD4FE2"/>
    <w:rsid w:val="00AE18CB"/>
    <w:rsid w:val="00AE35AA"/>
    <w:rsid w:val="00AE7318"/>
    <w:rsid w:val="00AF363F"/>
    <w:rsid w:val="00AF6626"/>
    <w:rsid w:val="00B004A4"/>
    <w:rsid w:val="00B02B6C"/>
    <w:rsid w:val="00B03B64"/>
    <w:rsid w:val="00B10087"/>
    <w:rsid w:val="00B15B19"/>
    <w:rsid w:val="00B15E04"/>
    <w:rsid w:val="00B231E5"/>
    <w:rsid w:val="00B25D9E"/>
    <w:rsid w:val="00B31E86"/>
    <w:rsid w:val="00B32A25"/>
    <w:rsid w:val="00B3564B"/>
    <w:rsid w:val="00B36014"/>
    <w:rsid w:val="00B36245"/>
    <w:rsid w:val="00B41DDE"/>
    <w:rsid w:val="00B460F4"/>
    <w:rsid w:val="00B52E16"/>
    <w:rsid w:val="00B54D85"/>
    <w:rsid w:val="00B63534"/>
    <w:rsid w:val="00B76FF2"/>
    <w:rsid w:val="00B82E48"/>
    <w:rsid w:val="00B86CA1"/>
    <w:rsid w:val="00B935EC"/>
    <w:rsid w:val="00BA420F"/>
    <w:rsid w:val="00BA4AF3"/>
    <w:rsid w:val="00BB1AE1"/>
    <w:rsid w:val="00BB1BB4"/>
    <w:rsid w:val="00BD0230"/>
    <w:rsid w:val="00BD2153"/>
    <w:rsid w:val="00BD5AA6"/>
    <w:rsid w:val="00BE399F"/>
    <w:rsid w:val="00C02B87"/>
    <w:rsid w:val="00C03C45"/>
    <w:rsid w:val="00C104FC"/>
    <w:rsid w:val="00C12774"/>
    <w:rsid w:val="00C21C65"/>
    <w:rsid w:val="00C22F11"/>
    <w:rsid w:val="00C4086D"/>
    <w:rsid w:val="00C462F4"/>
    <w:rsid w:val="00C464D1"/>
    <w:rsid w:val="00C56AF5"/>
    <w:rsid w:val="00C57858"/>
    <w:rsid w:val="00C64610"/>
    <w:rsid w:val="00C653CA"/>
    <w:rsid w:val="00C72443"/>
    <w:rsid w:val="00C8127F"/>
    <w:rsid w:val="00C81C36"/>
    <w:rsid w:val="00C903A4"/>
    <w:rsid w:val="00C909EA"/>
    <w:rsid w:val="00C92DEC"/>
    <w:rsid w:val="00CA1896"/>
    <w:rsid w:val="00CA594A"/>
    <w:rsid w:val="00CA6302"/>
    <w:rsid w:val="00CA684B"/>
    <w:rsid w:val="00CA7E85"/>
    <w:rsid w:val="00CB1535"/>
    <w:rsid w:val="00CB3F5A"/>
    <w:rsid w:val="00CB5B28"/>
    <w:rsid w:val="00CB71E5"/>
    <w:rsid w:val="00CB7DA0"/>
    <w:rsid w:val="00CD2448"/>
    <w:rsid w:val="00CD79B7"/>
    <w:rsid w:val="00CF1857"/>
    <w:rsid w:val="00CF5371"/>
    <w:rsid w:val="00D0323A"/>
    <w:rsid w:val="00D0559F"/>
    <w:rsid w:val="00D0665C"/>
    <w:rsid w:val="00D077E9"/>
    <w:rsid w:val="00D1045D"/>
    <w:rsid w:val="00D15D33"/>
    <w:rsid w:val="00D20BB3"/>
    <w:rsid w:val="00D310E1"/>
    <w:rsid w:val="00D35827"/>
    <w:rsid w:val="00D36083"/>
    <w:rsid w:val="00D42C14"/>
    <w:rsid w:val="00D42CB7"/>
    <w:rsid w:val="00D43F44"/>
    <w:rsid w:val="00D44BDC"/>
    <w:rsid w:val="00D536B7"/>
    <w:rsid w:val="00D5413D"/>
    <w:rsid w:val="00D570A9"/>
    <w:rsid w:val="00D61D07"/>
    <w:rsid w:val="00D66F3A"/>
    <w:rsid w:val="00D70D02"/>
    <w:rsid w:val="00D72562"/>
    <w:rsid w:val="00D770C7"/>
    <w:rsid w:val="00D77D98"/>
    <w:rsid w:val="00D82C43"/>
    <w:rsid w:val="00D86945"/>
    <w:rsid w:val="00D90290"/>
    <w:rsid w:val="00D90F98"/>
    <w:rsid w:val="00DA31A5"/>
    <w:rsid w:val="00DB0F8C"/>
    <w:rsid w:val="00DB15E2"/>
    <w:rsid w:val="00DC24D6"/>
    <w:rsid w:val="00DC695D"/>
    <w:rsid w:val="00DD152F"/>
    <w:rsid w:val="00DE213F"/>
    <w:rsid w:val="00DE2A62"/>
    <w:rsid w:val="00DE4661"/>
    <w:rsid w:val="00DF027C"/>
    <w:rsid w:val="00E00A32"/>
    <w:rsid w:val="00E030E4"/>
    <w:rsid w:val="00E10F93"/>
    <w:rsid w:val="00E13256"/>
    <w:rsid w:val="00E21618"/>
    <w:rsid w:val="00E22ACD"/>
    <w:rsid w:val="00E246B6"/>
    <w:rsid w:val="00E527EB"/>
    <w:rsid w:val="00E5381A"/>
    <w:rsid w:val="00E56DC2"/>
    <w:rsid w:val="00E60EB2"/>
    <w:rsid w:val="00E60F53"/>
    <w:rsid w:val="00E61992"/>
    <w:rsid w:val="00E619F1"/>
    <w:rsid w:val="00E620B0"/>
    <w:rsid w:val="00E6292E"/>
    <w:rsid w:val="00E81B40"/>
    <w:rsid w:val="00E84F6D"/>
    <w:rsid w:val="00E86241"/>
    <w:rsid w:val="00E96B7A"/>
    <w:rsid w:val="00EA35AD"/>
    <w:rsid w:val="00EA45DD"/>
    <w:rsid w:val="00EB0316"/>
    <w:rsid w:val="00EB06E3"/>
    <w:rsid w:val="00EB5A89"/>
    <w:rsid w:val="00EC7F97"/>
    <w:rsid w:val="00ED050A"/>
    <w:rsid w:val="00EE0060"/>
    <w:rsid w:val="00EF00C1"/>
    <w:rsid w:val="00EF555B"/>
    <w:rsid w:val="00EF5C99"/>
    <w:rsid w:val="00F00653"/>
    <w:rsid w:val="00F026BC"/>
    <w:rsid w:val="00F027BB"/>
    <w:rsid w:val="00F038B7"/>
    <w:rsid w:val="00F10892"/>
    <w:rsid w:val="00F11DCF"/>
    <w:rsid w:val="00F162EA"/>
    <w:rsid w:val="00F162ED"/>
    <w:rsid w:val="00F17495"/>
    <w:rsid w:val="00F515C5"/>
    <w:rsid w:val="00F52D27"/>
    <w:rsid w:val="00F54E26"/>
    <w:rsid w:val="00F56F8D"/>
    <w:rsid w:val="00F618BB"/>
    <w:rsid w:val="00F765DC"/>
    <w:rsid w:val="00F83527"/>
    <w:rsid w:val="00F84B50"/>
    <w:rsid w:val="00F85369"/>
    <w:rsid w:val="00F92660"/>
    <w:rsid w:val="00FB0527"/>
    <w:rsid w:val="00FB0DC8"/>
    <w:rsid w:val="00FB760F"/>
    <w:rsid w:val="00FC5E17"/>
    <w:rsid w:val="00FC7843"/>
    <w:rsid w:val="00FD183F"/>
    <w:rsid w:val="00FD2E98"/>
    <w:rsid w:val="00FD35AA"/>
    <w:rsid w:val="00FD583F"/>
    <w:rsid w:val="00FD7488"/>
    <w:rsid w:val="00FE2290"/>
    <w:rsid w:val="00FE3EF5"/>
    <w:rsid w:val="00FF16B4"/>
    <w:rsid w:val="73F76C44"/>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5777"/>
    <o:shapelayout v:ext="edit">
      <o:idmap v:ext="edit" data="1"/>
    </o:shapelayout>
  </w:shapeDefaults>
  <w:decimalSymbol w:val="."/>
  <w:listSeparator w:val=","/>
  <w14:docId w14:val="279FB60A"/>
  <w15:docId w15:val="{B7124553-2E7D-40AC-8B2B-913DDF09F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F13F5"/>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B36014"/>
    <w:pPr>
      <w:ind w:left="720"/>
      <w:contextualSpacing/>
    </w:pPr>
  </w:style>
  <w:style w:type="paragraph" w:styleId="TOCHeading">
    <w:name w:val="TOC Heading"/>
    <w:basedOn w:val="Heading1"/>
    <w:next w:val="Normal"/>
    <w:uiPriority w:val="39"/>
    <w:unhideWhenUsed/>
    <w:qFormat/>
    <w:rsid w:val="00A64825"/>
    <w:pPr>
      <w:keepLines/>
      <w:spacing w:after="0" w:line="259" w:lineRule="auto"/>
      <w:outlineLvl w:val="9"/>
    </w:pPr>
    <w:rPr>
      <w:b w:val="0"/>
      <w:color w:val="013A57" w:themeColor="accent1" w:themeShade="BF"/>
      <w:kern w:val="0"/>
      <w:sz w:val="32"/>
    </w:rPr>
  </w:style>
  <w:style w:type="paragraph" w:styleId="TOC2">
    <w:name w:val="toc 2"/>
    <w:basedOn w:val="Normal"/>
    <w:next w:val="Normal"/>
    <w:autoRedefine/>
    <w:uiPriority w:val="39"/>
    <w:unhideWhenUsed/>
    <w:rsid w:val="00A64825"/>
    <w:pPr>
      <w:spacing w:after="100" w:line="259" w:lineRule="auto"/>
      <w:ind w:left="220"/>
    </w:pPr>
    <w:rPr>
      <w:rFonts w:cs="Times New Roman"/>
      <w:b w:val="0"/>
      <w:color w:val="auto"/>
      <w:sz w:val="22"/>
    </w:rPr>
  </w:style>
  <w:style w:type="paragraph" w:styleId="TOC1">
    <w:name w:val="toc 1"/>
    <w:basedOn w:val="Normal"/>
    <w:next w:val="Normal"/>
    <w:autoRedefine/>
    <w:uiPriority w:val="39"/>
    <w:unhideWhenUsed/>
    <w:rsid w:val="00A64825"/>
    <w:pPr>
      <w:spacing w:after="100" w:line="259" w:lineRule="auto"/>
    </w:pPr>
    <w:rPr>
      <w:rFonts w:cs="Times New Roman"/>
      <w:b w:val="0"/>
      <w:color w:val="auto"/>
      <w:sz w:val="22"/>
    </w:rPr>
  </w:style>
  <w:style w:type="paragraph" w:styleId="TOC3">
    <w:name w:val="toc 3"/>
    <w:basedOn w:val="Normal"/>
    <w:next w:val="Normal"/>
    <w:autoRedefine/>
    <w:uiPriority w:val="39"/>
    <w:unhideWhenUsed/>
    <w:rsid w:val="00A64825"/>
    <w:pPr>
      <w:spacing w:after="100" w:line="259" w:lineRule="auto"/>
      <w:ind w:left="440"/>
    </w:pPr>
    <w:rPr>
      <w:rFonts w:cs="Times New Roman"/>
      <w:b w:val="0"/>
      <w:color w:val="auto"/>
      <w:sz w:val="22"/>
    </w:rPr>
  </w:style>
  <w:style w:type="character" w:styleId="Hyperlink">
    <w:name w:val="Hyperlink"/>
    <w:basedOn w:val="DefaultParagraphFont"/>
    <w:uiPriority w:val="99"/>
    <w:unhideWhenUsed/>
    <w:rsid w:val="00A64825"/>
    <w:rPr>
      <w:color w:val="3592CF" w:themeColor="hyperlink"/>
      <w:u w:val="single"/>
    </w:rPr>
  </w:style>
  <w:style w:type="character" w:styleId="Emphasis">
    <w:name w:val="Emphasis"/>
    <w:basedOn w:val="DefaultParagraphFont"/>
    <w:uiPriority w:val="20"/>
    <w:qFormat/>
    <w:rsid w:val="006D32F2"/>
    <w:rPr>
      <w:i/>
      <w:iCs/>
    </w:rPr>
  </w:style>
  <w:style w:type="paragraph" w:customStyle="1" w:styleId="paragraph">
    <w:name w:val="paragraph"/>
    <w:basedOn w:val="Normal"/>
    <w:rsid w:val="006A6336"/>
    <w:pPr>
      <w:spacing w:before="100" w:beforeAutospacing="1" w:after="100" w:afterAutospacing="1" w:line="240" w:lineRule="auto"/>
    </w:pPr>
    <w:rPr>
      <w:rFonts w:ascii="Times New Roman" w:eastAsia="Times New Roman" w:hAnsi="Times New Roman" w:cs="Times New Roman"/>
      <w:b w:val="0"/>
      <w:color w:val="auto"/>
      <w:sz w:val="24"/>
      <w:szCs w:val="24"/>
      <w:lang w:val="en-ZA" w:eastAsia="en-ZA"/>
    </w:rPr>
  </w:style>
  <w:style w:type="character" w:customStyle="1" w:styleId="normaltextrun">
    <w:name w:val="normaltextrun"/>
    <w:basedOn w:val="DefaultParagraphFont"/>
    <w:rsid w:val="006A6336"/>
  </w:style>
  <w:style w:type="character" w:customStyle="1" w:styleId="eop">
    <w:name w:val="eop"/>
    <w:basedOn w:val="DefaultParagraphFont"/>
    <w:rsid w:val="006A6336"/>
  </w:style>
  <w:style w:type="character" w:customStyle="1" w:styleId="Heading3Char">
    <w:name w:val="Heading 3 Char"/>
    <w:basedOn w:val="DefaultParagraphFont"/>
    <w:link w:val="Heading3"/>
    <w:uiPriority w:val="5"/>
    <w:rsid w:val="009F13F5"/>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736704">
      <w:bodyDiv w:val="1"/>
      <w:marLeft w:val="0"/>
      <w:marRight w:val="0"/>
      <w:marTop w:val="0"/>
      <w:marBottom w:val="0"/>
      <w:divBdr>
        <w:top w:val="none" w:sz="0" w:space="0" w:color="auto"/>
        <w:left w:val="none" w:sz="0" w:space="0" w:color="auto"/>
        <w:bottom w:val="none" w:sz="0" w:space="0" w:color="auto"/>
        <w:right w:val="none" w:sz="0" w:space="0" w:color="auto"/>
      </w:divBdr>
      <w:divsChild>
        <w:div w:id="1594045604">
          <w:marLeft w:val="0"/>
          <w:marRight w:val="0"/>
          <w:marTop w:val="0"/>
          <w:marBottom w:val="0"/>
          <w:divBdr>
            <w:top w:val="none" w:sz="0" w:space="0" w:color="auto"/>
            <w:left w:val="none" w:sz="0" w:space="0" w:color="auto"/>
            <w:bottom w:val="none" w:sz="0" w:space="0" w:color="auto"/>
            <w:right w:val="none" w:sz="0" w:space="0" w:color="auto"/>
          </w:divBdr>
          <w:divsChild>
            <w:div w:id="843207638">
              <w:marLeft w:val="0"/>
              <w:marRight w:val="0"/>
              <w:marTop w:val="0"/>
              <w:marBottom w:val="0"/>
              <w:divBdr>
                <w:top w:val="none" w:sz="0" w:space="0" w:color="auto"/>
                <w:left w:val="none" w:sz="0" w:space="0" w:color="auto"/>
                <w:bottom w:val="none" w:sz="0" w:space="0" w:color="auto"/>
                <w:right w:val="none" w:sz="0" w:space="0" w:color="auto"/>
              </w:divBdr>
            </w:div>
          </w:divsChild>
        </w:div>
        <w:div w:id="492330432">
          <w:marLeft w:val="0"/>
          <w:marRight w:val="0"/>
          <w:marTop w:val="0"/>
          <w:marBottom w:val="0"/>
          <w:divBdr>
            <w:top w:val="none" w:sz="0" w:space="0" w:color="auto"/>
            <w:left w:val="none" w:sz="0" w:space="0" w:color="auto"/>
            <w:bottom w:val="none" w:sz="0" w:space="0" w:color="auto"/>
            <w:right w:val="none" w:sz="0" w:space="0" w:color="auto"/>
          </w:divBdr>
          <w:divsChild>
            <w:div w:id="43676197">
              <w:marLeft w:val="0"/>
              <w:marRight w:val="0"/>
              <w:marTop w:val="0"/>
              <w:marBottom w:val="0"/>
              <w:divBdr>
                <w:top w:val="none" w:sz="0" w:space="0" w:color="auto"/>
                <w:left w:val="none" w:sz="0" w:space="0" w:color="auto"/>
                <w:bottom w:val="none" w:sz="0" w:space="0" w:color="auto"/>
                <w:right w:val="none" w:sz="0" w:space="0" w:color="auto"/>
              </w:divBdr>
            </w:div>
          </w:divsChild>
        </w:div>
        <w:div w:id="1048607322">
          <w:marLeft w:val="0"/>
          <w:marRight w:val="0"/>
          <w:marTop w:val="0"/>
          <w:marBottom w:val="0"/>
          <w:divBdr>
            <w:top w:val="none" w:sz="0" w:space="0" w:color="auto"/>
            <w:left w:val="none" w:sz="0" w:space="0" w:color="auto"/>
            <w:bottom w:val="none" w:sz="0" w:space="0" w:color="auto"/>
            <w:right w:val="none" w:sz="0" w:space="0" w:color="auto"/>
          </w:divBdr>
          <w:divsChild>
            <w:div w:id="614798526">
              <w:marLeft w:val="0"/>
              <w:marRight w:val="0"/>
              <w:marTop w:val="0"/>
              <w:marBottom w:val="0"/>
              <w:divBdr>
                <w:top w:val="none" w:sz="0" w:space="0" w:color="auto"/>
                <w:left w:val="none" w:sz="0" w:space="0" w:color="auto"/>
                <w:bottom w:val="none" w:sz="0" w:space="0" w:color="auto"/>
                <w:right w:val="none" w:sz="0" w:space="0" w:color="auto"/>
              </w:divBdr>
            </w:div>
          </w:divsChild>
        </w:div>
        <w:div w:id="1315990962">
          <w:marLeft w:val="0"/>
          <w:marRight w:val="0"/>
          <w:marTop w:val="0"/>
          <w:marBottom w:val="0"/>
          <w:divBdr>
            <w:top w:val="none" w:sz="0" w:space="0" w:color="auto"/>
            <w:left w:val="none" w:sz="0" w:space="0" w:color="auto"/>
            <w:bottom w:val="none" w:sz="0" w:space="0" w:color="auto"/>
            <w:right w:val="none" w:sz="0" w:space="0" w:color="auto"/>
          </w:divBdr>
          <w:divsChild>
            <w:div w:id="208108658">
              <w:marLeft w:val="0"/>
              <w:marRight w:val="0"/>
              <w:marTop w:val="0"/>
              <w:marBottom w:val="0"/>
              <w:divBdr>
                <w:top w:val="none" w:sz="0" w:space="0" w:color="auto"/>
                <w:left w:val="none" w:sz="0" w:space="0" w:color="auto"/>
                <w:bottom w:val="none" w:sz="0" w:space="0" w:color="auto"/>
                <w:right w:val="none" w:sz="0" w:space="0" w:color="auto"/>
              </w:divBdr>
            </w:div>
          </w:divsChild>
        </w:div>
        <w:div w:id="439448033">
          <w:marLeft w:val="0"/>
          <w:marRight w:val="0"/>
          <w:marTop w:val="0"/>
          <w:marBottom w:val="0"/>
          <w:divBdr>
            <w:top w:val="none" w:sz="0" w:space="0" w:color="auto"/>
            <w:left w:val="none" w:sz="0" w:space="0" w:color="auto"/>
            <w:bottom w:val="none" w:sz="0" w:space="0" w:color="auto"/>
            <w:right w:val="none" w:sz="0" w:space="0" w:color="auto"/>
          </w:divBdr>
          <w:divsChild>
            <w:div w:id="2006322865">
              <w:marLeft w:val="0"/>
              <w:marRight w:val="0"/>
              <w:marTop w:val="0"/>
              <w:marBottom w:val="0"/>
              <w:divBdr>
                <w:top w:val="none" w:sz="0" w:space="0" w:color="auto"/>
                <w:left w:val="none" w:sz="0" w:space="0" w:color="auto"/>
                <w:bottom w:val="none" w:sz="0" w:space="0" w:color="auto"/>
                <w:right w:val="none" w:sz="0" w:space="0" w:color="auto"/>
              </w:divBdr>
            </w:div>
          </w:divsChild>
        </w:div>
        <w:div w:id="514075750">
          <w:marLeft w:val="0"/>
          <w:marRight w:val="0"/>
          <w:marTop w:val="0"/>
          <w:marBottom w:val="0"/>
          <w:divBdr>
            <w:top w:val="none" w:sz="0" w:space="0" w:color="auto"/>
            <w:left w:val="none" w:sz="0" w:space="0" w:color="auto"/>
            <w:bottom w:val="none" w:sz="0" w:space="0" w:color="auto"/>
            <w:right w:val="none" w:sz="0" w:space="0" w:color="auto"/>
          </w:divBdr>
          <w:divsChild>
            <w:div w:id="1659652245">
              <w:marLeft w:val="0"/>
              <w:marRight w:val="0"/>
              <w:marTop w:val="0"/>
              <w:marBottom w:val="0"/>
              <w:divBdr>
                <w:top w:val="none" w:sz="0" w:space="0" w:color="auto"/>
                <w:left w:val="none" w:sz="0" w:space="0" w:color="auto"/>
                <w:bottom w:val="none" w:sz="0" w:space="0" w:color="auto"/>
                <w:right w:val="none" w:sz="0" w:space="0" w:color="auto"/>
              </w:divBdr>
            </w:div>
          </w:divsChild>
        </w:div>
        <w:div w:id="969212786">
          <w:marLeft w:val="0"/>
          <w:marRight w:val="0"/>
          <w:marTop w:val="0"/>
          <w:marBottom w:val="0"/>
          <w:divBdr>
            <w:top w:val="none" w:sz="0" w:space="0" w:color="auto"/>
            <w:left w:val="none" w:sz="0" w:space="0" w:color="auto"/>
            <w:bottom w:val="none" w:sz="0" w:space="0" w:color="auto"/>
            <w:right w:val="none" w:sz="0" w:space="0" w:color="auto"/>
          </w:divBdr>
          <w:divsChild>
            <w:div w:id="1784417199">
              <w:marLeft w:val="0"/>
              <w:marRight w:val="0"/>
              <w:marTop w:val="0"/>
              <w:marBottom w:val="0"/>
              <w:divBdr>
                <w:top w:val="none" w:sz="0" w:space="0" w:color="auto"/>
                <w:left w:val="none" w:sz="0" w:space="0" w:color="auto"/>
                <w:bottom w:val="none" w:sz="0" w:space="0" w:color="auto"/>
                <w:right w:val="none" w:sz="0" w:space="0" w:color="auto"/>
              </w:divBdr>
            </w:div>
          </w:divsChild>
        </w:div>
        <w:div w:id="558398954">
          <w:marLeft w:val="0"/>
          <w:marRight w:val="0"/>
          <w:marTop w:val="0"/>
          <w:marBottom w:val="0"/>
          <w:divBdr>
            <w:top w:val="none" w:sz="0" w:space="0" w:color="auto"/>
            <w:left w:val="none" w:sz="0" w:space="0" w:color="auto"/>
            <w:bottom w:val="none" w:sz="0" w:space="0" w:color="auto"/>
            <w:right w:val="none" w:sz="0" w:space="0" w:color="auto"/>
          </w:divBdr>
          <w:divsChild>
            <w:div w:id="1063211411">
              <w:marLeft w:val="0"/>
              <w:marRight w:val="0"/>
              <w:marTop w:val="0"/>
              <w:marBottom w:val="0"/>
              <w:divBdr>
                <w:top w:val="none" w:sz="0" w:space="0" w:color="auto"/>
                <w:left w:val="none" w:sz="0" w:space="0" w:color="auto"/>
                <w:bottom w:val="none" w:sz="0" w:space="0" w:color="auto"/>
                <w:right w:val="none" w:sz="0" w:space="0" w:color="auto"/>
              </w:divBdr>
            </w:div>
          </w:divsChild>
        </w:div>
        <w:div w:id="501118174">
          <w:marLeft w:val="0"/>
          <w:marRight w:val="0"/>
          <w:marTop w:val="0"/>
          <w:marBottom w:val="0"/>
          <w:divBdr>
            <w:top w:val="none" w:sz="0" w:space="0" w:color="auto"/>
            <w:left w:val="none" w:sz="0" w:space="0" w:color="auto"/>
            <w:bottom w:val="none" w:sz="0" w:space="0" w:color="auto"/>
            <w:right w:val="none" w:sz="0" w:space="0" w:color="auto"/>
          </w:divBdr>
          <w:divsChild>
            <w:div w:id="545458004">
              <w:marLeft w:val="0"/>
              <w:marRight w:val="0"/>
              <w:marTop w:val="0"/>
              <w:marBottom w:val="0"/>
              <w:divBdr>
                <w:top w:val="none" w:sz="0" w:space="0" w:color="auto"/>
                <w:left w:val="none" w:sz="0" w:space="0" w:color="auto"/>
                <w:bottom w:val="none" w:sz="0" w:space="0" w:color="auto"/>
                <w:right w:val="none" w:sz="0" w:space="0" w:color="auto"/>
              </w:divBdr>
            </w:div>
          </w:divsChild>
        </w:div>
        <w:div w:id="434131030">
          <w:marLeft w:val="0"/>
          <w:marRight w:val="0"/>
          <w:marTop w:val="0"/>
          <w:marBottom w:val="0"/>
          <w:divBdr>
            <w:top w:val="none" w:sz="0" w:space="0" w:color="auto"/>
            <w:left w:val="none" w:sz="0" w:space="0" w:color="auto"/>
            <w:bottom w:val="none" w:sz="0" w:space="0" w:color="auto"/>
            <w:right w:val="none" w:sz="0" w:space="0" w:color="auto"/>
          </w:divBdr>
          <w:divsChild>
            <w:div w:id="247154173">
              <w:marLeft w:val="0"/>
              <w:marRight w:val="0"/>
              <w:marTop w:val="0"/>
              <w:marBottom w:val="0"/>
              <w:divBdr>
                <w:top w:val="none" w:sz="0" w:space="0" w:color="auto"/>
                <w:left w:val="none" w:sz="0" w:space="0" w:color="auto"/>
                <w:bottom w:val="none" w:sz="0" w:space="0" w:color="auto"/>
                <w:right w:val="none" w:sz="0" w:space="0" w:color="auto"/>
              </w:divBdr>
            </w:div>
          </w:divsChild>
        </w:div>
        <w:div w:id="63838819">
          <w:marLeft w:val="0"/>
          <w:marRight w:val="0"/>
          <w:marTop w:val="0"/>
          <w:marBottom w:val="0"/>
          <w:divBdr>
            <w:top w:val="none" w:sz="0" w:space="0" w:color="auto"/>
            <w:left w:val="none" w:sz="0" w:space="0" w:color="auto"/>
            <w:bottom w:val="none" w:sz="0" w:space="0" w:color="auto"/>
            <w:right w:val="none" w:sz="0" w:space="0" w:color="auto"/>
          </w:divBdr>
          <w:divsChild>
            <w:div w:id="638609545">
              <w:marLeft w:val="0"/>
              <w:marRight w:val="0"/>
              <w:marTop w:val="0"/>
              <w:marBottom w:val="0"/>
              <w:divBdr>
                <w:top w:val="none" w:sz="0" w:space="0" w:color="auto"/>
                <w:left w:val="none" w:sz="0" w:space="0" w:color="auto"/>
                <w:bottom w:val="none" w:sz="0" w:space="0" w:color="auto"/>
                <w:right w:val="none" w:sz="0" w:space="0" w:color="auto"/>
              </w:divBdr>
            </w:div>
          </w:divsChild>
        </w:div>
        <w:div w:id="1903633741">
          <w:marLeft w:val="0"/>
          <w:marRight w:val="0"/>
          <w:marTop w:val="0"/>
          <w:marBottom w:val="0"/>
          <w:divBdr>
            <w:top w:val="none" w:sz="0" w:space="0" w:color="auto"/>
            <w:left w:val="none" w:sz="0" w:space="0" w:color="auto"/>
            <w:bottom w:val="none" w:sz="0" w:space="0" w:color="auto"/>
            <w:right w:val="none" w:sz="0" w:space="0" w:color="auto"/>
          </w:divBdr>
          <w:divsChild>
            <w:div w:id="1239287351">
              <w:marLeft w:val="0"/>
              <w:marRight w:val="0"/>
              <w:marTop w:val="0"/>
              <w:marBottom w:val="0"/>
              <w:divBdr>
                <w:top w:val="none" w:sz="0" w:space="0" w:color="auto"/>
                <w:left w:val="none" w:sz="0" w:space="0" w:color="auto"/>
                <w:bottom w:val="none" w:sz="0" w:space="0" w:color="auto"/>
                <w:right w:val="none" w:sz="0" w:space="0" w:color="auto"/>
              </w:divBdr>
            </w:div>
          </w:divsChild>
        </w:div>
        <w:div w:id="2025276683">
          <w:marLeft w:val="0"/>
          <w:marRight w:val="0"/>
          <w:marTop w:val="0"/>
          <w:marBottom w:val="0"/>
          <w:divBdr>
            <w:top w:val="none" w:sz="0" w:space="0" w:color="auto"/>
            <w:left w:val="none" w:sz="0" w:space="0" w:color="auto"/>
            <w:bottom w:val="none" w:sz="0" w:space="0" w:color="auto"/>
            <w:right w:val="none" w:sz="0" w:space="0" w:color="auto"/>
          </w:divBdr>
          <w:divsChild>
            <w:div w:id="470829665">
              <w:marLeft w:val="0"/>
              <w:marRight w:val="0"/>
              <w:marTop w:val="0"/>
              <w:marBottom w:val="0"/>
              <w:divBdr>
                <w:top w:val="none" w:sz="0" w:space="0" w:color="auto"/>
                <w:left w:val="none" w:sz="0" w:space="0" w:color="auto"/>
                <w:bottom w:val="none" w:sz="0" w:space="0" w:color="auto"/>
                <w:right w:val="none" w:sz="0" w:space="0" w:color="auto"/>
              </w:divBdr>
            </w:div>
          </w:divsChild>
        </w:div>
        <w:div w:id="1232930576">
          <w:marLeft w:val="0"/>
          <w:marRight w:val="0"/>
          <w:marTop w:val="0"/>
          <w:marBottom w:val="0"/>
          <w:divBdr>
            <w:top w:val="none" w:sz="0" w:space="0" w:color="auto"/>
            <w:left w:val="none" w:sz="0" w:space="0" w:color="auto"/>
            <w:bottom w:val="none" w:sz="0" w:space="0" w:color="auto"/>
            <w:right w:val="none" w:sz="0" w:space="0" w:color="auto"/>
          </w:divBdr>
          <w:divsChild>
            <w:div w:id="1543059021">
              <w:marLeft w:val="0"/>
              <w:marRight w:val="0"/>
              <w:marTop w:val="0"/>
              <w:marBottom w:val="0"/>
              <w:divBdr>
                <w:top w:val="none" w:sz="0" w:space="0" w:color="auto"/>
                <w:left w:val="none" w:sz="0" w:space="0" w:color="auto"/>
                <w:bottom w:val="none" w:sz="0" w:space="0" w:color="auto"/>
                <w:right w:val="none" w:sz="0" w:space="0" w:color="auto"/>
              </w:divBdr>
            </w:div>
          </w:divsChild>
        </w:div>
        <w:div w:id="1760521857">
          <w:marLeft w:val="0"/>
          <w:marRight w:val="0"/>
          <w:marTop w:val="0"/>
          <w:marBottom w:val="0"/>
          <w:divBdr>
            <w:top w:val="none" w:sz="0" w:space="0" w:color="auto"/>
            <w:left w:val="none" w:sz="0" w:space="0" w:color="auto"/>
            <w:bottom w:val="none" w:sz="0" w:space="0" w:color="auto"/>
            <w:right w:val="none" w:sz="0" w:space="0" w:color="auto"/>
          </w:divBdr>
          <w:divsChild>
            <w:div w:id="121119445">
              <w:marLeft w:val="0"/>
              <w:marRight w:val="0"/>
              <w:marTop w:val="0"/>
              <w:marBottom w:val="0"/>
              <w:divBdr>
                <w:top w:val="none" w:sz="0" w:space="0" w:color="auto"/>
                <w:left w:val="none" w:sz="0" w:space="0" w:color="auto"/>
                <w:bottom w:val="none" w:sz="0" w:space="0" w:color="auto"/>
                <w:right w:val="none" w:sz="0" w:space="0" w:color="auto"/>
              </w:divBdr>
            </w:div>
          </w:divsChild>
        </w:div>
        <w:div w:id="1924337929">
          <w:marLeft w:val="0"/>
          <w:marRight w:val="0"/>
          <w:marTop w:val="0"/>
          <w:marBottom w:val="0"/>
          <w:divBdr>
            <w:top w:val="none" w:sz="0" w:space="0" w:color="auto"/>
            <w:left w:val="none" w:sz="0" w:space="0" w:color="auto"/>
            <w:bottom w:val="none" w:sz="0" w:space="0" w:color="auto"/>
            <w:right w:val="none" w:sz="0" w:space="0" w:color="auto"/>
          </w:divBdr>
          <w:divsChild>
            <w:div w:id="34238922">
              <w:marLeft w:val="0"/>
              <w:marRight w:val="0"/>
              <w:marTop w:val="0"/>
              <w:marBottom w:val="0"/>
              <w:divBdr>
                <w:top w:val="none" w:sz="0" w:space="0" w:color="auto"/>
                <w:left w:val="none" w:sz="0" w:space="0" w:color="auto"/>
                <w:bottom w:val="none" w:sz="0" w:space="0" w:color="auto"/>
                <w:right w:val="none" w:sz="0" w:space="0" w:color="auto"/>
              </w:divBdr>
            </w:div>
          </w:divsChild>
        </w:div>
        <w:div w:id="936599334">
          <w:marLeft w:val="0"/>
          <w:marRight w:val="0"/>
          <w:marTop w:val="0"/>
          <w:marBottom w:val="0"/>
          <w:divBdr>
            <w:top w:val="none" w:sz="0" w:space="0" w:color="auto"/>
            <w:left w:val="none" w:sz="0" w:space="0" w:color="auto"/>
            <w:bottom w:val="none" w:sz="0" w:space="0" w:color="auto"/>
            <w:right w:val="none" w:sz="0" w:space="0" w:color="auto"/>
          </w:divBdr>
          <w:divsChild>
            <w:div w:id="316955242">
              <w:marLeft w:val="0"/>
              <w:marRight w:val="0"/>
              <w:marTop w:val="0"/>
              <w:marBottom w:val="0"/>
              <w:divBdr>
                <w:top w:val="none" w:sz="0" w:space="0" w:color="auto"/>
                <w:left w:val="none" w:sz="0" w:space="0" w:color="auto"/>
                <w:bottom w:val="none" w:sz="0" w:space="0" w:color="auto"/>
                <w:right w:val="none" w:sz="0" w:space="0" w:color="auto"/>
              </w:divBdr>
            </w:div>
          </w:divsChild>
        </w:div>
        <w:div w:id="1463696477">
          <w:marLeft w:val="0"/>
          <w:marRight w:val="0"/>
          <w:marTop w:val="0"/>
          <w:marBottom w:val="0"/>
          <w:divBdr>
            <w:top w:val="none" w:sz="0" w:space="0" w:color="auto"/>
            <w:left w:val="none" w:sz="0" w:space="0" w:color="auto"/>
            <w:bottom w:val="none" w:sz="0" w:space="0" w:color="auto"/>
            <w:right w:val="none" w:sz="0" w:space="0" w:color="auto"/>
          </w:divBdr>
          <w:divsChild>
            <w:div w:id="1659579958">
              <w:marLeft w:val="0"/>
              <w:marRight w:val="0"/>
              <w:marTop w:val="0"/>
              <w:marBottom w:val="0"/>
              <w:divBdr>
                <w:top w:val="none" w:sz="0" w:space="0" w:color="auto"/>
                <w:left w:val="none" w:sz="0" w:space="0" w:color="auto"/>
                <w:bottom w:val="none" w:sz="0" w:space="0" w:color="auto"/>
                <w:right w:val="none" w:sz="0" w:space="0" w:color="auto"/>
              </w:divBdr>
            </w:div>
          </w:divsChild>
        </w:div>
        <w:div w:id="1559778836">
          <w:marLeft w:val="0"/>
          <w:marRight w:val="0"/>
          <w:marTop w:val="0"/>
          <w:marBottom w:val="0"/>
          <w:divBdr>
            <w:top w:val="none" w:sz="0" w:space="0" w:color="auto"/>
            <w:left w:val="none" w:sz="0" w:space="0" w:color="auto"/>
            <w:bottom w:val="none" w:sz="0" w:space="0" w:color="auto"/>
            <w:right w:val="none" w:sz="0" w:space="0" w:color="auto"/>
          </w:divBdr>
          <w:divsChild>
            <w:div w:id="1513453545">
              <w:marLeft w:val="0"/>
              <w:marRight w:val="0"/>
              <w:marTop w:val="0"/>
              <w:marBottom w:val="0"/>
              <w:divBdr>
                <w:top w:val="none" w:sz="0" w:space="0" w:color="auto"/>
                <w:left w:val="none" w:sz="0" w:space="0" w:color="auto"/>
                <w:bottom w:val="none" w:sz="0" w:space="0" w:color="auto"/>
                <w:right w:val="none" w:sz="0" w:space="0" w:color="auto"/>
              </w:divBdr>
            </w:div>
          </w:divsChild>
        </w:div>
        <w:div w:id="1034503514">
          <w:marLeft w:val="0"/>
          <w:marRight w:val="0"/>
          <w:marTop w:val="0"/>
          <w:marBottom w:val="0"/>
          <w:divBdr>
            <w:top w:val="none" w:sz="0" w:space="0" w:color="auto"/>
            <w:left w:val="none" w:sz="0" w:space="0" w:color="auto"/>
            <w:bottom w:val="none" w:sz="0" w:space="0" w:color="auto"/>
            <w:right w:val="none" w:sz="0" w:space="0" w:color="auto"/>
          </w:divBdr>
          <w:divsChild>
            <w:div w:id="1608660270">
              <w:marLeft w:val="0"/>
              <w:marRight w:val="0"/>
              <w:marTop w:val="0"/>
              <w:marBottom w:val="0"/>
              <w:divBdr>
                <w:top w:val="none" w:sz="0" w:space="0" w:color="auto"/>
                <w:left w:val="none" w:sz="0" w:space="0" w:color="auto"/>
                <w:bottom w:val="none" w:sz="0" w:space="0" w:color="auto"/>
                <w:right w:val="none" w:sz="0" w:space="0" w:color="auto"/>
              </w:divBdr>
            </w:div>
          </w:divsChild>
        </w:div>
        <w:div w:id="523979361">
          <w:marLeft w:val="0"/>
          <w:marRight w:val="0"/>
          <w:marTop w:val="0"/>
          <w:marBottom w:val="0"/>
          <w:divBdr>
            <w:top w:val="none" w:sz="0" w:space="0" w:color="auto"/>
            <w:left w:val="none" w:sz="0" w:space="0" w:color="auto"/>
            <w:bottom w:val="none" w:sz="0" w:space="0" w:color="auto"/>
            <w:right w:val="none" w:sz="0" w:space="0" w:color="auto"/>
          </w:divBdr>
          <w:divsChild>
            <w:div w:id="595289416">
              <w:marLeft w:val="0"/>
              <w:marRight w:val="0"/>
              <w:marTop w:val="0"/>
              <w:marBottom w:val="0"/>
              <w:divBdr>
                <w:top w:val="none" w:sz="0" w:space="0" w:color="auto"/>
                <w:left w:val="none" w:sz="0" w:space="0" w:color="auto"/>
                <w:bottom w:val="none" w:sz="0" w:space="0" w:color="auto"/>
                <w:right w:val="none" w:sz="0" w:space="0" w:color="auto"/>
              </w:divBdr>
            </w:div>
          </w:divsChild>
        </w:div>
        <w:div w:id="1338726018">
          <w:marLeft w:val="0"/>
          <w:marRight w:val="0"/>
          <w:marTop w:val="0"/>
          <w:marBottom w:val="0"/>
          <w:divBdr>
            <w:top w:val="none" w:sz="0" w:space="0" w:color="auto"/>
            <w:left w:val="none" w:sz="0" w:space="0" w:color="auto"/>
            <w:bottom w:val="none" w:sz="0" w:space="0" w:color="auto"/>
            <w:right w:val="none" w:sz="0" w:space="0" w:color="auto"/>
          </w:divBdr>
          <w:divsChild>
            <w:div w:id="104621118">
              <w:marLeft w:val="0"/>
              <w:marRight w:val="0"/>
              <w:marTop w:val="0"/>
              <w:marBottom w:val="0"/>
              <w:divBdr>
                <w:top w:val="none" w:sz="0" w:space="0" w:color="auto"/>
                <w:left w:val="none" w:sz="0" w:space="0" w:color="auto"/>
                <w:bottom w:val="none" w:sz="0" w:space="0" w:color="auto"/>
                <w:right w:val="none" w:sz="0" w:space="0" w:color="auto"/>
              </w:divBdr>
            </w:div>
          </w:divsChild>
        </w:div>
        <w:div w:id="1209149012">
          <w:marLeft w:val="0"/>
          <w:marRight w:val="0"/>
          <w:marTop w:val="0"/>
          <w:marBottom w:val="0"/>
          <w:divBdr>
            <w:top w:val="none" w:sz="0" w:space="0" w:color="auto"/>
            <w:left w:val="none" w:sz="0" w:space="0" w:color="auto"/>
            <w:bottom w:val="none" w:sz="0" w:space="0" w:color="auto"/>
            <w:right w:val="none" w:sz="0" w:space="0" w:color="auto"/>
          </w:divBdr>
          <w:divsChild>
            <w:div w:id="1243220237">
              <w:marLeft w:val="0"/>
              <w:marRight w:val="0"/>
              <w:marTop w:val="0"/>
              <w:marBottom w:val="0"/>
              <w:divBdr>
                <w:top w:val="none" w:sz="0" w:space="0" w:color="auto"/>
                <w:left w:val="none" w:sz="0" w:space="0" w:color="auto"/>
                <w:bottom w:val="none" w:sz="0" w:space="0" w:color="auto"/>
                <w:right w:val="none" w:sz="0" w:space="0" w:color="auto"/>
              </w:divBdr>
            </w:div>
          </w:divsChild>
        </w:div>
        <w:div w:id="93480725">
          <w:marLeft w:val="0"/>
          <w:marRight w:val="0"/>
          <w:marTop w:val="0"/>
          <w:marBottom w:val="0"/>
          <w:divBdr>
            <w:top w:val="none" w:sz="0" w:space="0" w:color="auto"/>
            <w:left w:val="none" w:sz="0" w:space="0" w:color="auto"/>
            <w:bottom w:val="none" w:sz="0" w:space="0" w:color="auto"/>
            <w:right w:val="none" w:sz="0" w:space="0" w:color="auto"/>
          </w:divBdr>
          <w:divsChild>
            <w:div w:id="7029708">
              <w:marLeft w:val="0"/>
              <w:marRight w:val="0"/>
              <w:marTop w:val="0"/>
              <w:marBottom w:val="0"/>
              <w:divBdr>
                <w:top w:val="none" w:sz="0" w:space="0" w:color="auto"/>
                <w:left w:val="none" w:sz="0" w:space="0" w:color="auto"/>
                <w:bottom w:val="none" w:sz="0" w:space="0" w:color="auto"/>
                <w:right w:val="none" w:sz="0" w:space="0" w:color="auto"/>
              </w:divBdr>
            </w:div>
          </w:divsChild>
        </w:div>
        <w:div w:id="209343921">
          <w:marLeft w:val="0"/>
          <w:marRight w:val="0"/>
          <w:marTop w:val="0"/>
          <w:marBottom w:val="0"/>
          <w:divBdr>
            <w:top w:val="none" w:sz="0" w:space="0" w:color="auto"/>
            <w:left w:val="none" w:sz="0" w:space="0" w:color="auto"/>
            <w:bottom w:val="none" w:sz="0" w:space="0" w:color="auto"/>
            <w:right w:val="none" w:sz="0" w:space="0" w:color="auto"/>
          </w:divBdr>
          <w:divsChild>
            <w:div w:id="912280385">
              <w:marLeft w:val="0"/>
              <w:marRight w:val="0"/>
              <w:marTop w:val="0"/>
              <w:marBottom w:val="0"/>
              <w:divBdr>
                <w:top w:val="none" w:sz="0" w:space="0" w:color="auto"/>
                <w:left w:val="none" w:sz="0" w:space="0" w:color="auto"/>
                <w:bottom w:val="none" w:sz="0" w:space="0" w:color="auto"/>
                <w:right w:val="none" w:sz="0" w:space="0" w:color="auto"/>
              </w:divBdr>
            </w:div>
          </w:divsChild>
        </w:div>
        <w:div w:id="1423526012">
          <w:marLeft w:val="0"/>
          <w:marRight w:val="0"/>
          <w:marTop w:val="0"/>
          <w:marBottom w:val="0"/>
          <w:divBdr>
            <w:top w:val="none" w:sz="0" w:space="0" w:color="auto"/>
            <w:left w:val="none" w:sz="0" w:space="0" w:color="auto"/>
            <w:bottom w:val="none" w:sz="0" w:space="0" w:color="auto"/>
            <w:right w:val="none" w:sz="0" w:space="0" w:color="auto"/>
          </w:divBdr>
          <w:divsChild>
            <w:div w:id="431512034">
              <w:marLeft w:val="0"/>
              <w:marRight w:val="0"/>
              <w:marTop w:val="0"/>
              <w:marBottom w:val="0"/>
              <w:divBdr>
                <w:top w:val="none" w:sz="0" w:space="0" w:color="auto"/>
                <w:left w:val="none" w:sz="0" w:space="0" w:color="auto"/>
                <w:bottom w:val="none" w:sz="0" w:space="0" w:color="auto"/>
                <w:right w:val="none" w:sz="0" w:space="0" w:color="auto"/>
              </w:divBdr>
            </w:div>
          </w:divsChild>
        </w:div>
        <w:div w:id="1606838687">
          <w:marLeft w:val="0"/>
          <w:marRight w:val="0"/>
          <w:marTop w:val="0"/>
          <w:marBottom w:val="0"/>
          <w:divBdr>
            <w:top w:val="none" w:sz="0" w:space="0" w:color="auto"/>
            <w:left w:val="none" w:sz="0" w:space="0" w:color="auto"/>
            <w:bottom w:val="none" w:sz="0" w:space="0" w:color="auto"/>
            <w:right w:val="none" w:sz="0" w:space="0" w:color="auto"/>
          </w:divBdr>
          <w:divsChild>
            <w:div w:id="1387992888">
              <w:marLeft w:val="0"/>
              <w:marRight w:val="0"/>
              <w:marTop w:val="0"/>
              <w:marBottom w:val="0"/>
              <w:divBdr>
                <w:top w:val="none" w:sz="0" w:space="0" w:color="auto"/>
                <w:left w:val="none" w:sz="0" w:space="0" w:color="auto"/>
                <w:bottom w:val="none" w:sz="0" w:space="0" w:color="auto"/>
                <w:right w:val="none" w:sz="0" w:space="0" w:color="auto"/>
              </w:divBdr>
            </w:div>
          </w:divsChild>
        </w:div>
        <w:div w:id="1168447601">
          <w:marLeft w:val="0"/>
          <w:marRight w:val="0"/>
          <w:marTop w:val="0"/>
          <w:marBottom w:val="0"/>
          <w:divBdr>
            <w:top w:val="none" w:sz="0" w:space="0" w:color="auto"/>
            <w:left w:val="none" w:sz="0" w:space="0" w:color="auto"/>
            <w:bottom w:val="none" w:sz="0" w:space="0" w:color="auto"/>
            <w:right w:val="none" w:sz="0" w:space="0" w:color="auto"/>
          </w:divBdr>
          <w:divsChild>
            <w:div w:id="489254785">
              <w:marLeft w:val="0"/>
              <w:marRight w:val="0"/>
              <w:marTop w:val="0"/>
              <w:marBottom w:val="0"/>
              <w:divBdr>
                <w:top w:val="none" w:sz="0" w:space="0" w:color="auto"/>
                <w:left w:val="none" w:sz="0" w:space="0" w:color="auto"/>
                <w:bottom w:val="none" w:sz="0" w:space="0" w:color="auto"/>
                <w:right w:val="none" w:sz="0" w:space="0" w:color="auto"/>
              </w:divBdr>
            </w:div>
          </w:divsChild>
        </w:div>
        <w:div w:id="1879587804">
          <w:marLeft w:val="0"/>
          <w:marRight w:val="0"/>
          <w:marTop w:val="0"/>
          <w:marBottom w:val="0"/>
          <w:divBdr>
            <w:top w:val="none" w:sz="0" w:space="0" w:color="auto"/>
            <w:left w:val="none" w:sz="0" w:space="0" w:color="auto"/>
            <w:bottom w:val="none" w:sz="0" w:space="0" w:color="auto"/>
            <w:right w:val="none" w:sz="0" w:space="0" w:color="auto"/>
          </w:divBdr>
          <w:divsChild>
            <w:div w:id="1187908415">
              <w:marLeft w:val="0"/>
              <w:marRight w:val="0"/>
              <w:marTop w:val="0"/>
              <w:marBottom w:val="0"/>
              <w:divBdr>
                <w:top w:val="none" w:sz="0" w:space="0" w:color="auto"/>
                <w:left w:val="none" w:sz="0" w:space="0" w:color="auto"/>
                <w:bottom w:val="none" w:sz="0" w:space="0" w:color="auto"/>
                <w:right w:val="none" w:sz="0" w:space="0" w:color="auto"/>
              </w:divBdr>
            </w:div>
          </w:divsChild>
        </w:div>
        <w:div w:id="1124469160">
          <w:marLeft w:val="0"/>
          <w:marRight w:val="0"/>
          <w:marTop w:val="0"/>
          <w:marBottom w:val="0"/>
          <w:divBdr>
            <w:top w:val="none" w:sz="0" w:space="0" w:color="auto"/>
            <w:left w:val="none" w:sz="0" w:space="0" w:color="auto"/>
            <w:bottom w:val="none" w:sz="0" w:space="0" w:color="auto"/>
            <w:right w:val="none" w:sz="0" w:space="0" w:color="auto"/>
          </w:divBdr>
          <w:divsChild>
            <w:div w:id="1928615567">
              <w:marLeft w:val="0"/>
              <w:marRight w:val="0"/>
              <w:marTop w:val="0"/>
              <w:marBottom w:val="0"/>
              <w:divBdr>
                <w:top w:val="none" w:sz="0" w:space="0" w:color="auto"/>
                <w:left w:val="none" w:sz="0" w:space="0" w:color="auto"/>
                <w:bottom w:val="none" w:sz="0" w:space="0" w:color="auto"/>
                <w:right w:val="none" w:sz="0" w:space="0" w:color="auto"/>
              </w:divBdr>
            </w:div>
          </w:divsChild>
        </w:div>
        <w:div w:id="1910767916">
          <w:marLeft w:val="0"/>
          <w:marRight w:val="0"/>
          <w:marTop w:val="0"/>
          <w:marBottom w:val="0"/>
          <w:divBdr>
            <w:top w:val="none" w:sz="0" w:space="0" w:color="auto"/>
            <w:left w:val="none" w:sz="0" w:space="0" w:color="auto"/>
            <w:bottom w:val="none" w:sz="0" w:space="0" w:color="auto"/>
            <w:right w:val="none" w:sz="0" w:space="0" w:color="auto"/>
          </w:divBdr>
          <w:divsChild>
            <w:div w:id="188839527">
              <w:marLeft w:val="0"/>
              <w:marRight w:val="0"/>
              <w:marTop w:val="0"/>
              <w:marBottom w:val="0"/>
              <w:divBdr>
                <w:top w:val="none" w:sz="0" w:space="0" w:color="auto"/>
                <w:left w:val="none" w:sz="0" w:space="0" w:color="auto"/>
                <w:bottom w:val="none" w:sz="0" w:space="0" w:color="auto"/>
                <w:right w:val="none" w:sz="0" w:space="0" w:color="auto"/>
              </w:divBdr>
            </w:div>
          </w:divsChild>
        </w:div>
        <w:div w:id="127821369">
          <w:marLeft w:val="0"/>
          <w:marRight w:val="0"/>
          <w:marTop w:val="0"/>
          <w:marBottom w:val="0"/>
          <w:divBdr>
            <w:top w:val="none" w:sz="0" w:space="0" w:color="auto"/>
            <w:left w:val="none" w:sz="0" w:space="0" w:color="auto"/>
            <w:bottom w:val="none" w:sz="0" w:space="0" w:color="auto"/>
            <w:right w:val="none" w:sz="0" w:space="0" w:color="auto"/>
          </w:divBdr>
          <w:divsChild>
            <w:div w:id="2049449596">
              <w:marLeft w:val="0"/>
              <w:marRight w:val="0"/>
              <w:marTop w:val="0"/>
              <w:marBottom w:val="0"/>
              <w:divBdr>
                <w:top w:val="none" w:sz="0" w:space="0" w:color="auto"/>
                <w:left w:val="none" w:sz="0" w:space="0" w:color="auto"/>
                <w:bottom w:val="none" w:sz="0" w:space="0" w:color="auto"/>
                <w:right w:val="none" w:sz="0" w:space="0" w:color="auto"/>
              </w:divBdr>
            </w:div>
          </w:divsChild>
        </w:div>
        <w:div w:id="1234580812">
          <w:marLeft w:val="0"/>
          <w:marRight w:val="0"/>
          <w:marTop w:val="0"/>
          <w:marBottom w:val="0"/>
          <w:divBdr>
            <w:top w:val="none" w:sz="0" w:space="0" w:color="auto"/>
            <w:left w:val="none" w:sz="0" w:space="0" w:color="auto"/>
            <w:bottom w:val="none" w:sz="0" w:space="0" w:color="auto"/>
            <w:right w:val="none" w:sz="0" w:space="0" w:color="auto"/>
          </w:divBdr>
          <w:divsChild>
            <w:div w:id="1211259772">
              <w:marLeft w:val="0"/>
              <w:marRight w:val="0"/>
              <w:marTop w:val="0"/>
              <w:marBottom w:val="0"/>
              <w:divBdr>
                <w:top w:val="none" w:sz="0" w:space="0" w:color="auto"/>
                <w:left w:val="none" w:sz="0" w:space="0" w:color="auto"/>
                <w:bottom w:val="none" w:sz="0" w:space="0" w:color="auto"/>
                <w:right w:val="none" w:sz="0" w:space="0" w:color="auto"/>
              </w:divBdr>
            </w:div>
          </w:divsChild>
        </w:div>
        <w:div w:id="402292276">
          <w:marLeft w:val="0"/>
          <w:marRight w:val="0"/>
          <w:marTop w:val="0"/>
          <w:marBottom w:val="0"/>
          <w:divBdr>
            <w:top w:val="none" w:sz="0" w:space="0" w:color="auto"/>
            <w:left w:val="none" w:sz="0" w:space="0" w:color="auto"/>
            <w:bottom w:val="none" w:sz="0" w:space="0" w:color="auto"/>
            <w:right w:val="none" w:sz="0" w:space="0" w:color="auto"/>
          </w:divBdr>
          <w:divsChild>
            <w:div w:id="1139953904">
              <w:marLeft w:val="0"/>
              <w:marRight w:val="0"/>
              <w:marTop w:val="0"/>
              <w:marBottom w:val="0"/>
              <w:divBdr>
                <w:top w:val="none" w:sz="0" w:space="0" w:color="auto"/>
                <w:left w:val="none" w:sz="0" w:space="0" w:color="auto"/>
                <w:bottom w:val="none" w:sz="0" w:space="0" w:color="auto"/>
                <w:right w:val="none" w:sz="0" w:space="0" w:color="auto"/>
              </w:divBdr>
            </w:div>
          </w:divsChild>
        </w:div>
        <w:div w:id="162206348">
          <w:marLeft w:val="0"/>
          <w:marRight w:val="0"/>
          <w:marTop w:val="0"/>
          <w:marBottom w:val="0"/>
          <w:divBdr>
            <w:top w:val="none" w:sz="0" w:space="0" w:color="auto"/>
            <w:left w:val="none" w:sz="0" w:space="0" w:color="auto"/>
            <w:bottom w:val="none" w:sz="0" w:space="0" w:color="auto"/>
            <w:right w:val="none" w:sz="0" w:space="0" w:color="auto"/>
          </w:divBdr>
          <w:divsChild>
            <w:div w:id="1073620258">
              <w:marLeft w:val="0"/>
              <w:marRight w:val="0"/>
              <w:marTop w:val="0"/>
              <w:marBottom w:val="0"/>
              <w:divBdr>
                <w:top w:val="none" w:sz="0" w:space="0" w:color="auto"/>
                <w:left w:val="none" w:sz="0" w:space="0" w:color="auto"/>
                <w:bottom w:val="none" w:sz="0" w:space="0" w:color="auto"/>
                <w:right w:val="none" w:sz="0" w:space="0" w:color="auto"/>
              </w:divBdr>
            </w:div>
          </w:divsChild>
        </w:div>
        <w:div w:id="1928344527">
          <w:marLeft w:val="0"/>
          <w:marRight w:val="0"/>
          <w:marTop w:val="0"/>
          <w:marBottom w:val="0"/>
          <w:divBdr>
            <w:top w:val="none" w:sz="0" w:space="0" w:color="auto"/>
            <w:left w:val="none" w:sz="0" w:space="0" w:color="auto"/>
            <w:bottom w:val="none" w:sz="0" w:space="0" w:color="auto"/>
            <w:right w:val="none" w:sz="0" w:space="0" w:color="auto"/>
          </w:divBdr>
          <w:divsChild>
            <w:div w:id="453712290">
              <w:marLeft w:val="0"/>
              <w:marRight w:val="0"/>
              <w:marTop w:val="0"/>
              <w:marBottom w:val="0"/>
              <w:divBdr>
                <w:top w:val="none" w:sz="0" w:space="0" w:color="auto"/>
                <w:left w:val="none" w:sz="0" w:space="0" w:color="auto"/>
                <w:bottom w:val="none" w:sz="0" w:space="0" w:color="auto"/>
                <w:right w:val="none" w:sz="0" w:space="0" w:color="auto"/>
              </w:divBdr>
            </w:div>
          </w:divsChild>
        </w:div>
        <w:div w:id="2052915783">
          <w:marLeft w:val="0"/>
          <w:marRight w:val="0"/>
          <w:marTop w:val="0"/>
          <w:marBottom w:val="0"/>
          <w:divBdr>
            <w:top w:val="none" w:sz="0" w:space="0" w:color="auto"/>
            <w:left w:val="none" w:sz="0" w:space="0" w:color="auto"/>
            <w:bottom w:val="none" w:sz="0" w:space="0" w:color="auto"/>
            <w:right w:val="none" w:sz="0" w:space="0" w:color="auto"/>
          </w:divBdr>
          <w:divsChild>
            <w:div w:id="576747391">
              <w:marLeft w:val="0"/>
              <w:marRight w:val="0"/>
              <w:marTop w:val="0"/>
              <w:marBottom w:val="0"/>
              <w:divBdr>
                <w:top w:val="none" w:sz="0" w:space="0" w:color="auto"/>
                <w:left w:val="none" w:sz="0" w:space="0" w:color="auto"/>
                <w:bottom w:val="none" w:sz="0" w:space="0" w:color="auto"/>
                <w:right w:val="none" w:sz="0" w:space="0" w:color="auto"/>
              </w:divBdr>
            </w:div>
          </w:divsChild>
        </w:div>
        <w:div w:id="285350907">
          <w:marLeft w:val="0"/>
          <w:marRight w:val="0"/>
          <w:marTop w:val="0"/>
          <w:marBottom w:val="0"/>
          <w:divBdr>
            <w:top w:val="none" w:sz="0" w:space="0" w:color="auto"/>
            <w:left w:val="none" w:sz="0" w:space="0" w:color="auto"/>
            <w:bottom w:val="none" w:sz="0" w:space="0" w:color="auto"/>
            <w:right w:val="none" w:sz="0" w:space="0" w:color="auto"/>
          </w:divBdr>
          <w:divsChild>
            <w:div w:id="1753506293">
              <w:marLeft w:val="0"/>
              <w:marRight w:val="0"/>
              <w:marTop w:val="0"/>
              <w:marBottom w:val="0"/>
              <w:divBdr>
                <w:top w:val="none" w:sz="0" w:space="0" w:color="auto"/>
                <w:left w:val="none" w:sz="0" w:space="0" w:color="auto"/>
                <w:bottom w:val="none" w:sz="0" w:space="0" w:color="auto"/>
                <w:right w:val="none" w:sz="0" w:space="0" w:color="auto"/>
              </w:divBdr>
            </w:div>
          </w:divsChild>
        </w:div>
        <w:div w:id="1983848159">
          <w:marLeft w:val="0"/>
          <w:marRight w:val="0"/>
          <w:marTop w:val="0"/>
          <w:marBottom w:val="0"/>
          <w:divBdr>
            <w:top w:val="none" w:sz="0" w:space="0" w:color="auto"/>
            <w:left w:val="none" w:sz="0" w:space="0" w:color="auto"/>
            <w:bottom w:val="none" w:sz="0" w:space="0" w:color="auto"/>
            <w:right w:val="none" w:sz="0" w:space="0" w:color="auto"/>
          </w:divBdr>
          <w:divsChild>
            <w:div w:id="67388961">
              <w:marLeft w:val="0"/>
              <w:marRight w:val="0"/>
              <w:marTop w:val="0"/>
              <w:marBottom w:val="0"/>
              <w:divBdr>
                <w:top w:val="none" w:sz="0" w:space="0" w:color="auto"/>
                <w:left w:val="none" w:sz="0" w:space="0" w:color="auto"/>
                <w:bottom w:val="none" w:sz="0" w:space="0" w:color="auto"/>
                <w:right w:val="none" w:sz="0" w:space="0" w:color="auto"/>
              </w:divBdr>
            </w:div>
          </w:divsChild>
        </w:div>
        <w:div w:id="2023433597">
          <w:marLeft w:val="0"/>
          <w:marRight w:val="0"/>
          <w:marTop w:val="0"/>
          <w:marBottom w:val="0"/>
          <w:divBdr>
            <w:top w:val="none" w:sz="0" w:space="0" w:color="auto"/>
            <w:left w:val="none" w:sz="0" w:space="0" w:color="auto"/>
            <w:bottom w:val="none" w:sz="0" w:space="0" w:color="auto"/>
            <w:right w:val="none" w:sz="0" w:space="0" w:color="auto"/>
          </w:divBdr>
          <w:divsChild>
            <w:div w:id="1911116162">
              <w:marLeft w:val="0"/>
              <w:marRight w:val="0"/>
              <w:marTop w:val="0"/>
              <w:marBottom w:val="0"/>
              <w:divBdr>
                <w:top w:val="none" w:sz="0" w:space="0" w:color="auto"/>
                <w:left w:val="none" w:sz="0" w:space="0" w:color="auto"/>
                <w:bottom w:val="none" w:sz="0" w:space="0" w:color="auto"/>
                <w:right w:val="none" w:sz="0" w:space="0" w:color="auto"/>
              </w:divBdr>
            </w:div>
          </w:divsChild>
        </w:div>
        <w:div w:id="516699736">
          <w:marLeft w:val="0"/>
          <w:marRight w:val="0"/>
          <w:marTop w:val="0"/>
          <w:marBottom w:val="0"/>
          <w:divBdr>
            <w:top w:val="none" w:sz="0" w:space="0" w:color="auto"/>
            <w:left w:val="none" w:sz="0" w:space="0" w:color="auto"/>
            <w:bottom w:val="none" w:sz="0" w:space="0" w:color="auto"/>
            <w:right w:val="none" w:sz="0" w:space="0" w:color="auto"/>
          </w:divBdr>
          <w:divsChild>
            <w:div w:id="1203247980">
              <w:marLeft w:val="0"/>
              <w:marRight w:val="0"/>
              <w:marTop w:val="0"/>
              <w:marBottom w:val="0"/>
              <w:divBdr>
                <w:top w:val="none" w:sz="0" w:space="0" w:color="auto"/>
                <w:left w:val="none" w:sz="0" w:space="0" w:color="auto"/>
                <w:bottom w:val="none" w:sz="0" w:space="0" w:color="auto"/>
                <w:right w:val="none" w:sz="0" w:space="0" w:color="auto"/>
              </w:divBdr>
            </w:div>
          </w:divsChild>
        </w:div>
        <w:div w:id="949092982">
          <w:marLeft w:val="0"/>
          <w:marRight w:val="0"/>
          <w:marTop w:val="0"/>
          <w:marBottom w:val="0"/>
          <w:divBdr>
            <w:top w:val="none" w:sz="0" w:space="0" w:color="auto"/>
            <w:left w:val="none" w:sz="0" w:space="0" w:color="auto"/>
            <w:bottom w:val="none" w:sz="0" w:space="0" w:color="auto"/>
            <w:right w:val="none" w:sz="0" w:space="0" w:color="auto"/>
          </w:divBdr>
          <w:divsChild>
            <w:div w:id="20196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69641">
      <w:bodyDiv w:val="1"/>
      <w:marLeft w:val="0"/>
      <w:marRight w:val="0"/>
      <w:marTop w:val="0"/>
      <w:marBottom w:val="0"/>
      <w:divBdr>
        <w:top w:val="none" w:sz="0" w:space="0" w:color="auto"/>
        <w:left w:val="none" w:sz="0" w:space="0" w:color="auto"/>
        <w:bottom w:val="none" w:sz="0" w:space="0" w:color="auto"/>
        <w:right w:val="none" w:sz="0" w:space="0" w:color="auto"/>
      </w:divBdr>
    </w:div>
    <w:div w:id="398938385">
      <w:bodyDiv w:val="1"/>
      <w:marLeft w:val="0"/>
      <w:marRight w:val="0"/>
      <w:marTop w:val="0"/>
      <w:marBottom w:val="0"/>
      <w:divBdr>
        <w:top w:val="none" w:sz="0" w:space="0" w:color="auto"/>
        <w:left w:val="none" w:sz="0" w:space="0" w:color="auto"/>
        <w:bottom w:val="none" w:sz="0" w:space="0" w:color="auto"/>
        <w:right w:val="none" w:sz="0" w:space="0" w:color="auto"/>
      </w:divBdr>
      <w:divsChild>
        <w:div w:id="322205354">
          <w:marLeft w:val="360"/>
          <w:marRight w:val="0"/>
          <w:marTop w:val="200"/>
          <w:marBottom w:val="0"/>
          <w:divBdr>
            <w:top w:val="none" w:sz="0" w:space="0" w:color="auto"/>
            <w:left w:val="none" w:sz="0" w:space="0" w:color="auto"/>
            <w:bottom w:val="none" w:sz="0" w:space="0" w:color="auto"/>
            <w:right w:val="none" w:sz="0" w:space="0" w:color="auto"/>
          </w:divBdr>
        </w:div>
        <w:div w:id="52968680">
          <w:marLeft w:val="360"/>
          <w:marRight w:val="0"/>
          <w:marTop w:val="200"/>
          <w:marBottom w:val="0"/>
          <w:divBdr>
            <w:top w:val="none" w:sz="0" w:space="0" w:color="auto"/>
            <w:left w:val="none" w:sz="0" w:space="0" w:color="auto"/>
            <w:bottom w:val="none" w:sz="0" w:space="0" w:color="auto"/>
            <w:right w:val="none" w:sz="0" w:space="0" w:color="auto"/>
          </w:divBdr>
        </w:div>
      </w:divsChild>
    </w:div>
    <w:div w:id="491680327">
      <w:bodyDiv w:val="1"/>
      <w:marLeft w:val="0"/>
      <w:marRight w:val="0"/>
      <w:marTop w:val="0"/>
      <w:marBottom w:val="0"/>
      <w:divBdr>
        <w:top w:val="none" w:sz="0" w:space="0" w:color="auto"/>
        <w:left w:val="none" w:sz="0" w:space="0" w:color="auto"/>
        <w:bottom w:val="none" w:sz="0" w:space="0" w:color="auto"/>
        <w:right w:val="none" w:sz="0" w:space="0" w:color="auto"/>
      </w:divBdr>
    </w:div>
    <w:div w:id="527258861">
      <w:bodyDiv w:val="1"/>
      <w:marLeft w:val="0"/>
      <w:marRight w:val="0"/>
      <w:marTop w:val="0"/>
      <w:marBottom w:val="0"/>
      <w:divBdr>
        <w:top w:val="none" w:sz="0" w:space="0" w:color="auto"/>
        <w:left w:val="none" w:sz="0" w:space="0" w:color="auto"/>
        <w:bottom w:val="none" w:sz="0" w:space="0" w:color="auto"/>
        <w:right w:val="none" w:sz="0" w:space="0" w:color="auto"/>
      </w:divBdr>
      <w:divsChild>
        <w:div w:id="261303457">
          <w:marLeft w:val="475"/>
          <w:marRight w:val="0"/>
          <w:marTop w:val="86"/>
          <w:marBottom w:val="120"/>
          <w:divBdr>
            <w:top w:val="none" w:sz="0" w:space="0" w:color="auto"/>
            <w:left w:val="none" w:sz="0" w:space="0" w:color="auto"/>
            <w:bottom w:val="none" w:sz="0" w:space="0" w:color="auto"/>
            <w:right w:val="none" w:sz="0" w:space="0" w:color="auto"/>
          </w:divBdr>
        </w:div>
      </w:divsChild>
    </w:div>
    <w:div w:id="554971525">
      <w:bodyDiv w:val="1"/>
      <w:marLeft w:val="0"/>
      <w:marRight w:val="0"/>
      <w:marTop w:val="0"/>
      <w:marBottom w:val="0"/>
      <w:divBdr>
        <w:top w:val="none" w:sz="0" w:space="0" w:color="auto"/>
        <w:left w:val="none" w:sz="0" w:space="0" w:color="auto"/>
        <w:bottom w:val="none" w:sz="0" w:space="0" w:color="auto"/>
        <w:right w:val="none" w:sz="0" w:space="0" w:color="auto"/>
      </w:divBdr>
    </w:div>
    <w:div w:id="717820434">
      <w:bodyDiv w:val="1"/>
      <w:marLeft w:val="0"/>
      <w:marRight w:val="0"/>
      <w:marTop w:val="0"/>
      <w:marBottom w:val="0"/>
      <w:divBdr>
        <w:top w:val="none" w:sz="0" w:space="0" w:color="auto"/>
        <w:left w:val="none" w:sz="0" w:space="0" w:color="auto"/>
        <w:bottom w:val="none" w:sz="0" w:space="0" w:color="auto"/>
        <w:right w:val="none" w:sz="0" w:space="0" w:color="auto"/>
      </w:divBdr>
      <w:divsChild>
        <w:div w:id="1427724001">
          <w:marLeft w:val="360"/>
          <w:marRight w:val="0"/>
          <w:marTop w:val="200"/>
          <w:marBottom w:val="0"/>
          <w:divBdr>
            <w:top w:val="none" w:sz="0" w:space="0" w:color="auto"/>
            <w:left w:val="none" w:sz="0" w:space="0" w:color="auto"/>
            <w:bottom w:val="none" w:sz="0" w:space="0" w:color="auto"/>
            <w:right w:val="none" w:sz="0" w:space="0" w:color="auto"/>
          </w:divBdr>
        </w:div>
      </w:divsChild>
    </w:div>
    <w:div w:id="822043744">
      <w:bodyDiv w:val="1"/>
      <w:marLeft w:val="0"/>
      <w:marRight w:val="0"/>
      <w:marTop w:val="0"/>
      <w:marBottom w:val="0"/>
      <w:divBdr>
        <w:top w:val="none" w:sz="0" w:space="0" w:color="auto"/>
        <w:left w:val="none" w:sz="0" w:space="0" w:color="auto"/>
        <w:bottom w:val="none" w:sz="0" w:space="0" w:color="auto"/>
        <w:right w:val="none" w:sz="0" w:space="0" w:color="auto"/>
      </w:divBdr>
      <w:divsChild>
        <w:div w:id="2031058046">
          <w:marLeft w:val="475"/>
          <w:marRight w:val="0"/>
          <w:marTop w:val="86"/>
          <w:marBottom w:val="120"/>
          <w:divBdr>
            <w:top w:val="none" w:sz="0" w:space="0" w:color="auto"/>
            <w:left w:val="none" w:sz="0" w:space="0" w:color="auto"/>
            <w:bottom w:val="none" w:sz="0" w:space="0" w:color="auto"/>
            <w:right w:val="none" w:sz="0" w:space="0" w:color="auto"/>
          </w:divBdr>
        </w:div>
        <w:div w:id="1658536149">
          <w:marLeft w:val="475"/>
          <w:marRight w:val="0"/>
          <w:marTop w:val="86"/>
          <w:marBottom w:val="120"/>
          <w:divBdr>
            <w:top w:val="none" w:sz="0" w:space="0" w:color="auto"/>
            <w:left w:val="none" w:sz="0" w:space="0" w:color="auto"/>
            <w:bottom w:val="none" w:sz="0" w:space="0" w:color="auto"/>
            <w:right w:val="none" w:sz="0" w:space="0" w:color="auto"/>
          </w:divBdr>
        </w:div>
        <w:div w:id="1292320937">
          <w:marLeft w:val="475"/>
          <w:marRight w:val="0"/>
          <w:marTop w:val="86"/>
          <w:marBottom w:val="120"/>
          <w:divBdr>
            <w:top w:val="none" w:sz="0" w:space="0" w:color="auto"/>
            <w:left w:val="none" w:sz="0" w:space="0" w:color="auto"/>
            <w:bottom w:val="none" w:sz="0" w:space="0" w:color="auto"/>
            <w:right w:val="none" w:sz="0" w:space="0" w:color="auto"/>
          </w:divBdr>
        </w:div>
        <w:div w:id="323244650">
          <w:marLeft w:val="475"/>
          <w:marRight w:val="0"/>
          <w:marTop w:val="86"/>
          <w:marBottom w:val="120"/>
          <w:divBdr>
            <w:top w:val="none" w:sz="0" w:space="0" w:color="auto"/>
            <w:left w:val="none" w:sz="0" w:space="0" w:color="auto"/>
            <w:bottom w:val="none" w:sz="0" w:space="0" w:color="auto"/>
            <w:right w:val="none" w:sz="0" w:space="0" w:color="auto"/>
          </w:divBdr>
        </w:div>
        <w:div w:id="1196842686">
          <w:marLeft w:val="475"/>
          <w:marRight w:val="0"/>
          <w:marTop w:val="86"/>
          <w:marBottom w:val="120"/>
          <w:divBdr>
            <w:top w:val="none" w:sz="0" w:space="0" w:color="auto"/>
            <w:left w:val="none" w:sz="0" w:space="0" w:color="auto"/>
            <w:bottom w:val="none" w:sz="0" w:space="0" w:color="auto"/>
            <w:right w:val="none" w:sz="0" w:space="0" w:color="auto"/>
          </w:divBdr>
        </w:div>
        <w:div w:id="692923850">
          <w:marLeft w:val="475"/>
          <w:marRight w:val="0"/>
          <w:marTop w:val="86"/>
          <w:marBottom w:val="120"/>
          <w:divBdr>
            <w:top w:val="none" w:sz="0" w:space="0" w:color="auto"/>
            <w:left w:val="none" w:sz="0" w:space="0" w:color="auto"/>
            <w:bottom w:val="none" w:sz="0" w:space="0" w:color="auto"/>
            <w:right w:val="none" w:sz="0" w:space="0" w:color="auto"/>
          </w:divBdr>
        </w:div>
      </w:divsChild>
    </w:div>
    <w:div w:id="1207983338">
      <w:bodyDiv w:val="1"/>
      <w:marLeft w:val="0"/>
      <w:marRight w:val="0"/>
      <w:marTop w:val="0"/>
      <w:marBottom w:val="0"/>
      <w:divBdr>
        <w:top w:val="none" w:sz="0" w:space="0" w:color="auto"/>
        <w:left w:val="none" w:sz="0" w:space="0" w:color="auto"/>
        <w:bottom w:val="none" w:sz="0" w:space="0" w:color="auto"/>
        <w:right w:val="none" w:sz="0" w:space="0" w:color="auto"/>
      </w:divBdr>
      <w:divsChild>
        <w:div w:id="824509964">
          <w:marLeft w:val="0"/>
          <w:marRight w:val="0"/>
          <w:marTop w:val="0"/>
          <w:marBottom w:val="0"/>
          <w:divBdr>
            <w:top w:val="none" w:sz="0" w:space="0" w:color="auto"/>
            <w:left w:val="none" w:sz="0" w:space="0" w:color="auto"/>
            <w:bottom w:val="none" w:sz="0" w:space="0" w:color="auto"/>
            <w:right w:val="none" w:sz="0" w:space="0" w:color="auto"/>
          </w:divBdr>
          <w:divsChild>
            <w:div w:id="1001544038">
              <w:marLeft w:val="0"/>
              <w:marRight w:val="0"/>
              <w:marTop w:val="0"/>
              <w:marBottom w:val="0"/>
              <w:divBdr>
                <w:top w:val="none" w:sz="0" w:space="0" w:color="auto"/>
                <w:left w:val="none" w:sz="0" w:space="0" w:color="auto"/>
                <w:bottom w:val="none" w:sz="0" w:space="0" w:color="auto"/>
                <w:right w:val="none" w:sz="0" w:space="0" w:color="auto"/>
              </w:divBdr>
            </w:div>
          </w:divsChild>
        </w:div>
        <w:div w:id="1278756935">
          <w:marLeft w:val="0"/>
          <w:marRight w:val="0"/>
          <w:marTop w:val="0"/>
          <w:marBottom w:val="0"/>
          <w:divBdr>
            <w:top w:val="none" w:sz="0" w:space="0" w:color="auto"/>
            <w:left w:val="none" w:sz="0" w:space="0" w:color="auto"/>
            <w:bottom w:val="none" w:sz="0" w:space="0" w:color="auto"/>
            <w:right w:val="none" w:sz="0" w:space="0" w:color="auto"/>
          </w:divBdr>
          <w:divsChild>
            <w:div w:id="1931692319">
              <w:marLeft w:val="0"/>
              <w:marRight w:val="0"/>
              <w:marTop w:val="0"/>
              <w:marBottom w:val="0"/>
              <w:divBdr>
                <w:top w:val="none" w:sz="0" w:space="0" w:color="auto"/>
                <w:left w:val="none" w:sz="0" w:space="0" w:color="auto"/>
                <w:bottom w:val="none" w:sz="0" w:space="0" w:color="auto"/>
                <w:right w:val="none" w:sz="0" w:space="0" w:color="auto"/>
              </w:divBdr>
            </w:div>
          </w:divsChild>
        </w:div>
        <w:div w:id="792358875">
          <w:marLeft w:val="0"/>
          <w:marRight w:val="0"/>
          <w:marTop w:val="0"/>
          <w:marBottom w:val="0"/>
          <w:divBdr>
            <w:top w:val="none" w:sz="0" w:space="0" w:color="auto"/>
            <w:left w:val="none" w:sz="0" w:space="0" w:color="auto"/>
            <w:bottom w:val="none" w:sz="0" w:space="0" w:color="auto"/>
            <w:right w:val="none" w:sz="0" w:space="0" w:color="auto"/>
          </w:divBdr>
          <w:divsChild>
            <w:div w:id="1747147533">
              <w:marLeft w:val="0"/>
              <w:marRight w:val="0"/>
              <w:marTop w:val="0"/>
              <w:marBottom w:val="0"/>
              <w:divBdr>
                <w:top w:val="none" w:sz="0" w:space="0" w:color="auto"/>
                <w:left w:val="none" w:sz="0" w:space="0" w:color="auto"/>
                <w:bottom w:val="none" w:sz="0" w:space="0" w:color="auto"/>
                <w:right w:val="none" w:sz="0" w:space="0" w:color="auto"/>
              </w:divBdr>
            </w:div>
          </w:divsChild>
        </w:div>
        <w:div w:id="275530643">
          <w:marLeft w:val="0"/>
          <w:marRight w:val="0"/>
          <w:marTop w:val="0"/>
          <w:marBottom w:val="0"/>
          <w:divBdr>
            <w:top w:val="none" w:sz="0" w:space="0" w:color="auto"/>
            <w:left w:val="none" w:sz="0" w:space="0" w:color="auto"/>
            <w:bottom w:val="none" w:sz="0" w:space="0" w:color="auto"/>
            <w:right w:val="none" w:sz="0" w:space="0" w:color="auto"/>
          </w:divBdr>
          <w:divsChild>
            <w:div w:id="1555001646">
              <w:marLeft w:val="0"/>
              <w:marRight w:val="0"/>
              <w:marTop w:val="0"/>
              <w:marBottom w:val="0"/>
              <w:divBdr>
                <w:top w:val="none" w:sz="0" w:space="0" w:color="auto"/>
                <w:left w:val="none" w:sz="0" w:space="0" w:color="auto"/>
                <w:bottom w:val="none" w:sz="0" w:space="0" w:color="auto"/>
                <w:right w:val="none" w:sz="0" w:space="0" w:color="auto"/>
              </w:divBdr>
            </w:div>
          </w:divsChild>
        </w:div>
        <w:div w:id="1255355695">
          <w:marLeft w:val="0"/>
          <w:marRight w:val="0"/>
          <w:marTop w:val="0"/>
          <w:marBottom w:val="0"/>
          <w:divBdr>
            <w:top w:val="none" w:sz="0" w:space="0" w:color="auto"/>
            <w:left w:val="none" w:sz="0" w:space="0" w:color="auto"/>
            <w:bottom w:val="none" w:sz="0" w:space="0" w:color="auto"/>
            <w:right w:val="none" w:sz="0" w:space="0" w:color="auto"/>
          </w:divBdr>
          <w:divsChild>
            <w:div w:id="1955598155">
              <w:marLeft w:val="0"/>
              <w:marRight w:val="0"/>
              <w:marTop w:val="0"/>
              <w:marBottom w:val="0"/>
              <w:divBdr>
                <w:top w:val="none" w:sz="0" w:space="0" w:color="auto"/>
                <w:left w:val="none" w:sz="0" w:space="0" w:color="auto"/>
                <w:bottom w:val="none" w:sz="0" w:space="0" w:color="auto"/>
                <w:right w:val="none" w:sz="0" w:space="0" w:color="auto"/>
              </w:divBdr>
            </w:div>
          </w:divsChild>
        </w:div>
        <w:div w:id="2132017174">
          <w:marLeft w:val="0"/>
          <w:marRight w:val="0"/>
          <w:marTop w:val="0"/>
          <w:marBottom w:val="0"/>
          <w:divBdr>
            <w:top w:val="none" w:sz="0" w:space="0" w:color="auto"/>
            <w:left w:val="none" w:sz="0" w:space="0" w:color="auto"/>
            <w:bottom w:val="none" w:sz="0" w:space="0" w:color="auto"/>
            <w:right w:val="none" w:sz="0" w:space="0" w:color="auto"/>
          </w:divBdr>
          <w:divsChild>
            <w:div w:id="1769961150">
              <w:marLeft w:val="0"/>
              <w:marRight w:val="0"/>
              <w:marTop w:val="0"/>
              <w:marBottom w:val="0"/>
              <w:divBdr>
                <w:top w:val="none" w:sz="0" w:space="0" w:color="auto"/>
                <w:left w:val="none" w:sz="0" w:space="0" w:color="auto"/>
                <w:bottom w:val="none" w:sz="0" w:space="0" w:color="auto"/>
                <w:right w:val="none" w:sz="0" w:space="0" w:color="auto"/>
              </w:divBdr>
            </w:div>
          </w:divsChild>
        </w:div>
        <w:div w:id="1557929892">
          <w:marLeft w:val="0"/>
          <w:marRight w:val="0"/>
          <w:marTop w:val="0"/>
          <w:marBottom w:val="0"/>
          <w:divBdr>
            <w:top w:val="none" w:sz="0" w:space="0" w:color="auto"/>
            <w:left w:val="none" w:sz="0" w:space="0" w:color="auto"/>
            <w:bottom w:val="none" w:sz="0" w:space="0" w:color="auto"/>
            <w:right w:val="none" w:sz="0" w:space="0" w:color="auto"/>
          </w:divBdr>
          <w:divsChild>
            <w:div w:id="1098595925">
              <w:marLeft w:val="0"/>
              <w:marRight w:val="0"/>
              <w:marTop w:val="0"/>
              <w:marBottom w:val="0"/>
              <w:divBdr>
                <w:top w:val="none" w:sz="0" w:space="0" w:color="auto"/>
                <w:left w:val="none" w:sz="0" w:space="0" w:color="auto"/>
                <w:bottom w:val="none" w:sz="0" w:space="0" w:color="auto"/>
                <w:right w:val="none" w:sz="0" w:space="0" w:color="auto"/>
              </w:divBdr>
            </w:div>
          </w:divsChild>
        </w:div>
        <w:div w:id="1326738130">
          <w:marLeft w:val="0"/>
          <w:marRight w:val="0"/>
          <w:marTop w:val="0"/>
          <w:marBottom w:val="0"/>
          <w:divBdr>
            <w:top w:val="none" w:sz="0" w:space="0" w:color="auto"/>
            <w:left w:val="none" w:sz="0" w:space="0" w:color="auto"/>
            <w:bottom w:val="none" w:sz="0" w:space="0" w:color="auto"/>
            <w:right w:val="none" w:sz="0" w:space="0" w:color="auto"/>
          </w:divBdr>
          <w:divsChild>
            <w:div w:id="1466045063">
              <w:marLeft w:val="0"/>
              <w:marRight w:val="0"/>
              <w:marTop w:val="0"/>
              <w:marBottom w:val="0"/>
              <w:divBdr>
                <w:top w:val="none" w:sz="0" w:space="0" w:color="auto"/>
                <w:left w:val="none" w:sz="0" w:space="0" w:color="auto"/>
                <w:bottom w:val="none" w:sz="0" w:space="0" w:color="auto"/>
                <w:right w:val="none" w:sz="0" w:space="0" w:color="auto"/>
              </w:divBdr>
            </w:div>
          </w:divsChild>
        </w:div>
        <w:div w:id="1590190549">
          <w:marLeft w:val="0"/>
          <w:marRight w:val="0"/>
          <w:marTop w:val="0"/>
          <w:marBottom w:val="0"/>
          <w:divBdr>
            <w:top w:val="none" w:sz="0" w:space="0" w:color="auto"/>
            <w:left w:val="none" w:sz="0" w:space="0" w:color="auto"/>
            <w:bottom w:val="none" w:sz="0" w:space="0" w:color="auto"/>
            <w:right w:val="none" w:sz="0" w:space="0" w:color="auto"/>
          </w:divBdr>
          <w:divsChild>
            <w:div w:id="661157869">
              <w:marLeft w:val="0"/>
              <w:marRight w:val="0"/>
              <w:marTop w:val="0"/>
              <w:marBottom w:val="0"/>
              <w:divBdr>
                <w:top w:val="none" w:sz="0" w:space="0" w:color="auto"/>
                <w:left w:val="none" w:sz="0" w:space="0" w:color="auto"/>
                <w:bottom w:val="none" w:sz="0" w:space="0" w:color="auto"/>
                <w:right w:val="none" w:sz="0" w:space="0" w:color="auto"/>
              </w:divBdr>
            </w:div>
          </w:divsChild>
        </w:div>
        <w:div w:id="526719588">
          <w:marLeft w:val="0"/>
          <w:marRight w:val="0"/>
          <w:marTop w:val="0"/>
          <w:marBottom w:val="0"/>
          <w:divBdr>
            <w:top w:val="none" w:sz="0" w:space="0" w:color="auto"/>
            <w:left w:val="none" w:sz="0" w:space="0" w:color="auto"/>
            <w:bottom w:val="none" w:sz="0" w:space="0" w:color="auto"/>
            <w:right w:val="none" w:sz="0" w:space="0" w:color="auto"/>
          </w:divBdr>
          <w:divsChild>
            <w:div w:id="1390419087">
              <w:marLeft w:val="0"/>
              <w:marRight w:val="0"/>
              <w:marTop w:val="0"/>
              <w:marBottom w:val="0"/>
              <w:divBdr>
                <w:top w:val="none" w:sz="0" w:space="0" w:color="auto"/>
                <w:left w:val="none" w:sz="0" w:space="0" w:color="auto"/>
                <w:bottom w:val="none" w:sz="0" w:space="0" w:color="auto"/>
                <w:right w:val="none" w:sz="0" w:space="0" w:color="auto"/>
              </w:divBdr>
            </w:div>
          </w:divsChild>
        </w:div>
        <w:div w:id="397242659">
          <w:marLeft w:val="0"/>
          <w:marRight w:val="0"/>
          <w:marTop w:val="0"/>
          <w:marBottom w:val="0"/>
          <w:divBdr>
            <w:top w:val="none" w:sz="0" w:space="0" w:color="auto"/>
            <w:left w:val="none" w:sz="0" w:space="0" w:color="auto"/>
            <w:bottom w:val="none" w:sz="0" w:space="0" w:color="auto"/>
            <w:right w:val="none" w:sz="0" w:space="0" w:color="auto"/>
          </w:divBdr>
          <w:divsChild>
            <w:div w:id="37701581">
              <w:marLeft w:val="0"/>
              <w:marRight w:val="0"/>
              <w:marTop w:val="0"/>
              <w:marBottom w:val="0"/>
              <w:divBdr>
                <w:top w:val="none" w:sz="0" w:space="0" w:color="auto"/>
                <w:left w:val="none" w:sz="0" w:space="0" w:color="auto"/>
                <w:bottom w:val="none" w:sz="0" w:space="0" w:color="auto"/>
                <w:right w:val="none" w:sz="0" w:space="0" w:color="auto"/>
              </w:divBdr>
            </w:div>
          </w:divsChild>
        </w:div>
        <w:div w:id="1084835105">
          <w:marLeft w:val="0"/>
          <w:marRight w:val="0"/>
          <w:marTop w:val="0"/>
          <w:marBottom w:val="0"/>
          <w:divBdr>
            <w:top w:val="none" w:sz="0" w:space="0" w:color="auto"/>
            <w:left w:val="none" w:sz="0" w:space="0" w:color="auto"/>
            <w:bottom w:val="none" w:sz="0" w:space="0" w:color="auto"/>
            <w:right w:val="none" w:sz="0" w:space="0" w:color="auto"/>
          </w:divBdr>
          <w:divsChild>
            <w:div w:id="1792896313">
              <w:marLeft w:val="0"/>
              <w:marRight w:val="0"/>
              <w:marTop w:val="0"/>
              <w:marBottom w:val="0"/>
              <w:divBdr>
                <w:top w:val="none" w:sz="0" w:space="0" w:color="auto"/>
                <w:left w:val="none" w:sz="0" w:space="0" w:color="auto"/>
                <w:bottom w:val="none" w:sz="0" w:space="0" w:color="auto"/>
                <w:right w:val="none" w:sz="0" w:space="0" w:color="auto"/>
              </w:divBdr>
            </w:div>
          </w:divsChild>
        </w:div>
        <w:div w:id="166866854">
          <w:marLeft w:val="0"/>
          <w:marRight w:val="0"/>
          <w:marTop w:val="0"/>
          <w:marBottom w:val="0"/>
          <w:divBdr>
            <w:top w:val="none" w:sz="0" w:space="0" w:color="auto"/>
            <w:left w:val="none" w:sz="0" w:space="0" w:color="auto"/>
            <w:bottom w:val="none" w:sz="0" w:space="0" w:color="auto"/>
            <w:right w:val="none" w:sz="0" w:space="0" w:color="auto"/>
          </w:divBdr>
          <w:divsChild>
            <w:div w:id="685985444">
              <w:marLeft w:val="0"/>
              <w:marRight w:val="0"/>
              <w:marTop w:val="0"/>
              <w:marBottom w:val="0"/>
              <w:divBdr>
                <w:top w:val="none" w:sz="0" w:space="0" w:color="auto"/>
                <w:left w:val="none" w:sz="0" w:space="0" w:color="auto"/>
                <w:bottom w:val="none" w:sz="0" w:space="0" w:color="auto"/>
                <w:right w:val="none" w:sz="0" w:space="0" w:color="auto"/>
              </w:divBdr>
            </w:div>
          </w:divsChild>
        </w:div>
        <w:div w:id="2084837212">
          <w:marLeft w:val="0"/>
          <w:marRight w:val="0"/>
          <w:marTop w:val="0"/>
          <w:marBottom w:val="0"/>
          <w:divBdr>
            <w:top w:val="none" w:sz="0" w:space="0" w:color="auto"/>
            <w:left w:val="none" w:sz="0" w:space="0" w:color="auto"/>
            <w:bottom w:val="none" w:sz="0" w:space="0" w:color="auto"/>
            <w:right w:val="none" w:sz="0" w:space="0" w:color="auto"/>
          </w:divBdr>
          <w:divsChild>
            <w:div w:id="326203413">
              <w:marLeft w:val="0"/>
              <w:marRight w:val="0"/>
              <w:marTop w:val="0"/>
              <w:marBottom w:val="0"/>
              <w:divBdr>
                <w:top w:val="none" w:sz="0" w:space="0" w:color="auto"/>
                <w:left w:val="none" w:sz="0" w:space="0" w:color="auto"/>
                <w:bottom w:val="none" w:sz="0" w:space="0" w:color="auto"/>
                <w:right w:val="none" w:sz="0" w:space="0" w:color="auto"/>
              </w:divBdr>
            </w:div>
          </w:divsChild>
        </w:div>
        <w:div w:id="121267905">
          <w:marLeft w:val="0"/>
          <w:marRight w:val="0"/>
          <w:marTop w:val="0"/>
          <w:marBottom w:val="0"/>
          <w:divBdr>
            <w:top w:val="none" w:sz="0" w:space="0" w:color="auto"/>
            <w:left w:val="none" w:sz="0" w:space="0" w:color="auto"/>
            <w:bottom w:val="none" w:sz="0" w:space="0" w:color="auto"/>
            <w:right w:val="none" w:sz="0" w:space="0" w:color="auto"/>
          </w:divBdr>
          <w:divsChild>
            <w:div w:id="781413200">
              <w:marLeft w:val="0"/>
              <w:marRight w:val="0"/>
              <w:marTop w:val="0"/>
              <w:marBottom w:val="0"/>
              <w:divBdr>
                <w:top w:val="none" w:sz="0" w:space="0" w:color="auto"/>
                <w:left w:val="none" w:sz="0" w:space="0" w:color="auto"/>
                <w:bottom w:val="none" w:sz="0" w:space="0" w:color="auto"/>
                <w:right w:val="none" w:sz="0" w:space="0" w:color="auto"/>
              </w:divBdr>
            </w:div>
          </w:divsChild>
        </w:div>
        <w:div w:id="883639836">
          <w:marLeft w:val="0"/>
          <w:marRight w:val="0"/>
          <w:marTop w:val="0"/>
          <w:marBottom w:val="0"/>
          <w:divBdr>
            <w:top w:val="none" w:sz="0" w:space="0" w:color="auto"/>
            <w:left w:val="none" w:sz="0" w:space="0" w:color="auto"/>
            <w:bottom w:val="none" w:sz="0" w:space="0" w:color="auto"/>
            <w:right w:val="none" w:sz="0" w:space="0" w:color="auto"/>
          </w:divBdr>
          <w:divsChild>
            <w:div w:id="309481379">
              <w:marLeft w:val="0"/>
              <w:marRight w:val="0"/>
              <w:marTop w:val="0"/>
              <w:marBottom w:val="0"/>
              <w:divBdr>
                <w:top w:val="none" w:sz="0" w:space="0" w:color="auto"/>
                <w:left w:val="none" w:sz="0" w:space="0" w:color="auto"/>
                <w:bottom w:val="none" w:sz="0" w:space="0" w:color="auto"/>
                <w:right w:val="none" w:sz="0" w:space="0" w:color="auto"/>
              </w:divBdr>
            </w:div>
          </w:divsChild>
        </w:div>
        <w:div w:id="902830347">
          <w:marLeft w:val="0"/>
          <w:marRight w:val="0"/>
          <w:marTop w:val="0"/>
          <w:marBottom w:val="0"/>
          <w:divBdr>
            <w:top w:val="none" w:sz="0" w:space="0" w:color="auto"/>
            <w:left w:val="none" w:sz="0" w:space="0" w:color="auto"/>
            <w:bottom w:val="none" w:sz="0" w:space="0" w:color="auto"/>
            <w:right w:val="none" w:sz="0" w:space="0" w:color="auto"/>
          </w:divBdr>
          <w:divsChild>
            <w:div w:id="795416369">
              <w:marLeft w:val="0"/>
              <w:marRight w:val="0"/>
              <w:marTop w:val="0"/>
              <w:marBottom w:val="0"/>
              <w:divBdr>
                <w:top w:val="none" w:sz="0" w:space="0" w:color="auto"/>
                <w:left w:val="none" w:sz="0" w:space="0" w:color="auto"/>
                <w:bottom w:val="none" w:sz="0" w:space="0" w:color="auto"/>
                <w:right w:val="none" w:sz="0" w:space="0" w:color="auto"/>
              </w:divBdr>
            </w:div>
          </w:divsChild>
        </w:div>
        <w:div w:id="2047295116">
          <w:marLeft w:val="0"/>
          <w:marRight w:val="0"/>
          <w:marTop w:val="0"/>
          <w:marBottom w:val="0"/>
          <w:divBdr>
            <w:top w:val="none" w:sz="0" w:space="0" w:color="auto"/>
            <w:left w:val="none" w:sz="0" w:space="0" w:color="auto"/>
            <w:bottom w:val="none" w:sz="0" w:space="0" w:color="auto"/>
            <w:right w:val="none" w:sz="0" w:space="0" w:color="auto"/>
          </w:divBdr>
          <w:divsChild>
            <w:div w:id="1269118986">
              <w:marLeft w:val="0"/>
              <w:marRight w:val="0"/>
              <w:marTop w:val="0"/>
              <w:marBottom w:val="0"/>
              <w:divBdr>
                <w:top w:val="none" w:sz="0" w:space="0" w:color="auto"/>
                <w:left w:val="none" w:sz="0" w:space="0" w:color="auto"/>
                <w:bottom w:val="none" w:sz="0" w:space="0" w:color="auto"/>
                <w:right w:val="none" w:sz="0" w:space="0" w:color="auto"/>
              </w:divBdr>
            </w:div>
          </w:divsChild>
        </w:div>
        <w:div w:id="427819239">
          <w:marLeft w:val="0"/>
          <w:marRight w:val="0"/>
          <w:marTop w:val="0"/>
          <w:marBottom w:val="0"/>
          <w:divBdr>
            <w:top w:val="none" w:sz="0" w:space="0" w:color="auto"/>
            <w:left w:val="none" w:sz="0" w:space="0" w:color="auto"/>
            <w:bottom w:val="none" w:sz="0" w:space="0" w:color="auto"/>
            <w:right w:val="none" w:sz="0" w:space="0" w:color="auto"/>
          </w:divBdr>
          <w:divsChild>
            <w:div w:id="638415931">
              <w:marLeft w:val="0"/>
              <w:marRight w:val="0"/>
              <w:marTop w:val="0"/>
              <w:marBottom w:val="0"/>
              <w:divBdr>
                <w:top w:val="none" w:sz="0" w:space="0" w:color="auto"/>
                <w:left w:val="none" w:sz="0" w:space="0" w:color="auto"/>
                <w:bottom w:val="none" w:sz="0" w:space="0" w:color="auto"/>
                <w:right w:val="none" w:sz="0" w:space="0" w:color="auto"/>
              </w:divBdr>
            </w:div>
          </w:divsChild>
        </w:div>
        <w:div w:id="2103841957">
          <w:marLeft w:val="0"/>
          <w:marRight w:val="0"/>
          <w:marTop w:val="0"/>
          <w:marBottom w:val="0"/>
          <w:divBdr>
            <w:top w:val="none" w:sz="0" w:space="0" w:color="auto"/>
            <w:left w:val="none" w:sz="0" w:space="0" w:color="auto"/>
            <w:bottom w:val="none" w:sz="0" w:space="0" w:color="auto"/>
            <w:right w:val="none" w:sz="0" w:space="0" w:color="auto"/>
          </w:divBdr>
          <w:divsChild>
            <w:div w:id="697924873">
              <w:marLeft w:val="0"/>
              <w:marRight w:val="0"/>
              <w:marTop w:val="0"/>
              <w:marBottom w:val="0"/>
              <w:divBdr>
                <w:top w:val="none" w:sz="0" w:space="0" w:color="auto"/>
                <w:left w:val="none" w:sz="0" w:space="0" w:color="auto"/>
                <w:bottom w:val="none" w:sz="0" w:space="0" w:color="auto"/>
                <w:right w:val="none" w:sz="0" w:space="0" w:color="auto"/>
              </w:divBdr>
            </w:div>
          </w:divsChild>
        </w:div>
        <w:div w:id="797794741">
          <w:marLeft w:val="0"/>
          <w:marRight w:val="0"/>
          <w:marTop w:val="0"/>
          <w:marBottom w:val="0"/>
          <w:divBdr>
            <w:top w:val="none" w:sz="0" w:space="0" w:color="auto"/>
            <w:left w:val="none" w:sz="0" w:space="0" w:color="auto"/>
            <w:bottom w:val="none" w:sz="0" w:space="0" w:color="auto"/>
            <w:right w:val="none" w:sz="0" w:space="0" w:color="auto"/>
          </w:divBdr>
          <w:divsChild>
            <w:div w:id="231624500">
              <w:marLeft w:val="0"/>
              <w:marRight w:val="0"/>
              <w:marTop w:val="0"/>
              <w:marBottom w:val="0"/>
              <w:divBdr>
                <w:top w:val="none" w:sz="0" w:space="0" w:color="auto"/>
                <w:left w:val="none" w:sz="0" w:space="0" w:color="auto"/>
                <w:bottom w:val="none" w:sz="0" w:space="0" w:color="auto"/>
                <w:right w:val="none" w:sz="0" w:space="0" w:color="auto"/>
              </w:divBdr>
            </w:div>
          </w:divsChild>
        </w:div>
        <w:div w:id="1899508175">
          <w:marLeft w:val="0"/>
          <w:marRight w:val="0"/>
          <w:marTop w:val="0"/>
          <w:marBottom w:val="0"/>
          <w:divBdr>
            <w:top w:val="none" w:sz="0" w:space="0" w:color="auto"/>
            <w:left w:val="none" w:sz="0" w:space="0" w:color="auto"/>
            <w:bottom w:val="none" w:sz="0" w:space="0" w:color="auto"/>
            <w:right w:val="none" w:sz="0" w:space="0" w:color="auto"/>
          </w:divBdr>
          <w:divsChild>
            <w:div w:id="166672527">
              <w:marLeft w:val="0"/>
              <w:marRight w:val="0"/>
              <w:marTop w:val="0"/>
              <w:marBottom w:val="0"/>
              <w:divBdr>
                <w:top w:val="none" w:sz="0" w:space="0" w:color="auto"/>
                <w:left w:val="none" w:sz="0" w:space="0" w:color="auto"/>
                <w:bottom w:val="none" w:sz="0" w:space="0" w:color="auto"/>
                <w:right w:val="none" w:sz="0" w:space="0" w:color="auto"/>
              </w:divBdr>
            </w:div>
          </w:divsChild>
        </w:div>
        <w:div w:id="700011218">
          <w:marLeft w:val="0"/>
          <w:marRight w:val="0"/>
          <w:marTop w:val="0"/>
          <w:marBottom w:val="0"/>
          <w:divBdr>
            <w:top w:val="none" w:sz="0" w:space="0" w:color="auto"/>
            <w:left w:val="none" w:sz="0" w:space="0" w:color="auto"/>
            <w:bottom w:val="none" w:sz="0" w:space="0" w:color="auto"/>
            <w:right w:val="none" w:sz="0" w:space="0" w:color="auto"/>
          </w:divBdr>
          <w:divsChild>
            <w:div w:id="1734425632">
              <w:marLeft w:val="0"/>
              <w:marRight w:val="0"/>
              <w:marTop w:val="0"/>
              <w:marBottom w:val="0"/>
              <w:divBdr>
                <w:top w:val="none" w:sz="0" w:space="0" w:color="auto"/>
                <w:left w:val="none" w:sz="0" w:space="0" w:color="auto"/>
                <w:bottom w:val="none" w:sz="0" w:space="0" w:color="auto"/>
                <w:right w:val="none" w:sz="0" w:space="0" w:color="auto"/>
              </w:divBdr>
            </w:div>
          </w:divsChild>
        </w:div>
        <w:div w:id="764880200">
          <w:marLeft w:val="0"/>
          <w:marRight w:val="0"/>
          <w:marTop w:val="0"/>
          <w:marBottom w:val="0"/>
          <w:divBdr>
            <w:top w:val="none" w:sz="0" w:space="0" w:color="auto"/>
            <w:left w:val="none" w:sz="0" w:space="0" w:color="auto"/>
            <w:bottom w:val="none" w:sz="0" w:space="0" w:color="auto"/>
            <w:right w:val="none" w:sz="0" w:space="0" w:color="auto"/>
          </w:divBdr>
          <w:divsChild>
            <w:div w:id="1690764309">
              <w:marLeft w:val="0"/>
              <w:marRight w:val="0"/>
              <w:marTop w:val="0"/>
              <w:marBottom w:val="0"/>
              <w:divBdr>
                <w:top w:val="none" w:sz="0" w:space="0" w:color="auto"/>
                <w:left w:val="none" w:sz="0" w:space="0" w:color="auto"/>
                <w:bottom w:val="none" w:sz="0" w:space="0" w:color="auto"/>
                <w:right w:val="none" w:sz="0" w:space="0" w:color="auto"/>
              </w:divBdr>
            </w:div>
          </w:divsChild>
        </w:div>
        <w:div w:id="1189679620">
          <w:marLeft w:val="0"/>
          <w:marRight w:val="0"/>
          <w:marTop w:val="0"/>
          <w:marBottom w:val="0"/>
          <w:divBdr>
            <w:top w:val="none" w:sz="0" w:space="0" w:color="auto"/>
            <w:left w:val="none" w:sz="0" w:space="0" w:color="auto"/>
            <w:bottom w:val="none" w:sz="0" w:space="0" w:color="auto"/>
            <w:right w:val="none" w:sz="0" w:space="0" w:color="auto"/>
          </w:divBdr>
          <w:divsChild>
            <w:div w:id="1322469179">
              <w:marLeft w:val="0"/>
              <w:marRight w:val="0"/>
              <w:marTop w:val="0"/>
              <w:marBottom w:val="0"/>
              <w:divBdr>
                <w:top w:val="none" w:sz="0" w:space="0" w:color="auto"/>
                <w:left w:val="none" w:sz="0" w:space="0" w:color="auto"/>
                <w:bottom w:val="none" w:sz="0" w:space="0" w:color="auto"/>
                <w:right w:val="none" w:sz="0" w:space="0" w:color="auto"/>
              </w:divBdr>
            </w:div>
          </w:divsChild>
        </w:div>
        <w:div w:id="991718347">
          <w:marLeft w:val="0"/>
          <w:marRight w:val="0"/>
          <w:marTop w:val="0"/>
          <w:marBottom w:val="0"/>
          <w:divBdr>
            <w:top w:val="none" w:sz="0" w:space="0" w:color="auto"/>
            <w:left w:val="none" w:sz="0" w:space="0" w:color="auto"/>
            <w:bottom w:val="none" w:sz="0" w:space="0" w:color="auto"/>
            <w:right w:val="none" w:sz="0" w:space="0" w:color="auto"/>
          </w:divBdr>
          <w:divsChild>
            <w:div w:id="515844527">
              <w:marLeft w:val="0"/>
              <w:marRight w:val="0"/>
              <w:marTop w:val="0"/>
              <w:marBottom w:val="0"/>
              <w:divBdr>
                <w:top w:val="none" w:sz="0" w:space="0" w:color="auto"/>
                <w:left w:val="none" w:sz="0" w:space="0" w:color="auto"/>
                <w:bottom w:val="none" w:sz="0" w:space="0" w:color="auto"/>
                <w:right w:val="none" w:sz="0" w:space="0" w:color="auto"/>
              </w:divBdr>
            </w:div>
          </w:divsChild>
        </w:div>
        <w:div w:id="567108508">
          <w:marLeft w:val="0"/>
          <w:marRight w:val="0"/>
          <w:marTop w:val="0"/>
          <w:marBottom w:val="0"/>
          <w:divBdr>
            <w:top w:val="none" w:sz="0" w:space="0" w:color="auto"/>
            <w:left w:val="none" w:sz="0" w:space="0" w:color="auto"/>
            <w:bottom w:val="none" w:sz="0" w:space="0" w:color="auto"/>
            <w:right w:val="none" w:sz="0" w:space="0" w:color="auto"/>
          </w:divBdr>
          <w:divsChild>
            <w:div w:id="1607694725">
              <w:marLeft w:val="0"/>
              <w:marRight w:val="0"/>
              <w:marTop w:val="0"/>
              <w:marBottom w:val="0"/>
              <w:divBdr>
                <w:top w:val="none" w:sz="0" w:space="0" w:color="auto"/>
                <w:left w:val="none" w:sz="0" w:space="0" w:color="auto"/>
                <w:bottom w:val="none" w:sz="0" w:space="0" w:color="auto"/>
                <w:right w:val="none" w:sz="0" w:space="0" w:color="auto"/>
              </w:divBdr>
            </w:div>
          </w:divsChild>
        </w:div>
        <w:div w:id="87624936">
          <w:marLeft w:val="0"/>
          <w:marRight w:val="0"/>
          <w:marTop w:val="0"/>
          <w:marBottom w:val="0"/>
          <w:divBdr>
            <w:top w:val="none" w:sz="0" w:space="0" w:color="auto"/>
            <w:left w:val="none" w:sz="0" w:space="0" w:color="auto"/>
            <w:bottom w:val="none" w:sz="0" w:space="0" w:color="auto"/>
            <w:right w:val="none" w:sz="0" w:space="0" w:color="auto"/>
          </w:divBdr>
          <w:divsChild>
            <w:div w:id="19361026">
              <w:marLeft w:val="0"/>
              <w:marRight w:val="0"/>
              <w:marTop w:val="0"/>
              <w:marBottom w:val="0"/>
              <w:divBdr>
                <w:top w:val="none" w:sz="0" w:space="0" w:color="auto"/>
                <w:left w:val="none" w:sz="0" w:space="0" w:color="auto"/>
                <w:bottom w:val="none" w:sz="0" w:space="0" w:color="auto"/>
                <w:right w:val="none" w:sz="0" w:space="0" w:color="auto"/>
              </w:divBdr>
            </w:div>
          </w:divsChild>
        </w:div>
        <w:div w:id="1177695085">
          <w:marLeft w:val="0"/>
          <w:marRight w:val="0"/>
          <w:marTop w:val="0"/>
          <w:marBottom w:val="0"/>
          <w:divBdr>
            <w:top w:val="none" w:sz="0" w:space="0" w:color="auto"/>
            <w:left w:val="none" w:sz="0" w:space="0" w:color="auto"/>
            <w:bottom w:val="none" w:sz="0" w:space="0" w:color="auto"/>
            <w:right w:val="none" w:sz="0" w:space="0" w:color="auto"/>
          </w:divBdr>
          <w:divsChild>
            <w:div w:id="901329138">
              <w:marLeft w:val="0"/>
              <w:marRight w:val="0"/>
              <w:marTop w:val="0"/>
              <w:marBottom w:val="0"/>
              <w:divBdr>
                <w:top w:val="none" w:sz="0" w:space="0" w:color="auto"/>
                <w:left w:val="none" w:sz="0" w:space="0" w:color="auto"/>
                <w:bottom w:val="none" w:sz="0" w:space="0" w:color="auto"/>
                <w:right w:val="none" w:sz="0" w:space="0" w:color="auto"/>
              </w:divBdr>
            </w:div>
          </w:divsChild>
        </w:div>
        <w:div w:id="1070276181">
          <w:marLeft w:val="0"/>
          <w:marRight w:val="0"/>
          <w:marTop w:val="0"/>
          <w:marBottom w:val="0"/>
          <w:divBdr>
            <w:top w:val="none" w:sz="0" w:space="0" w:color="auto"/>
            <w:left w:val="none" w:sz="0" w:space="0" w:color="auto"/>
            <w:bottom w:val="none" w:sz="0" w:space="0" w:color="auto"/>
            <w:right w:val="none" w:sz="0" w:space="0" w:color="auto"/>
          </w:divBdr>
          <w:divsChild>
            <w:div w:id="2076971104">
              <w:marLeft w:val="0"/>
              <w:marRight w:val="0"/>
              <w:marTop w:val="0"/>
              <w:marBottom w:val="0"/>
              <w:divBdr>
                <w:top w:val="none" w:sz="0" w:space="0" w:color="auto"/>
                <w:left w:val="none" w:sz="0" w:space="0" w:color="auto"/>
                <w:bottom w:val="none" w:sz="0" w:space="0" w:color="auto"/>
                <w:right w:val="none" w:sz="0" w:space="0" w:color="auto"/>
              </w:divBdr>
            </w:div>
          </w:divsChild>
        </w:div>
        <w:div w:id="441655258">
          <w:marLeft w:val="0"/>
          <w:marRight w:val="0"/>
          <w:marTop w:val="0"/>
          <w:marBottom w:val="0"/>
          <w:divBdr>
            <w:top w:val="none" w:sz="0" w:space="0" w:color="auto"/>
            <w:left w:val="none" w:sz="0" w:space="0" w:color="auto"/>
            <w:bottom w:val="none" w:sz="0" w:space="0" w:color="auto"/>
            <w:right w:val="none" w:sz="0" w:space="0" w:color="auto"/>
          </w:divBdr>
          <w:divsChild>
            <w:div w:id="974867455">
              <w:marLeft w:val="0"/>
              <w:marRight w:val="0"/>
              <w:marTop w:val="0"/>
              <w:marBottom w:val="0"/>
              <w:divBdr>
                <w:top w:val="none" w:sz="0" w:space="0" w:color="auto"/>
                <w:left w:val="none" w:sz="0" w:space="0" w:color="auto"/>
                <w:bottom w:val="none" w:sz="0" w:space="0" w:color="auto"/>
                <w:right w:val="none" w:sz="0" w:space="0" w:color="auto"/>
              </w:divBdr>
            </w:div>
          </w:divsChild>
        </w:div>
        <w:div w:id="2137141146">
          <w:marLeft w:val="0"/>
          <w:marRight w:val="0"/>
          <w:marTop w:val="0"/>
          <w:marBottom w:val="0"/>
          <w:divBdr>
            <w:top w:val="none" w:sz="0" w:space="0" w:color="auto"/>
            <w:left w:val="none" w:sz="0" w:space="0" w:color="auto"/>
            <w:bottom w:val="none" w:sz="0" w:space="0" w:color="auto"/>
            <w:right w:val="none" w:sz="0" w:space="0" w:color="auto"/>
          </w:divBdr>
          <w:divsChild>
            <w:div w:id="1995983053">
              <w:marLeft w:val="0"/>
              <w:marRight w:val="0"/>
              <w:marTop w:val="0"/>
              <w:marBottom w:val="0"/>
              <w:divBdr>
                <w:top w:val="none" w:sz="0" w:space="0" w:color="auto"/>
                <w:left w:val="none" w:sz="0" w:space="0" w:color="auto"/>
                <w:bottom w:val="none" w:sz="0" w:space="0" w:color="auto"/>
                <w:right w:val="none" w:sz="0" w:space="0" w:color="auto"/>
              </w:divBdr>
            </w:div>
          </w:divsChild>
        </w:div>
        <w:div w:id="1950966767">
          <w:marLeft w:val="0"/>
          <w:marRight w:val="0"/>
          <w:marTop w:val="0"/>
          <w:marBottom w:val="0"/>
          <w:divBdr>
            <w:top w:val="none" w:sz="0" w:space="0" w:color="auto"/>
            <w:left w:val="none" w:sz="0" w:space="0" w:color="auto"/>
            <w:bottom w:val="none" w:sz="0" w:space="0" w:color="auto"/>
            <w:right w:val="none" w:sz="0" w:space="0" w:color="auto"/>
          </w:divBdr>
          <w:divsChild>
            <w:div w:id="1340422034">
              <w:marLeft w:val="0"/>
              <w:marRight w:val="0"/>
              <w:marTop w:val="0"/>
              <w:marBottom w:val="0"/>
              <w:divBdr>
                <w:top w:val="none" w:sz="0" w:space="0" w:color="auto"/>
                <w:left w:val="none" w:sz="0" w:space="0" w:color="auto"/>
                <w:bottom w:val="none" w:sz="0" w:space="0" w:color="auto"/>
                <w:right w:val="none" w:sz="0" w:space="0" w:color="auto"/>
              </w:divBdr>
            </w:div>
          </w:divsChild>
        </w:div>
        <w:div w:id="1126432769">
          <w:marLeft w:val="0"/>
          <w:marRight w:val="0"/>
          <w:marTop w:val="0"/>
          <w:marBottom w:val="0"/>
          <w:divBdr>
            <w:top w:val="none" w:sz="0" w:space="0" w:color="auto"/>
            <w:left w:val="none" w:sz="0" w:space="0" w:color="auto"/>
            <w:bottom w:val="none" w:sz="0" w:space="0" w:color="auto"/>
            <w:right w:val="none" w:sz="0" w:space="0" w:color="auto"/>
          </w:divBdr>
          <w:divsChild>
            <w:div w:id="7947330">
              <w:marLeft w:val="0"/>
              <w:marRight w:val="0"/>
              <w:marTop w:val="0"/>
              <w:marBottom w:val="0"/>
              <w:divBdr>
                <w:top w:val="none" w:sz="0" w:space="0" w:color="auto"/>
                <w:left w:val="none" w:sz="0" w:space="0" w:color="auto"/>
                <w:bottom w:val="none" w:sz="0" w:space="0" w:color="auto"/>
                <w:right w:val="none" w:sz="0" w:space="0" w:color="auto"/>
              </w:divBdr>
            </w:div>
          </w:divsChild>
        </w:div>
        <w:div w:id="1852328266">
          <w:marLeft w:val="0"/>
          <w:marRight w:val="0"/>
          <w:marTop w:val="0"/>
          <w:marBottom w:val="0"/>
          <w:divBdr>
            <w:top w:val="none" w:sz="0" w:space="0" w:color="auto"/>
            <w:left w:val="none" w:sz="0" w:space="0" w:color="auto"/>
            <w:bottom w:val="none" w:sz="0" w:space="0" w:color="auto"/>
            <w:right w:val="none" w:sz="0" w:space="0" w:color="auto"/>
          </w:divBdr>
          <w:divsChild>
            <w:div w:id="993147684">
              <w:marLeft w:val="0"/>
              <w:marRight w:val="0"/>
              <w:marTop w:val="0"/>
              <w:marBottom w:val="0"/>
              <w:divBdr>
                <w:top w:val="none" w:sz="0" w:space="0" w:color="auto"/>
                <w:left w:val="none" w:sz="0" w:space="0" w:color="auto"/>
                <w:bottom w:val="none" w:sz="0" w:space="0" w:color="auto"/>
                <w:right w:val="none" w:sz="0" w:space="0" w:color="auto"/>
              </w:divBdr>
            </w:div>
          </w:divsChild>
        </w:div>
        <w:div w:id="116142173">
          <w:marLeft w:val="0"/>
          <w:marRight w:val="0"/>
          <w:marTop w:val="0"/>
          <w:marBottom w:val="0"/>
          <w:divBdr>
            <w:top w:val="none" w:sz="0" w:space="0" w:color="auto"/>
            <w:left w:val="none" w:sz="0" w:space="0" w:color="auto"/>
            <w:bottom w:val="none" w:sz="0" w:space="0" w:color="auto"/>
            <w:right w:val="none" w:sz="0" w:space="0" w:color="auto"/>
          </w:divBdr>
          <w:divsChild>
            <w:div w:id="919489591">
              <w:marLeft w:val="0"/>
              <w:marRight w:val="0"/>
              <w:marTop w:val="0"/>
              <w:marBottom w:val="0"/>
              <w:divBdr>
                <w:top w:val="none" w:sz="0" w:space="0" w:color="auto"/>
                <w:left w:val="none" w:sz="0" w:space="0" w:color="auto"/>
                <w:bottom w:val="none" w:sz="0" w:space="0" w:color="auto"/>
                <w:right w:val="none" w:sz="0" w:space="0" w:color="auto"/>
              </w:divBdr>
            </w:div>
          </w:divsChild>
        </w:div>
        <w:div w:id="753086977">
          <w:marLeft w:val="0"/>
          <w:marRight w:val="0"/>
          <w:marTop w:val="0"/>
          <w:marBottom w:val="0"/>
          <w:divBdr>
            <w:top w:val="none" w:sz="0" w:space="0" w:color="auto"/>
            <w:left w:val="none" w:sz="0" w:space="0" w:color="auto"/>
            <w:bottom w:val="none" w:sz="0" w:space="0" w:color="auto"/>
            <w:right w:val="none" w:sz="0" w:space="0" w:color="auto"/>
          </w:divBdr>
          <w:divsChild>
            <w:div w:id="2140150440">
              <w:marLeft w:val="0"/>
              <w:marRight w:val="0"/>
              <w:marTop w:val="0"/>
              <w:marBottom w:val="0"/>
              <w:divBdr>
                <w:top w:val="none" w:sz="0" w:space="0" w:color="auto"/>
                <w:left w:val="none" w:sz="0" w:space="0" w:color="auto"/>
                <w:bottom w:val="none" w:sz="0" w:space="0" w:color="auto"/>
                <w:right w:val="none" w:sz="0" w:space="0" w:color="auto"/>
              </w:divBdr>
            </w:div>
          </w:divsChild>
        </w:div>
        <w:div w:id="106975600">
          <w:marLeft w:val="0"/>
          <w:marRight w:val="0"/>
          <w:marTop w:val="0"/>
          <w:marBottom w:val="0"/>
          <w:divBdr>
            <w:top w:val="none" w:sz="0" w:space="0" w:color="auto"/>
            <w:left w:val="none" w:sz="0" w:space="0" w:color="auto"/>
            <w:bottom w:val="none" w:sz="0" w:space="0" w:color="auto"/>
            <w:right w:val="none" w:sz="0" w:space="0" w:color="auto"/>
          </w:divBdr>
          <w:divsChild>
            <w:div w:id="1488859983">
              <w:marLeft w:val="0"/>
              <w:marRight w:val="0"/>
              <w:marTop w:val="0"/>
              <w:marBottom w:val="0"/>
              <w:divBdr>
                <w:top w:val="none" w:sz="0" w:space="0" w:color="auto"/>
                <w:left w:val="none" w:sz="0" w:space="0" w:color="auto"/>
                <w:bottom w:val="none" w:sz="0" w:space="0" w:color="auto"/>
                <w:right w:val="none" w:sz="0" w:space="0" w:color="auto"/>
              </w:divBdr>
            </w:div>
          </w:divsChild>
        </w:div>
        <w:div w:id="1852913313">
          <w:marLeft w:val="0"/>
          <w:marRight w:val="0"/>
          <w:marTop w:val="0"/>
          <w:marBottom w:val="0"/>
          <w:divBdr>
            <w:top w:val="none" w:sz="0" w:space="0" w:color="auto"/>
            <w:left w:val="none" w:sz="0" w:space="0" w:color="auto"/>
            <w:bottom w:val="none" w:sz="0" w:space="0" w:color="auto"/>
            <w:right w:val="none" w:sz="0" w:space="0" w:color="auto"/>
          </w:divBdr>
          <w:divsChild>
            <w:div w:id="1131557317">
              <w:marLeft w:val="0"/>
              <w:marRight w:val="0"/>
              <w:marTop w:val="0"/>
              <w:marBottom w:val="0"/>
              <w:divBdr>
                <w:top w:val="none" w:sz="0" w:space="0" w:color="auto"/>
                <w:left w:val="none" w:sz="0" w:space="0" w:color="auto"/>
                <w:bottom w:val="none" w:sz="0" w:space="0" w:color="auto"/>
                <w:right w:val="none" w:sz="0" w:space="0" w:color="auto"/>
              </w:divBdr>
            </w:div>
          </w:divsChild>
        </w:div>
        <w:div w:id="603657232">
          <w:marLeft w:val="0"/>
          <w:marRight w:val="0"/>
          <w:marTop w:val="0"/>
          <w:marBottom w:val="0"/>
          <w:divBdr>
            <w:top w:val="none" w:sz="0" w:space="0" w:color="auto"/>
            <w:left w:val="none" w:sz="0" w:space="0" w:color="auto"/>
            <w:bottom w:val="none" w:sz="0" w:space="0" w:color="auto"/>
            <w:right w:val="none" w:sz="0" w:space="0" w:color="auto"/>
          </w:divBdr>
          <w:divsChild>
            <w:div w:id="1164055628">
              <w:marLeft w:val="0"/>
              <w:marRight w:val="0"/>
              <w:marTop w:val="0"/>
              <w:marBottom w:val="0"/>
              <w:divBdr>
                <w:top w:val="none" w:sz="0" w:space="0" w:color="auto"/>
                <w:left w:val="none" w:sz="0" w:space="0" w:color="auto"/>
                <w:bottom w:val="none" w:sz="0" w:space="0" w:color="auto"/>
                <w:right w:val="none" w:sz="0" w:space="0" w:color="auto"/>
              </w:divBdr>
            </w:div>
          </w:divsChild>
        </w:div>
        <w:div w:id="1714577847">
          <w:marLeft w:val="0"/>
          <w:marRight w:val="0"/>
          <w:marTop w:val="0"/>
          <w:marBottom w:val="0"/>
          <w:divBdr>
            <w:top w:val="none" w:sz="0" w:space="0" w:color="auto"/>
            <w:left w:val="none" w:sz="0" w:space="0" w:color="auto"/>
            <w:bottom w:val="none" w:sz="0" w:space="0" w:color="auto"/>
            <w:right w:val="none" w:sz="0" w:space="0" w:color="auto"/>
          </w:divBdr>
          <w:divsChild>
            <w:div w:id="944964738">
              <w:marLeft w:val="0"/>
              <w:marRight w:val="0"/>
              <w:marTop w:val="0"/>
              <w:marBottom w:val="0"/>
              <w:divBdr>
                <w:top w:val="none" w:sz="0" w:space="0" w:color="auto"/>
                <w:left w:val="none" w:sz="0" w:space="0" w:color="auto"/>
                <w:bottom w:val="none" w:sz="0" w:space="0" w:color="auto"/>
                <w:right w:val="none" w:sz="0" w:space="0" w:color="auto"/>
              </w:divBdr>
            </w:div>
          </w:divsChild>
        </w:div>
        <w:div w:id="1424181718">
          <w:marLeft w:val="0"/>
          <w:marRight w:val="0"/>
          <w:marTop w:val="0"/>
          <w:marBottom w:val="0"/>
          <w:divBdr>
            <w:top w:val="none" w:sz="0" w:space="0" w:color="auto"/>
            <w:left w:val="none" w:sz="0" w:space="0" w:color="auto"/>
            <w:bottom w:val="none" w:sz="0" w:space="0" w:color="auto"/>
            <w:right w:val="none" w:sz="0" w:space="0" w:color="auto"/>
          </w:divBdr>
          <w:divsChild>
            <w:div w:id="13103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83338">
      <w:bodyDiv w:val="1"/>
      <w:marLeft w:val="0"/>
      <w:marRight w:val="0"/>
      <w:marTop w:val="0"/>
      <w:marBottom w:val="0"/>
      <w:divBdr>
        <w:top w:val="none" w:sz="0" w:space="0" w:color="auto"/>
        <w:left w:val="none" w:sz="0" w:space="0" w:color="auto"/>
        <w:bottom w:val="none" w:sz="0" w:space="0" w:color="auto"/>
        <w:right w:val="none" w:sz="0" w:space="0" w:color="auto"/>
      </w:divBdr>
      <w:divsChild>
        <w:div w:id="1584224140">
          <w:marLeft w:val="360"/>
          <w:marRight w:val="0"/>
          <w:marTop w:val="200"/>
          <w:marBottom w:val="0"/>
          <w:divBdr>
            <w:top w:val="none" w:sz="0" w:space="0" w:color="auto"/>
            <w:left w:val="none" w:sz="0" w:space="0" w:color="auto"/>
            <w:bottom w:val="none" w:sz="0" w:space="0" w:color="auto"/>
            <w:right w:val="none" w:sz="0" w:space="0" w:color="auto"/>
          </w:divBdr>
        </w:div>
      </w:divsChild>
    </w:div>
    <w:div w:id="1926186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4.xml"/><Relationship Id="rId21" Type="http://schemas.openxmlformats.org/officeDocument/2006/relationships/diagramQuickStyle" Target="diagrams/quickStyle3.xml"/><Relationship Id="rId42" Type="http://schemas.openxmlformats.org/officeDocument/2006/relationships/diagramColors" Target="diagrams/colors7.xml"/><Relationship Id="rId47" Type="http://schemas.openxmlformats.org/officeDocument/2006/relationships/diagramColors" Target="diagrams/colors8.xml"/><Relationship Id="rId63" Type="http://schemas.openxmlformats.org/officeDocument/2006/relationships/image" Target="media/image11.png"/><Relationship Id="rId68"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diagramData" Target="diagrams/data5.xml"/><Relationship Id="rId11" Type="http://schemas.openxmlformats.org/officeDocument/2006/relationships/diagramQuickStyle" Target="diagrams/quickStyle1.xml"/><Relationship Id="rId24" Type="http://schemas.openxmlformats.org/officeDocument/2006/relationships/diagramData" Target="diagrams/data4.xml"/><Relationship Id="rId32" Type="http://schemas.openxmlformats.org/officeDocument/2006/relationships/diagramColors" Target="diagrams/colors5.xml"/><Relationship Id="rId37" Type="http://schemas.openxmlformats.org/officeDocument/2006/relationships/diagramColors" Target="diagrams/colors6.xml"/><Relationship Id="rId40" Type="http://schemas.openxmlformats.org/officeDocument/2006/relationships/diagramLayout" Target="diagrams/layout7.xml"/><Relationship Id="rId45" Type="http://schemas.openxmlformats.org/officeDocument/2006/relationships/diagramLayout" Target="diagrams/layout8.xml"/><Relationship Id="rId53" Type="http://schemas.microsoft.com/office/2007/relationships/diagramDrawing" Target="diagrams/drawing9.xml"/><Relationship Id="rId58" Type="http://schemas.openxmlformats.org/officeDocument/2006/relationships/image" Target="media/image6.png"/><Relationship Id="rId66" Type="http://schemas.openxmlformats.org/officeDocument/2006/relationships/image" Target="media/image14.png"/><Relationship Id="rId5" Type="http://schemas.openxmlformats.org/officeDocument/2006/relationships/webSettings" Target="webSettings.xml"/><Relationship Id="rId61" Type="http://schemas.openxmlformats.org/officeDocument/2006/relationships/image" Target="media/image9.png"/><Relationship Id="rId19" Type="http://schemas.openxmlformats.org/officeDocument/2006/relationships/diagramData" Target="diagrams/data3.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diagramLayout" Target="diagrams/layout5.xml"/><Relationship Id="rId35" Type="http://schemas.openxmlformats.org/officeDocument/2006/relationships/diagramLayout" Target="diagrams/layout6.xml"/><Relationship Id="rId43" Type="http://schemas.microsoft.com/office/2007/relationships/diagramDrawing" Target="diagrams/drawing7.xml"/><Relationship Id="rId48" Type="http://schemas.microsoft.com/office/2007/relationships/diagramDrawing" Target="diagrams/drawing8.xml"/><Relationship Id="rId56" Type="http://schemas.openxmlformats.org/officeDocument/2006/relationships/image" Target="media/image4.png"/><Relationship Id="rId64" Type="http://schemas.openxmlformats.org/officeDocument/2006/relationships/image" Target="media/image12.png"/><Relationship Id="rId69"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diagramQuickStyle" Target="diagrams/quickStyle9.xml"/><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microsoft.com/office/2007/relationships/diagramDrawing" Target="diagrams/drawing5.xml"/><Relationship Id="rId38" Type="http://schemas.microsoft.com/office/2007/relationships/diagramDrawing" Target="diagrams/drawing6.xml"/><Relationship Id="rId46" Type="http://schemas.openxmlformats.org/officeDocument/2006/relationships/diagramQuickStyle" Target="diagrams/quickStyle8.xml"/><Relationship Id="rId59" Type="http://schemas.openxmlformats.org/officeDocument/2006/relationships/image" Target="media/image7.png"/><Relationship Id="rId67" Type="http://schemas.openxmlformats.org/officeDocument/2006/relationships/image" Target="media/image15.png"/><Relationship Id="rId20" Type="http://schemas.openxmlformats.org/officeDocument/2006/relationships/diagramLayout" Target="diagrams/layout3.xml"/><Relationship Id="rId41" Type="http://schemas.openxmlformats.org/officeDocument/2006/relationships/diagramQuickStyle" Target="diagrams/quickStyle7.xml"/><Relationship Id="rId54" Type="http://schemas.openxmlformats.org/officeDocument/2006/relationships/image" Target="media/image2.png"/><Relationship Id="rId62" Type="http://schemas.openxmlformats.org/officeDocument/2006/relationships/image" Target="media/image10.png"/><Relationship Id="rId70"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diagramQuickStyle" Target="diagrams/quickStyle6.xml"/><Relationship Id="rId49" Type="http://schemas.openxmlformats.org/officeDocument/2006/relationships/diagramData" Target="diagrams/data9.xml"/><Relationship Id="rId57" Type="http://schemas.openxmlformats.org/officeDocument/2006/relationships/image" Target="media/image5.png"/><Relationship Id="rId10" Type="http://schemas.openxmlformats.org/officeDocument/2006/relationships/diagramLayout" Target="diagrams/layout1.xml"/><Relationship Id="rId31" Type="http://schemas.openxmlformats.org/officeDocument/2006/relationships/diagramQuickStyle" Target="diagrams/quickStyle5.xml"/><Relationship Id="rId44" Type="http://schemas.openxmlformats.org/officeDocument/2006/relationships/diagramData" Target="diagrams/data8.xml"/><Relationship Id="rId52" Type="http://schemas.openxmlformats.org/officeDocument/2006/relationships/diagramColors" Target="diagrams/colors9.xml"/><Relationship Id="rId60" Type="http://schemas.openxmlformats.org/officeDocument/2006/relationships/image" Target="media/image8.png"/><Relationship Id="rId65" Type="http://schemas.openxmlformats.org/officeDocument/2006/relationships/image" Target="media/image1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microsoft.com/office/2007/relationships/diagramDrawing" Target="diagrams/drawing2.xml"/><Relationship Id="rId39" Type="http://schemas.openxmlformats.org/officeDocument/2006/relationships/diagramData" Target="diagrams/data7.xml"/><Relationship Id="rId34" Type="http://schemas.openxmlformats.org/officeDocument/2006/relationships/diagramData" Target="diagrams/data6.xml"/><Relationship Id="rId50" Type="http://schemas.openxmlformats.org/officeDocument/2006/relationships/diagramLayout" Target="diagrams/layout9.xml"/><Relationship Id="rId55" Type="http://schemas.openxmlformats.org/officeDocument/2006/relationships/image" Target="media/image3.png"/><Relationship Id="rId7" Type="http://schemas.openxmlformats.org/officeDocument/2006/relationships/endnotes" Target="endnotes.xml"/><Relationship Id="rId7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AppData\Roaming\Microsoft\Templates\Report%20.dotx"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71F0FB-5EA0-495F-A571-299BB468BC41}" type="doc">
      <dgm:prSet loTypeId="urn:microsoft.com/office/officeart/2005/8/layout/matrix1" loCatId="matrix" qsTypeId="urn:microsoft.com/office/officeart/2005/8/quickstyle/simple5" qsCatId="simple" csTypeId="urn:microsoft.com/office/officeart/2005/8/colors/accent0_1" csCatId="mainScheme" phldr="1"/>
      <dgm:spPr/>
      <dgm:t>
        <a:bodyPr/>
        <a:lstStyle/>
        <a:p>
          <a:endParaRPr lang="en-US"/>
        </a:p>
      </dgm:t>
    </dgm:pt>
    <dgm:pt modelId="{A0D1B028-2759-4AAA-AA0F-80AC9CFBF172}">
      <dgm:prSet phldrT="[Text]" custT="1"/>
      <dgm:spPr/>
      <dgm:t>
        <a:bodyPr/>
        <a:lstStyle/>
        <a:p>
          <a:r>
            <a:rPr lang="en-US" sz="1400" b="1" u="sng"/>
            <a:t>THREATS</a:t>
          </a:r>
        </a:p>
        <a:p>
          <a:r>
            <a:rPr lang="en-ZA" sz="1500"/>
            <a:t>- </a:t>
          </a:r>
          <a:r>
            <a:rPr lang="en-ZA" sz="1400">
              <a:latin typeface="+mj-lt"/>
            </a:rPr>
            <a:t>Lack of resources: competent Analysts or developers, devices or data, financement</a:t>
          </a:r>
        </a:p>
      </dgm:t>
    </dgm:pt>
    <dgm:pt modelId="{DDE95EED-8197-4DCB-89DF-A424922E4DF3}" type="parTrans" cxnId="{F7F90344-76BF-41C4-AACC-749D8C9CE8A7}">
      <dgm:prSet/>
      <dgm:spPr/>
      <dgm:t>
        <a:bodyPr/>
        <a:lstStyle/>
        <a:p>
          <a:endParaRPr lang="en-US"/>
        </a:p>
      </dgm:t>
    </dgm:pt>
    <dgm:pt modelId="{05F20018-57E8-4FF1-9A32-08712CB2336B}" type="sibTrans" cxnId="{F7F90344-76BF-41C4-AACC-749D8C9CE8A7}">
      <dgm:prSet/>
      <dgm:spPr/>
      <dgm:t>
        <a:bodyPr/>
        <a:lstStyle/>
        <a:p>
          <a:endParaRPr lang="en-US"/>
        </a:p>
      </dgm:t>
    </dgm:pt>
    <dgm:pt modelId="{19ACB15A-D8D9-4A4A-BB30-22E6333AC41F}">
      <dgm:prSet phldrT="[Text]" custT="1"/>
      <dgm:spPr/>
      <dgm:t>
        <a:bodyPr/>
        <a:lstStyle/>
        <a:p>
          <a:r>
            <a:rPr lang="en-US" sz="1400" b="1" u="sng"/>
            <a:t>OPPORTUNITIES</a:t>
          </a:r>
        </a:p>
        <a:p>
          <a:r>
            <a:rPr lang="en-US" sz="1400" b="0" u="none"/>
            <a:t>- </a:t>
          </a:r>
          <a:r>
            <a:rPr lang="en-US" sz="1400" b="0" u="none">
              <a:latin typeface="+mj-lt"/>
            </a:rPr>
            <a:t>Create a system that will be decicated for academic researches.</a:t>
          </a:r>
        </a:p>
        <a:p>
          <a:r>
            <a:rPr lang="en-US" sz="1400" b="0" u="none">
              <a:latin typeface="+mj-lt"/>
            </a:rPr>
            <a:t>- Create a communication platform or application that will connect both student and supervisor</a:t>
          </a:r>
        </a:p>
      </dgm:t>
    </dgm:pt>
    <dgm:pt modelId="{384E2BF1-CCEC-4767-B620-395C9330F8DA}" type="sibTrans" cxnId="{F99AD9AC-5A12-4EEA-8364-A7E61D7494A9}">
      <dgm:prSet/>
      <dgm:spPr/>
      <dgm:t>
        <a:bodyPr/>
        <a:lstStyle/>
        <a:p>
          <a:endParaRPr lang="en-US"/>
        </a:p>
      </dgm:t>
    </dgm:pt>
    <dgm:pt modelId="{AB38FC18-5CB8-45AF-BC12-47A57A7E9D08}" type="parTrans" cxnId="{F99AD9AC-5A12-4EEA-8364-A7E61D7494A9}">
      <dgm:prSet/>
      <dgm:spPr/>
      <dgm:t>
        <a:bodyPr/>
        <a:lstStyle/>
        <a:p>
          <a:endParaRPr lang="en-US"/>
        </a:p>
      </dgm:t>
    </dgm:pt>
    <dgm:pt modelId="{F396EEF5-249A-4D7C-A130-58DF439CC6BD}">
      <dgm:prSet phldrT="[Text]" custT="1"/>
      <dgm:spPr/>
      <dgm:t>
        <a:bodyPr/>
        <a:lstStyle/>
        <a:p>
          <a:r>
            <a:rPr lang="en-US" sz="1400" b="1" u="sng"/>
            <a:t>WEAKENESSES</a:t>
          </a:r>
        </a:p>
        <a:p>
          <a:r>
            <a:rPr lang="en-US" sz="1000"/>
            <a:t>- </a:t>
          </a:r>
          <a:r>
            <a:rPr lang="en-US" sz="1400" b="0">
              <a:latin typeface="+mj-lt"/>
            </a:rPr>
            <a:t>Time consuminng for Students</a:t>
          </a:r>
        </a:p>
        <a:p>
          <a:r>
            <a:rPr lang="en-US" sz="1400" b="0">
              <a:latin typeface="+mj-lt"/>
            </a:rPr>
            <a:t>-  </a:t>
          </a:r>
          <a:r>
            <a:rPr lang="en-ZA" sz="1400" b="0">
              <a:latin typeface="+mj-lt"/>
            </a:rPr>
            <a:t>It easy to miss emails when you have a lot of them to look at</a:t>
          </a:r>
        </a:p>
        <a:p>
          <a:r>
            <a:rPr lang="en-ZA" sz="1400" b="0">
              <a:latin typeface="+mj-lt"/>
            </a:rPr>
            <a:t>-  Supervisors need to be at the campus each time Students need or want to consult.</a:t>
          </a:r>
          <a:endParaRPr lang="en-US" sz="1400" b="0">
            <a:latin typeface="+mj-lt"/>
          </a:endParaRPr>
        </a:p>
      </dgm:t>
    </dgm:pt>
    <dgm:pt modelId="{3F27A4B9-FA6F-4871-9FF8-180484AA1D9B}" type="sibTrans" cxnId="{202B340F-55BB-4E77-8AE9-E034EBDC2861}">
      <dgm:prSet/>
      <dgm:spPr/>
      <dgm:t>
        <a:bodyPr/>
        <a:lstStyle/>
        <a:p>
          <a:endParaRPr lang="en-US"/>
        </a:p>
      </dgm:t>
    </dgm:pt>
    <dgm:pt modelId="{7B6BAB58-5EC0-4867-A92F-D8843994E2EE}" type="parTrans" cxnId="{202B340F-55BB-4E77-8AE9-E034EBDC2861}">
      <dgm:prSet/>
      <dgm:spPr/>
      <dgm:t>
        <a:bodyPr/>
        <a:lstStyle/>
        <a:p>
          <a:endParaRPr lang="en-US"/>
        </a:p>
      </dgm:t>
    </dgm:pt>
    <dgm:pt modelId="{2F94044F-3621-4976-A5E8-C56C781F30BB}">
      <dgm:prSet phldrT="[Text]" custT="1"/>
      <dgm:spPr/>
      <dgm:t>
        <a:bodyPr/>
        <a:lstStyle/>
        <a:p>
          <a:r>
            <a:rPr lang="en-US" sz="1400" b="1" u="sng"/>
            <a:t>STRENGHTS</a:t>
          </a:r>
        </a:p>
        <a:p>
          <a:r>
            <a:rPr lang="en-US" sz="1100" b="1"/>
            <a:t>- </a:t>
          </a:r>
          <a:r>
            <a:rPr lang="en-US" sz="1400" b="0">
              <a:latin typeface="+mj-lt"/>
            </a:rPr>
            <a:t>Helps Lecturers to know and Identify Students physicaly.</a:t>
          </a:r>
        </a:p>
        <a:p>
          <a:r>
            <a:rPr lang="en-US" sz="1400" b="0">
              <a:latin typeface="+mj-lt"/>
            </a:rPr>
            <a:t>- Avoid Misunderstanding</a:t>
          </a:r>
          <a:endParaRPr lang="en-ZA" sz="1400" b="0">
            <a:latin typeface="+mj-lt"/>
          </a:endParaRPr>
        </a:p>
        <a:p>
          <a:endParaRPr lang="en-US" sz="1400" b="1"/>
        </a:p>
      </dgm:t>
    </dgm:pt>
    <dgm:pt modelId="{49C24B2B-2BE7-4886-986C-7FAF78AD1EEA}" type="sibTrans" cxnId="{6E15C824-ACD3-4C04-B28A-4326B76F4061}">
      <dgm:prSet/>
      <dgm:spPr/>
      <dgm:t>
        <a:bodyPr/>
        <a:lstStyle/>
        <a:p>
          <a:endParaRPr lang="en-US"/>
        </a:p>
      </dgm:t>
    </dgm:pt>
    <dgm:pt modelId="{01439CAC-D4D4-49B4-8B63-9D7F1274C9AE}" type="parTrans" cxnId="{6E15C824-ACD3-4C04-B28A-4326B76F4061}">
      <dgm:prSet/>
      <dgm:spPr/>
      <dgm:t>
        <a:bodyPr/>
        <a:lstStyle/>
        <a:p>
          <a:endParaRPr lang="en-US"/>
        </a:p>
      </dgm:t>
    </dgm:pt>
    <dgm:pt modelId="{C788E387-5BB0-4CEB-8C0E-1F009BD2B8E4}">
      <dgm:prSet phldrT="[Text]" custT="1"/>
      <dgm:spPr/>
      <dgm:t>
        <a:bodyPr/>
        <a:lstStyle/>
        <a:p>
          <a:r>
            <a:rPr lang="en-US" sz="1800" b="1"/>
            <a:t>S.W.O.T</a:t>
          </a:r>
        </a:p>
        <a:p>
          <a:r>
            <a:rPr lang="en-US" sz="1800" b="1"/>
            <a:t>Alanayis</a:t>
          </a:r>
        </a:p>
      </dgm:t>
    </dgm:pt>
    <dgm:pt modelId="{713E9E14-35BA-410C-915F-5C9B67B4CA82}" type="sibTrans" cxnId="{D199AB53-688D-4981-947F-67A286C8C73F}">
      <dgm:prSet/>
      <dgm:spPr/>
      <dgm:t>
        <a:bodyPr/>
        <a:lstStyle/>
        <a:p>
          <a:endParaRPr lang="en-US"/>
        </a:p>
      </dgm:t>
    </dgm:pt>
    <dgm:pt modelId="{BC5C4C7F-A681-4FCD-B9EC-2F4846446626}" type="parTrans" cxnId="{D199AB53-688D-4981-947F-67A286C8C73F}">
      <dgm:prSet/>
      <dgm:spPr/>
      <dgm:t>
        <a:bodyPr/>
        <a:lstStyle/>
        <a:p>
          <a:endParaRPr lang="en-US"/>
        </a:p>
      </dgm:t>
    </dgm:pt>
    <dgm:pt modelId="{462D7B69-051A-4339-ADF4-E6B5444BBA4A}">
      <dgm:prSet phldrT="[Text]" custT="1"/>
      <dgm:spPr/>
      <dgm:t>
        <a:bodyPr/>
        <a:lstStyle/>
        <a:p>
          <a:endParaRPr lang="en-US"/>
        </a:p>
      </dgm:t>
    </dgm:pt>
    <dgm:pt modelId="{9A2B8E53-6163-4A99-A686-D1AD78BCF1AA}" type="parTrans" cxnId="{E28867DC-6C9E-49E1-A377-B834FDA6F321}">
      <dgm:prSet/>
      <dgm:spPr/>
      <dgm:t>
        <a:bodyPr/>
        <a:lstStyle/>
        <a:p>
          <a:endParaRPr lang="en-US"/>
        </a:p>
      </dgm:t>
    </dgm:pt>
    <dgm:pt modelId="{FB27D3DF-BD1E-4897-9DE2-D0DAAFA4A7EE}" type="sibTrans" cxnId="{E28867DC-6C9E-49E1-A377-B834FDA6F321}">
      <dgm:prSet/>
      <dgm:spPr/>
      <dgm:t>
        <a:bodyPr/>
        <a:lstStyle/>
        <a:p>
          <a:endParaRPr lang="en-US"/>
        </a:p>
      </dgm:t>
    </dgm:pt>
    <dgm:pt modelId="{135B7002-1AED-448C-B6E9-B22F603EB8E8}" type="pres">
      <dgm:prSet presAssocID="{EA71F0FB-5EA0-495F-A571-299BB468BC41}" presName="diagram" presStyleCnt="0">
        <dgm:presLayoutVars>
          <dgm:chMax val="1"/>
          <dgm:dir/>
          <dgm:animLvl val="ctr"/>
          <dgm:resizeHandles val="exact"/>
        </dgm:presLayoutVars>
      </dgm:prSet>
      <dgm:spPr/>
      <dgm:t>
        <a:bodyPr/>
        <a:lstStyle/>
        <a:p>
          <a:endParaRPr lang="en-US"/>
        </a:p>
      </dgm:t>
    </dgm:pt>
    <dgm:pt modelId="{8BE0443A-F8E3-47D6-B222-6917B3CB810E}" type="pres">
      <dgm:prSet presAssocID="{EA71F0FB-5EA0-495F-A571-299BB468BC41}" presName="matrix" presStyleCnt="0"/>
      <dgm:spPr/>
      <dgm:t>
        <a:bodyPr/>
        <a:lstStyle/>
        <a:p>
          <a:endParaRPr lang="en-US"/>
        </a:p>
      </dgm:t>
    </dgm:pt>
    <dgm:pt modelId="{D4202FD1-4BC4-4917-BF15-04F352609437}" type="pres">
      <dgm:prSet presAssocID="{EA71F0FB-5EA0-495F-A571-299BB468BC41}" presName="tile1" presStyleLbl="node1" presStyleIdx="0" presStyleCnt="4" custLinFactNeighborX="0" custLinFactNeighborY="0"/>
      <dgm:spPr/>
      <dgm:t>
        <a:bodyPr/>
        <a:lstStyle/>
        <a:p>
          <a:endParaRPr lang="en-US"/>
        </a:p>
      </dgm:t>
    </dgm:pt>
    <dgm:pt modelId="{213832A5-2E68-461E-BFC4-98AD39CB6489}" type="pres">
      <dgm:prSet presAssocID="{EA71F0FB-5EA0-495F-A571-299BB468BC41}" presName="tile1text" presStyleLbl="node1" presStyleIdx="0" presStyleCnt="4">
        <dgm:presLayoutVars>
          <dgm:chMax val="0"/>
          <dgm:chPref val="0"/>
          <dgm:bulletEnabled val="1"/>
        </dgm:presLayoutVars>
      </dgm:prSet>
      <dgm:spPr/>
      <dgm:t>
        <a:bodyPr/>
        <a:lstStyle/>
        <a:p>
          <a:endParaRPr lang="en-US"/>
        </a:p>
      </dgm:t>
    </dgm:pt>
    <dgm:pt modelId="{42989A80-733B-4E92-A748-4C67076359A9}" type="pres">
      <dgm:prSet presAssocID="{EA71F0FB-5EA0-495F-A571-299BB468BC41}" presName="tile2" presStyleLbl="node1" presStyleIdx="1" presStyleCnt="4"/>
      <dgm:spPr/>
      <dgm:t>
        <a:bodyPr/>
        <a:lstStyle/>
        <a:p>
          <a:endParaRPr lang="en-US"/>
        </a:p>
      </dgm:t>
    </dgm:pt>
    <dgm:pt modelId="{5DA02806-8494-4AB2-889E-2E81FC130127}" type="pres">
      <dgm:prSet presAssocID="{EA71F0FB-5EA0-495F-A571-299BB468BC41}" presName="tile2text" presStyleLbl="node1" presStyleIdx="1" presStyleCnt="4">
        <dgm:presLayoutVars>
          <dgm:chMax val="0"/>
          <dgm:chPref val="0"/>
          <dgm:bulletEnabled val="1"/>
        </dgm:presLayoutVars>
      </dgm:prSet>
      <dgm:spPr/>
      <dgm:t>
        <a:bodyPr/>
        <a:lstStyle/>
        <a:p>
          <a:endParaRPr lang="en-US"/>
        </a:p>
      </dgm:t>
    </dgm:pt>
    <dgm:pt modelId="{DCDDD3ED-8930-42BB-9BC4-55FF427DA012}" type="pres">
      <dgm:prSet presAssocID="{EA71F0FB-5EA0-495F-A571-299BB468BC41}" presName="tile3" presStyleLbl="node1" presStyleIdx="2" presStyleCnt="4" custLinFactNeighborX="347" custLinFactNeighborY="595"/>
      <dgm:spPr/>
      <dgm:t>
        <a:bodyPr/>
        <a:lstStyle/>
        <a:p>
          <a:endParaRPr lang="en-US"/>
        </a:p>
      </dgm:t>
    </dgm:pt>
    <dgm:pt modelId="{1B7EDE18-A752-4899-993C-79AEF73391AA}" type="pres">
      <dgm:prSet presAssocID="{EA71F0FB-5EA0-495F-A571-299BB468BC41}" presName="tile3text" presStyleLbl="node1" presStyleIdx="2" presStyleCnt="4">
        <dgm:presLayoutVars>
          <dgm:chMax val="0"/>
          <dgm:chPref val="0"/>
          <dgm:bulletEnabled val="1"/>
        </dgm:presLayoutVars>
      </dgm:prSet>
      <dgm:spPr/>
      <dgm:t>
        <a:bodyPr/>
        <a:lstStyle/>
        <a:p>
          <a:endParaRPr lang="en-US"/>
        </a:p>
      </dgm:t>
    </dgm:pt>
    <dgm:pt modelId="{39A6E66C-9D7E-4B07-A5C0-DE5AC73302E2}" type="pres">
      <dgm:prSet presAssocID="{EA71F0FB-5EA0-495F-A571-299BB468BC41}" presName="tile4" presStyleLbl="node1" presStyleIdx="3" presStyleCnt="4"/>
      <dgm:spPr/>
      <dgm:t>
        <a:bodyPr/>
        <a:lstStyle/>
        <a:p>
          <a:endParaRPr lang="en-US"/>
        </a:p>
      </dgm:t>
    </dgm:pt>
    <dgm:pt modelId="{EE8BD82F-8985-4F7C-8162-0B4AF2F9198F}" type="pres">
      <dgm:prSet presAssocID="{EA71F0FB-5EA0-495F-A571-299BB468BC41}" presName="tile4text" presStyleLbl="node1" presStyleIdx="3" presStyleCnt="4">
        <dgm:presLayoutVars>
          <dgm:chMax val="0"/>
          <dgm:chPref val="0"/>
          <dgm:bulletEnabled val="1"/>
        </dgm:presLayoutVars>
      </dgm:prSet>
      <dgm:spPr/>
      <dgm:t>
        <a:bodyPr/>
        <a:lstStyle/>
        <a:p>
          <a:endParaRPr lang="en-US"/>
        </a:p>
      </dgm:t>
    </dgm:pt>
    <dgm:pt modelId="{EFEC0869-80E8-4BCC-9DA1-A81B7E17A625}" type="pres">
      <dgm:prSet presAssocID="{EA71F0FB-5EA0-495F-A571-299BB468BC41}" presName="centerTile" presStyleLbl="fgShp" presStyleIdx="0" presStyleCnt="1">
        <dgm:presLayoutVars>
          <dgm:chMax val="0"/>
          <dgm:chPref val="0"/>
        </dgm:presLayoutVars>
      </dgm:prSet>
      <dgm:spPr/>
      <dgm:t>
        <a:bodyPr/>
        <a:lstStyle/>
        <a:p>
          <a:endParaRPr lang="en-US"/>
        </a:p>
      </dgm:t>
    </dgm:pt>
  </dgm:ptLst>
  <dgm:cxnLst>
    <dgm:cxn modelId="{A79759DF-2FB8-4EE4-988F-43864C405B17}" type="presOf" srcId="{A0D1B028-2759-4AAA-AA0F-80AC9CFBF172}" destId="{EE8BD82F-8985-4F7C-8162-0B4AF2F9198F}" srcOrd="1" destOrd="0" presId="urn:microsoft.com/office/officeart/2005/8/layout/matrix1"/>
    <dgm:cxn modelId="{6E15C824-ACD3-4C04-B28A-4326B76F4061}" srcId="{C788E387-5BB0-4CEB-8C0E-1F009BD2B8E4}" destId="{2F94044F-3621-4976-A5E8-C56C781F30BB}" srcOrd="0" destOrd="0" parTransId="{01439CAC-D4D4-49B4-8B63-9D7F1274C9AE}" sibTransId="{49C24B2B-2BE7-4886-986C-7FAF78AD1EEA}"/>
    <dgm:cxn modelId="{1B362C03-5A53-497D-91BB-586764AFC482}" type="presOf" srcId="{19ACB15A-D8D9-4A4A-BB30-22E6333AC41F}" destId="{1B7EDE18-A752-4899-993C-79AEF73391AA}" srcOrd="1" destOrd="0" presId="urn:microsoft.com/office/officeart/2005/8/layout/matrix1"/>
    <dgm:cxn modelId="{805CAF98-D561-4F6A-A179-E8806B9A4D8E}" type="presOf" srcId="{C788E387-5BB0-4CEB-8C0E-1F009BD2B8E4}" destId="{EFEC0869-80E8-4BCC-9DA1-A81B7E17A625}" srcOrd="0" destOrd="0" presId="urn:microsoft.com/office/officeart/2005/8/layout/matrix1"/>
    <dgm:cxn modelId="{5918FEBB-F177-4218-AB7E-96E203559965}" type="presOf" srcId="{19ACB15A-D8D9-4A4A-BB30-22E6333AC41F}" destId="{DCDDD3ED-8930-42BB-9BC4-55FF427DA012}" srcOrd="0" destOrd="0" presId="urn:microsoft.com/office/officeart/2005/8/layout/matrix1"/>
    <dgm:cxn modelId="{1ED3624E-F177-42D1-8312-93757F6626E9}" type="presOf" srcId="{A0D1B028-2759-4AAA-AA0F-80AC9CFBF172}" destId="{39A6E66C-9D7E-4B07-A5C0-DE5AC73302E2}" srcOrd="0" destOrd="0" presId="urn:microsoft.com/office/officeart/2005/8/layout/matrix1"/>
    <dgm:cxn modelId="{D199AB53-688D-4981-947F-67A286C8C73F}" srcId="{EA71F0FB-5EA0-495F-A571-299BB468BC41}" destId="{C788E387-5BB0-4CEB-8C0E-1F009BD2B8E4}" srcOrd="0" destOrd="0" parTransId="{BC5C4C7F-A681-4FCD-B9EC-2F4846446626}" sibTransId="{713E9E14-35BA-410C-915F-5C9B67B4CA82}"/>
    <dgm:cxn modelId="{7E4B57AA-90FD-4175-9DAA-3E92A721F512}" type="presOf" srcId="{F396EEF5-249A-4D7C-A130-58DF439CC6BD}" destId="{42989A80-733B-4E92-A748-4C67076359A9}" srcOrd="0" destOrd="0" presId="urn:microsoft.com/office/officeart/2005/8/layout/matrix1"/>
    <dgm:cxn modelId="{4D430377-16FD-4330-ACF5-41FDC15A0E7F}" type="presOf" srcId="{F396EEF5-249A-4D7C-A130-58DF439CC6BD}" destId="{5DA02806-8494-4AB2-889E-2E81FC130127}" srcOrd="1" destOrd="0" presId="urn:microsoft.com/office/officeart/2005/8/layout/matrix1"/>
    <dgm:cxn modelId="{350E8592-4E3E-4715-AF00-0FC08BD78EC0}" type="presOf" srcId="{EA71F0FB-5EA0-495F-A571-299BB468BC41}" destId="{135B7002-1AED-448C-B6E9-B22F603EB8E8}" srcOrd="0" destOrd="0" presId="urn:microsoft.com/office/officeart/2005/8/layout/matrix1"/>
    <dgm:cxn modelId="{F7F90344-76BF-41C4-AACC-749D8C9CE8A7}" srcId="{C788E387-5BB0-4CEB-8C0E-1F009BD2B8E4}" destId="{A0D1B028-2759-4AAA-AA0F-80AC9CFBF172}" srcOrd="3" destOrd="0" parTransId="{DDE95EED-8197-4DCB-89DF-A424922E4DF3}" sibTransId="{05F20018-57E8-4FF1-9A32-08712CB2336B}"/>
    <dgm:cxn modelId="{F8CA838D-58B1-4F69-A361-B499E551CC96}" type="presOf" srcId="{2F94044F-3621-4976-A5E8-C56C781F30BB}" destId="{213832A5-2E68-461E-BFC4-98AD39CB6489}" srcOrd="1" destOrd="0" presId="urn:microsoft.com/office/officeart/2005/8/layout/matrix1"/>
    <dgm:cxn modelId="{DC7ED04C-A8B7-4D47-B264-E96DD403EDCC}" type="presOf" srcId="{2F94044F-3621-4976-A5E8-C56C781F30BB}" destId="{D4202FD1-4BC4-4917-BF15-04F352609437}" srcOrd="0" destOrd="0" presId="urn:microsoft.com/office/officeart/2005/8/layout/matrix1"/>
    <dgm:cxn modelId="{F99AD9AC-5A12-4EEA-8364-A7E61D7494A9}" srcId="{C788E387-5BB0-4CEB-8C0E-1F009BD2B8E4}" destId="{19ACB15A-D8D9-4A4A-BB30-22E6333AC41F}" srcOrd="2" destOrd="0" parTransId="{AB38FC18-5CB8-45AF-BC12-47A57A7E9D08}" sibTransId="{384E2BF1-CCEC-4767-B620-395C9330F8DA}"/>
    <dgm:cxn modelId="{E28867DC-6C9E-49E1-A377-B834FDA6F321}" srcId="{C788E387-5BB0-4CEB-8C0E-1F009BD2B8E4}" destId="{462D7B69-051A-4339-ADF4-E6B5444BBA4A}" srcOrd="4" destOrd="0" parTransId="{9A2B8E53-6163-4A99-A686-D1AD78BCF1AA}" sibTransId="{FB27D3DF-BD1E-4897-9DE2-D0DAAFA4A7EE}"/>
    <dgm:cxn modelId="{202B340F-55BB-4E77-8AE9-E034EBDC2861}" srcId="{C788E387-5BB0-4CEB-8C0E-1F009BD2B8E4}" destId="{F396EEF5-249A-4D7C-A130-58DF439CC6BD}" srcOrd="1" destOrd="0" parTransId="{7B6BAB58-5EC0-4867-A92F-D8843994E2EE}" sibTransId="{3F27A4B9-FA6F-4871-9FF8-180484AA1D9B}"/>
    <dgm:cxn modelId="{A9FC405B-F527-4F25-BAE4-05A94A6EEC55}" type="presParOf" srcId="{135B7002-1AED-448C-B6E9-B22F603EB8E8}" destId="{8BE0443A-F8E3-47D6-B222-6917B3CB810E}" srcOrd="0" destOrd="0" presId="urn:microsoft.com/office/officeart/2005/8/layout/matrix1"/>
    <dgm:cxn modelId="{F546BBAC-23CD-4A22-B37F-C5A7691B4ED6}" type="presParOf" srcId="{8BE0443A-F8E3-47D6-B222-6917B3CB810E}" destId="{D4202FD1-4BC4-4917-BF15-04F352609437}" srcOrd="0" destOrd="0" presId="urn:microsoft.com/office/officeart/2005/8/layout/matrix1"/>
    <dgm:cxn modelId="{F8B79BE8-274F-479D-BED2-042C4674FE13}" type="presParOf" srcId="{8BE0443A-F8E3-47D6-B222-6917B3CB810E}" destId="{213832A5-2E68-461E-BFC4-98AD39CB6489}" srcOrd="1" destOrd="0" presId="urn:microsoft.com/office/officeart/2005/8/layout/matrix1"/>
    <dgm:cxn modelId="{DAABD827-2D8D-436F-9207-879847E970B4}" type="presParOf" srcId="{8BE0443A-F8E3-47D6-B222-6917B3CB810E}" destId="{42989A80-733B-4E92-A748-4C67076359A9}" srcOrd="2" destOrd="0" presId="urn:microsoft.com/office/officeart/2005/8/layout/matrix1"/>
    <dgm:cxn modelId="{8DB7FE79-53C3-4401-A498-F657582180C7}" type="presParOf" srcId="{8BE0443A-F8E3-47D6-B222-6917B3CB810E}" destId="{5DA02806-8494-4AB2-889E-2E81FC130127}" srcOrd="3" destOrd="0" presId="urn:microsoft.com/office/officeart/2005/8/layout/matrix1"/>
    <dgm:cxn modelId="{8A4E865A-1A5B-420F-BD42-A68D8D9C8478}" type="presParOf" srcId="{8BE0443A-F8E3-47D6-B222-6917B3CB810E}" destId="{DCDDD3ED-8930-42BB-9BC4-55FF427DA012}" srcOrd="4" destOrd="0" presId="urn:microsoft.com/office/officeart/2005/8/layout/matrix1"/>
    <dgm:cxn modelId="{1EE37246-6FE9-4C60-8B98-702956BD0563}" type="presParOf" srcId="{8BE0443A-F8E3-47D6-B222-6917B3CB810E}" destId="{1B7EDE18-A752-4899-993C-79AEF73391AA}" srcOrd="5" destOrd="0" presId="urn:microsoft.com/office/officeart/2005/8/layout/matrix1"/>
    <dgm:cxn modelId="{C7910CDF-CACA-42A0-92C2-F8886D7EB2FC}" type="presParOf" srcId="{8BE0443A-F8E3-47D6-B222-6917B3CB810E}" destId="{39A6E66C-9D7E-4B07-A5C0-DE5AC73302E2}" srcOrd="6" destOrd="0" presId="urn:microsoft.com/office/officeart/2005/8/layout/matrix1"/>
    <dgm:cxn modelId="{BC94360D-2D6C-48FE-B781-CA6E4A2A965E}" type="presParOf" srcId="{8BE0443A-F8E3-47D6-B222-6917B3CB810E}" destId="{EE8BD82F-8985-4F7C-8162-0B4AF2F9198F}" srcOrd="7" destOrd="0" presId="urn:microsoft.com/office/officeart/2005/8/layout/matrix1"/>
    <dgm:cxn modelId="{16E3BB07-A8BD-42AA-9C94-BFAE95453E03}" type="presParOf" srcId="{135B7002-1AED-448C-B6E9-B22F603EB8E8}" destId="{EFEC0869-80E8-4BCC-9DA1-A81B7E17A625}" srcOrd="1" destOrd="0" presId="urn:microsoft.com/office/officeart/2005/8/layout/matrix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8869EA-1303-4784-92D9-097070F22600}" type="doc">
      <dgm:prSet loTypeId="urn:microsoft.com/office/officeart/2005/8/layout/cycle4" loCatId="cycle" qsTypeId="urn:microsoft.com/office/officeart/2005/8/quickstyle/simple5" qsCatId="simple" csTypeId="urn:microsoft.com/office/officeart/2005/8/colors/accent0_1" csCatId="mainScheme" phldr="1"/>
      <dgm:spPr/>
      <dgm:t>
        <a:bodyPr/>
        <a:lstStyle/>
        <a:p>
          <a:endParaRPr lang="en-US"/>
        </a:p>
      </dgm:t>
    </dgm:pt>
    <dgm:pt modelId="{AFB0E95D-270E-4FD5-800A-5B83DD7DDD36}">
      <dgm:prSet phldrT="[Text]"/>
      <dgm:spPr/>
      <dgm:t>
        <a:bodyPr/>
        <a:lstStyle/>
        <a:p>
          <a:r>
            <a:rPr lang="en-US"/>
            <a:t>Schedule Feasibility</a:t>
          </a:r>
        </a:p>
      </dgm:t>
    </dgm:pt>
    <dgm:pt modelId="{7908F99D-B683-475A-80C7-807D66C2D98D}" type="parTrans" cxnId="{F3EBE67B-4EB4-41E4-86DF-026AE6621A1A}">
      <dgm:prSet/>
      <dgm:spPr/>
      <dgm:t>
        <a:bodyPr/>
        <a:lstStyle/>
        <a:p>
          <a:endParaRPr lang="en-US"/>
        </a:p>
      </dgm:t>
    </dgm:pt>
    <dgm:pt modelId="{F3487741-D6EE-4CB0-9142-A8195332FA5B}" type="sibTrans" cxnId="{F3EBE67B-4EB4-41E4-86DF-026AE6621A1A}">
      <dgm:prSet/>
      <dgm:spPr/>
      <dgm:t>
        <a:bodyPr/>
        <a:lstStyle/>
        <a:p>
          <a:endParaRPr lang="en-US"/>
        </a:p>
      </dgm:t>
    </dgm:pt>
    <dgm:pt modelId="{EF73C711-D3AC-4160-878E-6FCB7DBFC104}">
      <dgm:prSet phldrT="[Text]" custT="1"/>
      <dgm:spPr/>
      <dgm:t>
        <a:bodyPr/>
        <a:lstStyle/>
        <a:p>
          <a:r>
            <a:rPr lang="en-ZA" sz="1100" b="0" i="0"/>
            <a:t>It takes </a:t>
          </a:r>
          <a:r>
            <a:rPr lang="en-ZA" sz="1100" b="1" i="0"/>
            <a:t>4 to 9 months</a:t>
          </a:r>
          <a:r>
            <a:rPr lang="en-ZA" sz="1100" b="0" i="0"/>
            <a:t> to create a fully functional and fairly complex software.</a:t>
          </a:r>
          <a:endParaRPr lang="en-US" sz="1100"/>
        </a:p>
      </dgm:t>
    </dgm:pt>
    <dgm:pt modelId="{CD84F8FC-36DB-4D03-97E5-26FA30FCF64D}" type="parTrans" cxnId="{B0640762-A151-4084-90D4-3CE12274160E}">
      <dgm:prSet/>
      <dgm:spPr/>
      <dgm:t>
        <a:bodyPr/>
        <a:lstStyle/>
        <a:p>
          <a:endParaRPr lang="en-US"/>
        </a:p>
      </dgm:t>
    </dgm:pt>
    <dgm:pt modelId="{625418B3-B5E1-4FC4-92A2-8ABBF8158C17}" type="sibTrans" cxnId="{B0640762-A151-4084-90D4-3CE12274160E}">
      <dgm:prSet/>
      <dgm:spPr/>
      <dgm:t>
        <a:bodyPr/>
        <a:lstStyle/>
        <a:p>
          <a:endParaRPr lang="en-US"/>
        </a:p>
      </dgm:t>
    </dgm:pt>
    <dgm:pt modelId="{6CFAC4EA-3E25-4EF2-B2A9-C5D581258513}">
      <dgm:prSet phldrT="[Text]"/>
      <dgm:spPr/>
      <dgm:t>
        <a:bodyPr/>
        <a:lstStyle/>
        <a:p>
          <a:r>
            <a:rPr lang="en-US"/>
            <a:t>Operational Feasibility</a:t>
          </a:r>
        </a:p>
      </dgm:t>
    </dgm:pt>
    <dgm:pt modelId="{D4C931F7-26F8-48A0-BEF4-56141C79BB4B}" type="parTrans" cxnId="{2E2001A0-D53F-465C-8805-59CB78755A60}">
      <dgm:prSet/>
      <dgm:spPr/>
      <dgm:t>
        <a:bodyPr/>
        <a:lstStyle/>
        <a:p>
          <a:endParaRPr lang="en-US"/>
        </a:p>
      </dgm:t>
    </dgm:pt>
    <dgm:pt modelId="{C90E77C0-6690-4CC6-9BB6-4A860E75BE2A}" type="sibTrans" cxnId="{2E2001A0-D53F-465C-8805-59CB78755A60}">
      <dgm:prSet/>
      <dgm:spPr/>
      <dgm:t>
        <a:bodyPr/>
        <a:lstStyle/>
        <a:p>
          <a:endParaRPr lang="en-US"/>
        </a:p>
      </dgm:t>
    </dgm:pt>
    <dgm:pt modelId="{60F24D33-ECDC-40B1-B146-BF0C132EC449}">
      <dgm:prSet phldrT="[Text]"/>
      <dgm:spPr/>
      <dgm:t>
        <a:bodyPr/>
        <a:lstStyle/>
        <a:p>
          <a:r>
            <a:rPr lang="en-US"/>
            <a:t>Legal Feasibility</a:t>
          </a:r>
        </a:p>
      </dgm:t>
    </dgm:pt>
    <dgm:pt modelId="{F0DF1BF6-29A4-4092-A174-CD15FE92F127}" type="parTrans" cxnId="{B49B3907-DEEB-4327-8A97-56DD9F968CF5}">
      <dgm:prSet/>
      <dgm:spPr/>
      <dgm:t>
        <a:bodyPr/>
        <a:lstStyle/>
        <a:p>
          <a:endParaRPr lang="en-US"/>
        </a:p>
      </dgm:t>
    </dgm:pt>
    <dgm:pt modelId="{DE524E67-7458-40F5-A574-A54BB7CA7677}" type="sibTrans" cxnId="{B49B3907-DEEB-4327-8A97-56DD9F968CF5}">
      <dgm:prSet/>
      <dgm:spPr/>
      <dgm:t>
        <a:bodyPr/>
        <a:lstStyle/>
        <a:p>
          <a:endParaRPr lang="en-US"/>
        </a:p>
      </dgm:t>
    </dgm:pt>
    <dgm:pt modelId="{F9C6167D-13A7-4B23-9887-9D67E3AE9D96}">
      <dgm:prSet phldrT="[Text]"/>
      <dgm:spPr/>
      <dgm:t>
        <a:bodyPr/>
        <a:lstStyle/>
        <a:p>
          <a:r>
            <a:rPr lang="en-US"/>
            <a:t>Research DNA will </a:t>
          </a:r>
          <a:r>
            <a:rPr lang="en-ZA" b="0" i="0"/>
            <a:t>be implemented within existing legal and </a:t>
          </a:r>
          <a:r>
            <a:rPr lang="en-ZA" b="1" i="0"/>
            <a:t>contractual obligations</a:t>
          </a:r>
          <a:r>
            <a:rPr lang="en-ZA" b="0" i="0"/>
            <a:t>.</a:t>
          </a:r>
          <a:endParaRPr lang="en-US"/>
        </a:p>
      </dgm:t>
    </dgm:pt>
    <dgm:pt modelId="{55C2DB71-4639-4E08-A577-4D27D4F9725E}" type="parTrans" cxnId="{7EAE46B2-B27A-40A9-B504-AB7B61A226BF}">
      <dgm:prSet/>
      <dgm:spPr/>
      <dgm:t>
        <a:bodyPr/>
        <a:lstStyle/>
        <a:p>
          <a:endParaRPr lang="en-US"/>
        </a:p>
      </dgm:t>
    </dgm:pt>
    <dgm:pt modelId="{83B92268-AE49-49AE-B3F3-BAD1856B0936}" type="sibTrans" cxnId="{7EAE46B2-B27A-40A9-B504-AB7B61A226BF}">
      <dgm:prSet/>
      <dgm:spPr/>
      <dgm:t>
        <a:bodyPr/>
        <a:lstStyle/>
        <a:p>
          <a:endParaRPr lang="en-US"/>
        </a:p>
      </dgm:t>
    </dgm:pt>
    <dgm:pt modelId="{860DB3D4-E314-4346-B3EC-64A16F984BCD}">
      <dgm:prSet phldrT="[Text]"/>
      <dgm:spPr/>
      <dgm:t>
        <a:bodyPr/>
        <a:lstStyle/>
        <a:p>
          <a:r>
            <a:rPr lang="en-US"/>
            <a:t>Economic Feasibility</a:t>
          </a:r>
        </a:p>
      </dgm:t>
    </dgm:pt>
    <dgm:pt modelId="{9B517AEF-9BB9-4500-A990-B38341A8E325}" type="parTrans" cxnId="{7F8B1947-7024-4827-8898-C2DFC2D99AAB}">
      <dgm:prSet/>
      <dgm:spPr/>
      <dgm:t>
        <a:bodyPr/>
        <a:lstStyle/>
        <a:p>
          <a:endParaRPr lang="en-US"/>
        </a:p>
      </dgm:t>
    </dgm:pt>
    <dgm:pt modelId="{28CFC294-E17D-4B86-85E4-9C58CEBFC112}" type="sibTrans" cxnId="{7F8B1947-7024-4827-8898-C2DFC2D99AAB}">
      <dgm:prSet/>
      <dgm:spPr/>
      <dgm:t>
        <a:bodyPr/>
        <a:lstStyle/>
        <a:p>
          <a:endParaRPr lang="en-US"/>
        </a:p>
      </dgm:t>
    </dgm:pt>
    <dgm:pt modelId="{8E46D139-B54C-4A29-811D-C400F5976519}">
      <dgm:prSet phldrT="[Text]"/>
      <dgm:spPr/>
      <dgm:t>
        <a:bodyPr/>
        <a:lstStyle/>
        <a:p>
          <a:r>
            <a:rPr lang="en-US"/>
            <a:t>The project will cost more than R80000 </a:t>
          </a:r>
        </a:p>
      </dgm:t>
    </dgm:pt>
    <dgm:pt modelId="{44636CBE-BE53-4F5E-87BE-2E2CC3181C2B}" type="parTrans" cxnId="{4C314D7E-2265-4A25-A642-860A05885E51}">
      <dgm:prSet/>
      <dgm:spPr/>
      <dgm:t>
        <a:bodyPr/>
        <a:lstStyle/>
        <a:p>
          <a:endParaRPr lang="en-US"/>
        </a:p>
      </dgm:t>
    </dgm:pt>
    <dgm:pt modelId="{253B9A91-3ACC-47DC-8027-95BABD3EB24B}" type="sibTrans" cxnId="{4C314D7E-2265-4A25-A642-860A05885E51}">
      <dgm:prSet/>
      <dgm:spPr/>
      <dgm:t>
        <a:bodyPr/>
        <a:lstStyle/>
        <a:p>
          <a:endParaRPr lang="en-US"/>
        </a:p>
      </dgm:t>
    </dgm:pt>
    <dgm:pt modelId="{833628CE-4BAF-4A22-A984-FCD62D733137}">
      <dgm:prSet phldrT="[Text]" custT="1"/>
      <dgm:spPr/>
      <dgm:t>
        <a:bodyPr/>
        <a:lstStyle/>
        <a:p>
          <a:r>
            <a:rPr lang="en-US" sz="1100"/>
            <a:t>The time given to our project: </a:t>
          </a:r>
          <a:r>
            <a:rPr lang="en-US" sz="1100" b="1"/>
            <a:t>6 months</a:t>
          </a:r>
        </a:p>
      </dgm:t>
    </dgm:pt>
    <dgm:pt modelId="{E9D1E6C4-7B71-425D-BB13-1CEF43601133}" type="parTrans" cxnId="{B195619B-283F-4D14-972C-041357B5F72F}">
      <dgm:prSet/>
      <dgm:spPr/>
      <dgm:t>
        <a:bodyPr/>
        <a:lstStyle/>
        <a:p>
          <a:endParaRPr lang="en-US"/>
        </a:p>
      </dgm:t>
    </dgm:pt>
    <dgm:pt modelId="{A205EB27-AF0A-4BBD-8CF0-F292334AE585}" type="sibTrans" cxnId="{B195619B-283F-4D14-972C-041357B5F72F}">
      <dgm:prSet/>
      <dgm:spPr/>
      <dgm:t>
        <a:bodyPr/>
        <a:lstStyle/>
        <a:p>
          <a:endParaRPr lang="en-US"/>
        </a:p>
      </dgm:t>
    </dgm:pt>
    <dgm:pt modelId="{0ADC8C2C-DAAB-42DB-B156-C4DEBBAC8087}">
      <dgm:prSet phldrT="[Text]" custT="1"/>
      <dgm:spPr/>
      <dgm:t>
        <a:bodyPr/>
        <a:lstStyle/>
        <a:p>
          <a:r>
            <a:rPr lang="en-US" sz="1100"/>
            <a:t>As a web Application Research DNA will be </a:t>
          </a:r>
          <a:r>
            <a:rPr lang="en-US" sz="1100" b="1"/>
            <a:t>very easy to use and maintain</a:t>
          </a:r>
        </a:p>
      </dgm:t>
    </dgm:pt>
    <dgm:pt modelId="{360DE4BD-2B53-45D7-92F5-93B312F197C7}" type="sibTrans" cxnId="{F9AE4AF2-A98E-4F5D-831F-390405BC4106}">
      <dgm:prSet/>
      <dgm:spPr/>
      <dgm:t>
        <a:bodyPr/>
        <a:lstStyle/>
        <a:p>
          <a:endParaRPr lang="en-US"/>
        </a:p>
      </dgm:t>
    </dgm:pt>
    <dgm:pt modelId="{56298895-1420-4CFB-92C8-B4A3822E8B51}" type="parTrans" cxnId="{F9AE4AF2-A98E-4F5D-831F-390405BC4106}">
      <dgm:prSet/>
      <dgm:spPr/>
      <dgm:t>
        <a:bodyPr/>
        <a:lstStyle/>
        <a:p>
          <a:endParaRPr lang="en-US"/>
        </a:p>
      </dgm:t>
    </dgm:pt>
    <dgm:pt modelId="{A7D7D1CA-9D64-42E6-84E9-453C10EFF6CC}">
      <dgm:prSet phldrT="[Text]" custT="1"/>
      <dgm:spPr/>
      <dgm:t>
        <a:bodyPr/>
        <a:lstStyle/>
        <a:p>
          <a:r>
            <a:rPr lang="en-US" sz="1100"/>
            <a:t>The Users could access the system every where and anytime using any electronic devices</a:t>
          </a:r>
        </a:p>
      </dgm:t>
    </dgm:pt>
    <dgm:pt modelId="{C2CE4744-9E2A-4853-AE57-8F1135F5AE17}" type="sibTrans" cxnId="{43820E6E-C76C-4032-AAC1-FB5D8A4DEBCE}">
      <dgm:prSet/>
      <dgm:spPr/>
      <dgm:t>
        <a:bodyPr/>
        <a:lstStyle/>
        <a:p>
          <a:endParaRPr lang="en-US"/>
        </a:p>
      </dgm:t>
    </dgm:pt>
    <dgm:pt modelId="{643E7268-7842-41C3-8297-D85962E39824}" type="parTrans" cxnId="{43820E6E-C76C-4032-AAC1-FB5D8A4DEBCE}">
      <dgm:prSet/>
      <dgm:spPr/>
      <dgm:t>
        <a:bodyPr/>
        <a:lstStyle/>
        <a:p>
          <a:endParaRPr lang="en-US"/>
        </a:p>
      </dgm:t>
    </dgm:pt>
    <dgm:pt modelId="{B2461547-EBDC-468D-A8D0-1ECA50FF653A}" type="pres">
      <dgm:prSet presAssocID="{E98869EA-1303-4784-92D9-097070F22600}" presName="cycleMatrixDiagram" presStyleCnt="0">
        <dgm:presLayoutVars>
          <dgm:chMax val="1"/>
          <dgm:dir/>
          <dgm:animLvl val="lvl"/>
          <dgm:resizeHandles val="exact"/>
        </dgm:presLayoutVars>
      </dgm:prSet>
      <dgm:spPr/>
      <dgm:t>
        <a:bodyPr/>
        <a:lstStyle/>
        <a:p>
          <a:endParaRPr lang="en-US"/>
        </a:p>
      </dgm:t>
    </dgm:pt>
    <dgm:pt modelId="{D833B357-E448-4D40-8B78-8E27B823D1FD}" type="pres">
      <dgm:prSet presAssocID="{E98869EA-1303-4784-92D9-097070F22600}" presName="children" presStyleCnt="0"/>
      <dgm:spPr/>
      <dgm:t>
        <a:bodyPr/>
        <a:lstStyle/>
        <a:p>
          <a:endParaRPr lang="en-US"/>
        </a:p>
      </dgm:t>
    </dgm:pt>
    <dgm:pt modelId="{1F4156D5-B4F6-456B-A281-DAC997D947D9}" type="pres">
      <dgm:prSet presAssocID="{E98869EA-1303-4784-92D9-097070F22600}" presName="child1group" presStyleCnt="0"/>
      <dgm:spPr/>
      <dgm:t>
        <a:bodyPr/>
        <a:lstStyle/>
        <a:p>
          <a:endParaRPr lang="en-US"/>
        </a:p>
      </dgm:t>
    </dgm:pt>
    <dgm:pt modelId="{93B75487-DE84-4A69-98DA-63CC5C259D8C}" type="pres">
      <dgm:prSet presAssocID="{E98869EA-1303-4784-92D9-097070F22600}" presName="child1" presStyleLbl="bgAcc1" presStyleIdx="0" presStyleCnt="4" custScaleY="117840" custLinFactNeighborX="-17265" custLinFactNeighborY="11327"/>
      <dgm:spPr/>
      <dgm:t>
        <a:bodyPr/>
        <a:lstStyle/>
        <a:p>
          <a:endParaRPr lang="en-US"/>
        </a:p>
      </dgm:t>
    </dgm:pt>
    <dgm:pt modelId="{62E479E6-567E-4370-A515-3B1525F4F344}" type="pres">
      <dgm:prSet presAssocID="{E98869EA-1303-4784-92D9-097070F22600}" presName="child1Text" presStyleLbl="bgAcc1" presStyleIdx="0" presStyleCnt="4">
        <dgm:presLayoutVars>
          <dgm:bulletEnabled val="1"/>
        </dgm:presLayoutVars>
      </dgm:prSet>
      <dgm:spPr/>
      <dgm:t>
        <a:bodyPr/>
        <a:lstStyle/>
        <a:p>
          <a:endParaRPr lang="en-US"/>
        </a:p>
      </dgm:t>
    </dgm:pt>
    <dgm:pt modelId="{E1D21622-BD97-4C07-B5A9-3DABB0143464}" type="pres">
      <dgm:prSet presAssocID="{E98869EA-1303-4784-92D9-097070F22600}" presName="child2group" presStyleCnt="0"/>
      <dgm:spPr/>
      <dgm:t>
        <a:bodyPr/>
        <a:lstStyle/>
        <a:p>
          <a:endParaRPr lang="en-US"/>
        </a:p>
      </dgm:t>
    </dgm:pt>
    <dgm:pt modelId="{F4B113AB-E5A0-4AF5-9357-6E4FECECC0C7}" type="pres">
      <dgm:prSet presAssocID="{E98869EA-1303-4784-92D9-097070F22600}" presName="child2" presStyleLbl="bgAcc1" presStyleIdx="1" presStyleCnt="4" custScaleY="115886" custLinFactNeighborX="25441" custLinFactNeighborY="9366"/>
      <dgm:spPr/>
      <dgm:t>
        <a:bodyPr/>
        <a:lstStyle/>
        <a:p>
          <a:endParaRPr lang="en-US"/>
        </a:p>
      </dgm:t>
    </dgm:pt>
    <dgm:pt modelId="{1FD0DEC1-5CBE-4BB8-ABEC-5FEE36269E9C}" type="pres">
      <dgm:prSet presAssocID="{E98869EA-1303-4784-92D9-097070F22600}" presName="child2Text" presStyleLbl="bgAcc1" presStyleIdx="1" presStyleCnt="4">
        <dgm:presLayoutVars>
          <dgm:bulletEnabled val="1"/>
        </dgm:presLayoutVars>
      </dgm:prSet>
      <dgm:spPr/>
      <dgm:t>
        <a:bodyPr/>
        <a:lstStyle/>
        <a:p>
          <a:endParaRPr lang="en-US"/>
        </a:p>
      </dgm:t>
    </dgm:pt>
    <dgm:pt modelId="{15940F32-785E-449A-A52D-F043EC31DC87}" type="pres">
      <dgm:prSet presAssocID="{E98869EA-1303-4784-92D9-097070F22600}" presName="child3group" presStyleCnt="0"/>
      <dgm:spPr/>
      <dgm:t>
        <a:bodyPr/>
        <a:lstStyle/>
        <a:p>
          <a:endParaRPr lang="en-US"/>
        </a:p>
      </dgm:t>
    </dgm:pt>
    <dgm:pt modelId="{A55317F0-24DC-4ED4-9CBA-4EA5B07E6F03}" type="pres">
      <dgm:prSet presAssocID="{E98869EA-1303-4784-92D9-097070F22600}" presName="child3" presStyleLbl="bgAcc1" presStyleIdx="2" presStyleCnt="4" custLinFactNeighborX="25897" custLinFactNeighborY="-10661"/>
      <dgm:spPr/>
      <dgm:t>
        <a:bodyPr/>
        <a:lstStyle/>
        <a:p>
          <a:endParaRPr lang="en-US"/>
        </a:p>
      </dgm:t>
    </dgm:pt>
    <dgm:pt modelId="{1821A2FE-FF0B-4D84-93C5-49643A08AF15}" type="pres">
      <dgm:prSet presAssocID="{E98869EA-1303-4784-92D9-097070F22600}" presName="child3Text" presStyleLbl="bgAcc1" presStyleIdx="2" presStyleCnt="4">
        <dgm:presLayoutVars>
          <dgm:bulletEnabled val="1"/>
        </dgm:presLayoutVars>
      </dgm:prSet>
      <dgm:spPr/>
      <dgm:t>
        <a:bodyPr/>
        <a:lstStyle/>
        <a:p>
          <a:endParaRPr lang="en-US"/>
        </a:p>
      </dgm:t>
    </dgm:pt>
    <dgm:pt modelId="{F115E753-4E93-4010-BD55-AC321D728822}" type="pres">
      <dgm:prSet presAssocID="{E98869EA-1303-4784-92D9-097070F22600}" presName="child4group" presStyleCnt="0"/>
      <dgm:spPr/>
      <dgm:t>
        <a:bodyPr/>
        <a:lstStyle/>
        <a:p>
          <a:endParaRPr lang="en-US"/>
        </a:p>
      </dgm:t>
    </dgm:pt>
    <dgm:pt modelId="{AFAF4CFB-EDF3-4E42-AA43-28CC1950952B}" type="pres">
      <dgm:prSet presAssocID="{E98869EA-1303-4784-92D9-097070F22600}" presName="child4" presStyleLbl="bgAcc1" presStyleIdx="3" presStyleCnt="4" custLinFactNeighborX="-17697" custLinFactNeighborY="-1999"/>
      <dgm:spPr/>
      <dgm:t>
        <a:bodyPr/>
        <a:lstStyle/>
        <a:p>
          <a:endParaRPr lang="en-US"/>
        </a:p>
      </dgm:t>
    </dgm:pt>
    <dgm:pt modelId="{5864D9CE-CBB6-4D90-AC25-30E1F58227FE}" type="pres">
      <dgm:prSet presAssocID="{E98869EA-1303-4784-92D9-097070F22600}" presName="child4Text" presStyleLbl="bgAcc1" presStyleIdx="3" presStyleCnt="4">
        <dgm:presLayoutVars>
          <dgm:bulletEnabled val="1"/>
        </dgm:presLayoutVars>
      </dgm:prSet>
      <dgm:spPr/>
      <dgm:t>
        <a:bodyPr/>
        <a:lstStyle/>
        <a:p>
          <a:endParaRPr lang="en-US"/>
        </a:p>
      </dgm:t>
    </dgm:pt>
    <dgm:pt modelId="{0E83EC10-EA61-4BA3-BE81-B1CED33F0F43}" type="pres">
      <dgm:prSet presAssocID="{E98869EA-1303-4784-92D9-097070F22600}" presName="childPlaceholder" presStyleCnt="0"/>
      <dgm:spPr/>
      <dgm:t>
        <a:bodyPr/>
        <a:lstStyle/>
        <a:p>
          <a:endParaRPr lang="en-US"/>
        </a:p>
      </dgm:t>
    </dgm:pt>
    <dgm:pt modelId="{829EFF6D-B9B9-4852-BFF0-12ECE5520D0C}" type="pres">
      <dgm:prSet presAssocID="{E98869EA-1303-4784-92D9-097070F22600}" presName="circle" presStyleCnt="0"/>
      <dgm:spPr/>
      <dgm:t>
        <a:bodyPr/>
        <a:lstStyle/>
        <a:p>
          <a:endParaRPr lang="en-US"/>
        </a:p>
      </dgm:t>
    </dgm:pt>
    <dgm:pt modelId="{81745E89-FFF3-4AE9-B897-C86629693DA4}" type="pres">
      <dgm:prSet presAssocID="{E98869EA-1303-4784-92D9-097070F22600}" presName="quadrant1" presStyleLbl="node1" presStyleIdx="0" presStyleCnt="4">
        <dgm:presLayoutVars>
          <dgm:chMax val="1"/>
          <dgm:bulletEnabled val="1"/>
        </dgm:presLayoutVars>
      </dgm:prSet>
      <dgm:spPr/>
      <dgm:t>
        <a:bodyPr/>
        <a:lstStyle/>
        <a:p>
          <a:endParaRPr lang="en-US"/>
        </a:p>
      </dgm:t>
    </dgm:pt>
    <dgm:pt modelId="{692D7D2D-E8A3-4271-9E07-F93920C621C1}" type="pres">
      <dgm:prSet presAssocID="{E98869EA-1303-4784-92D9-097070F22600}" presName="quadrant2" presStyleLbl="node1" presStyleIdx="1" presStyleCnt="4">
        <dgm:presLayoutVars>
          <dgm:chMax val="1"/>
          <dgm:bulletEnabled val="1"/>
        </dgm:presLayoutVars>
      </dgm:prSet>
      <dgm:spPr/>
      <dgm:t>
        <a:bodyPr/>
        <a:lstStyle/>
        <a:p>
          <a:endParaRPr lang="en-US"/>
        </a:p>
      </dgm:t>
    </dgm:pt>
    <dgm:pt modelId="{C5366302-C900-4FA1-9F5B-E3C187FAFEF3}" type="pres">
      <dgm:prSet presAssocID="{E98869EA-1303-4784-92D9-097070F22600}" presName="quadrant3" presStyleLbl="node1" presStyleIdx="2" presStyleCnt="4">
        <dgm:presLayoutVars>
          <dgm:chMax val="1"/>
          <dgm:bulletEnabled val="1"/>
        </dgm:presLayoutVars>
      </dgm:prSet>
      <dgm:spPr/>
      <dgm:t>
        <a:bodyPr/>
        <a:lstStyle/>
        <a:p>
          <a:endParaRPr lang="en-US"/>
        </a:p>
      </dgm:t>
    </dgm:pt>
    <dgm:pt modelId="{DBDC5912-7BBF-436C-81CF-56CF762BCC2B}" type="pres">
      <dgm:prSet presAssocID="{E98869EA-1303-4784-92D9-097070F22600}" presName="quadrant4" presStyleLbl="node1" presStyleIdx="3" presStyleCnt="4">
        <dgm:presLayoutVars>
          <dgm:chMax val="1"/>
          <dgm:bulletEnabled val="1"/>
        </dgm:presLayoutVars>
      </dgm:prSet>
      <dgm:spPr/>
      <dgm:t>
        <a:bodyPr/>
        <a:lstStyle/>
        <a:p>
          <a:endParaRPr lang="en-US"/>
        </a:p>
      </dgm:t>
    </dgm:pt>
    <dgm:pt modelId="{7214A99F-340B-4456-8454-119817DC4047}" type="pres">
      <dgm:prSet presAssocID="{E98869EA-1303-4784-92D9-097070F22600}" presName="quadrantPlaceholder" presStyleCnt="0"/>
      <dgm:spPr/>
      <dgm:t>
        <a:bodyPr/>
        <a:lstStyle/>
        <a:p>
          <a:endParaRPr lang="en-US"/>
        </a:p>
      </dgm:t>
    </dgm:pt>
    <dgm:pt modelId="{A2D0EC98-E918-499C-812C-61B80149A5B3}" type="pres">
      <dgm:prSet presAssocID="{E98869EA-1303-4784-92D9-097070F22600}" presName="center1" presStyleLbl="fgShp" presStyleIdx="0" presStyleCnt="2"/>
      <dgm:spPr/>
      <dgm:t>
        <a:bodyPr/>
        <a:lstStyle/>
        <a:p>
          <a:endParaRPr lang="en-US"/>
        </a:p>
      </dgm:t>
    </dgm:pt>
    <dgm:pt modelId="{3900CE5D-4360-4E27-803B-F9A501210B48}" type="pres">
      <dgm:prSet presAssocID="{E98869EA-1303-4784-92D9-097070F22600}" presName="center2" presStyleLbl="fgShp" presStyleIdx="1" presStyleCnt="2"/>
      <dgm:spPr/>
      <dgm:t>
        <a:bodyPr/>
        <a:lstStyle/>
        <a:p>
          <a:endParaRPr lang="en-US"/>
        </a:p>
      </dgm:t>
    </dgm:pt>
  </dgm:ptLst>
  <dgm:cxnLst>
    <dgm:cxn modelId="{52B58F3E-56D3-4AEF-B516-A39BBFFC7712}" type="presOf" srcId="{833628CE-4BAF-4A22-A984-FCD62D733137}" destId="{62E479E6-567E-4370-A515-3B1525F4F344}" srcOrd="1" destOrd="1" presId="urn:microsoft.com/office/officeart/2005/8/layout/cycle4"/>
    <dgm:cxn modelId="{D630E7F2-A144-43FB-9E7D-B6C5A1DDD13F}" type="presOf" srcId="{AFB0E95D-270E-4FD5-800A-5B83DD7DDD36}" destId="{81745E89-FFF3-4AE9-B897-C86629693DA4}" srcOrd="0" destOrd="0" presId="urn:microsoft.com/office/officeart/2005/8/layout/cycle4"/>
    <dgm:cxn modelId="{7EDF4549-0E7C-4673-8295-15F059B63FED}" type="presOf" srcId="{0ADC8C2C-DAAB-42DB-B156-C4DEBBAC8087}" destId="{F4B113AB-E5A0-4AF5-9357-6E4FECECC0C7}" srcOrd="0" destOrd="0" presId="urn:microsoft.com/office/officeart/2005/8/layout/cycle4"/>
    <dgm:cxn modelId="{7EAE46B2-B27A-40A9-B504-AB7B61A226BF}" srcId="{60F24D33-ECDC-40B1-B146-BF0C132EC449}" destId="{F9C6167D-13A7-4B23-9887-9D67E3AE9D96}" srcOrd="0" destOrd="0" parTransId="{55C2DB71-4639-4E08-A577-4D27D4F9725E}" sibTransId="{83B92268-AE49-49AE-B3F3-BAD1856B0936}"/>
    <dgm:cxn modelId="{9CA24788-2F17-4B72-BD69-C13B4718C992}" type="presOf" srcId="{860DB3D4-E314-4346-B3EC-64A16F984BCD}" destId="{DBDC5912-7BBF-436C-81CF-56CF762BCC2B}" srcOrd="0" destOrd="0" presId="urn:microsoft.com/office/officeart/2005/8/layout/cycle4"/>
    <dgm:cxn modelId="{B49B3907-DEEB-4327-8A97-56DD9F968CF5}" srcId="{E98869EA-1303-4784-92D9-097070F22600}" destId="{60F24D33-ECDC-40B1-B146-BF0C132EC449}" srcOrd="2" destOrd="0" parTransId="{F0DF1BF6-29A4-4092-A174-CD15FE92F127}" sibTransId="{DE524E67-7458-40F5-A574-A54BB7CA7677}"/>
    <dgm:cxn modelId="{43820E6E-C76C-4032-AAC1-FB5D8A4DEBCE}" srcId="{6CFAC4EA-3E25-4EF2-B2A9-C5D581258513}" destId="{A7D7D1CA-9D64-42E6-84E9-453C10EFF6CC}" srcOrd="1" destOrd="0" parTransId="{643E7268-7842-41C3-8297-D85962E39824}" sibTransId="{C2CE4744-9E2A-4853-AE57-8F1135F5AE17}"/>
    <dgm:cxn modelId="{9C5E6081-1375-4383-89CF-CD26927849CE}" type="presOf" srcId="{0ADC8C2C-DAAB-42DB-B156-C4DEBBAC8087}" destId="{1FD0DEC1-5CBE-4BB8-ABEC-5FEE36269E9C}" srcOrd="1" destOrd="0" presId="urn:microsoft.com/office/officeart/2005/8/layout/cycle4"/>
    <dgm:cxn modelId="{7C94CA6C-2398-4DA4-ADA0-2D413DE88426}" type="presOf" srcId="{A7D7D1CA-9D64-42E6-84E9-453C10EFF6CC}" destId="{1FD0DEC1-5CBE-4BB8-ABEC-5FEE36269E9C}" srcOrd="1" destOrd="1" presId="urn:microsoft.com/office/officeart/2005/8/layout/cycle4"/>
    <dgm:cxn modelId="{3FC5A151-40A8-43F7-946D-74C9DB819098}" type="presOf" srcId="{EF73C711-D3AC-4160-878E-6FCB7DBFC104}" destId="{62E479E6-567E-4370-A515-3B1525F4F344}" srcOrd="1" destOrd="0" presId="urn:microsoft.com/office/officeart/2005/8/layout/cycle4"/>
    <dgm:cxn modelId="{1CBAD034-2DCF-4440-91A1-9DCAF803BEFA}" type="presOf" srcId="{6CFAC4EA-3E25-4EF2-B2A9-C5D581258513}" destId="{692D7D2D-E8A3-4271-9E07-F93920C621C1}" srcOrd="0" destOrd="0" presId="urn:microsoft.com/office/officeart/2005/8/layout/cycle4"/>
    <dgm:cxn modelId="{F3EBE67B-4EB4-41E4-86DF-026AE6621A1A}" srcId="{E98869EA-1303-4784-92D9-097070F22600}" destId="{AFB0E95D-270E-4FD5-800A-5B83DD7DDD36}" srcOrd="0" destOrd="0" parTransId="{7908F99D-B683-475A-80C7-807D66C2D98D}" sibTransId="{F3487741-D6EE-4CB0-9142-A8195332FA5B}"/>
    <dgm:cxn modelId="{BEEE8609-6375-4111-9A6B-D501D3FEA0F2}" type="presOf" srcId="{833628CE-4BAF-4A22-A984-FCD62D733137}" destId="{93B75487-DE84-4A69-98DA-63CC5C259D8C}" srcOrd="0" destOrd="1" presId="urn:microsoft.com/office/officeart/2005/8/layout/cycle4"/>
    <dgm:cxn modelId="{4C314D7E-2265-4A25-A642-860A05885E51}" srcId="{860DB3D4-E314-4346-B3EC-64A16F984BCD}" destId="{8E46D139-B54C-4A29-811D-C400F5976519}" srcOrd="0" destOrd="0" parTransId="{44636CBE-BE53-4F5E-87BE-2E2CC3181C2B}" sibTransId="{253B9A91-3ACC-47DC-8027-95BABD3EB24B}"/>
    <dgm:cxn modelId="{B9AD448C-E49C-4904-8CD7-FC423DBAE84D}" type="presOf" srcId="{8E46D139-B54C-4A29-811D-C400F5976519}" destId="{5864D9CE-CBB6-4D90-AC25-30E1F58227FE}" srcOrd="1" destOrd="0" presId="urn:microsoft.com/office/officeart/2005/8/layout/cycle4"/>
    <dgm:cxn modelId="{B0640762-A151-4084-90D4-3CE12274160E}" srcId="{AFB0E95D-270E-4FD5-800A-5B83DD7DDD36}" destId="{EF73C711-D3AC-4160-878E-6FCB7DBFC104}" srcOrd="0" destOrd="0" parTransId="{CD84F8FC-36DB-4D03-97E5-26FA30FCF64D}" sibTransId="{625418B3-B5E1-4FC4-92A2-8ABBF8158C17}"/>
    <dgm:cxn modelId="{7F8B1947-7024-4827-8898-C2DFC2D99AAB}" srcId="{E98869EA-1303-4784-92D9-097070F22600}" destId="{860DB3D4-E314-4346-B3EC-64A16F984BCD}" srcOrd="3" destOrd="0" parTransId="{9B517AEF-9BB9-4500-A990-B38341A8E325}" sibTransId="{28CFC294-E17D-4B86-85E4-9C58CEBFC112}"/>
    <dgm:cxn modelId="{5FB4EDD7-5D23-463C-8216-CBB42A50D6C1}" type="presOf" srcId="{A7D7D1CA-9D64-42E6-84E9-453C10EFF6CC}" destId="{F4B113AB-E5A0-4AF5-9357-6E4FECECC0C7}" srcOrd="0" destOrd="1" presId="urn:microsoft.com/office/officeart/2005/8/layout/cycle4"/>
    <dgm:cxn modelId="{2E2001A0-D53F-465C-8805-59CB78755A60}" srcId="{E98869EA-1303-4784-92D9-097070F22600}" destId="{6CFAC4EA-3E25-4EF2-B2A9-C5D581258513}" srcOrd="1" destOrd="0" parTransId="{D4C931F7-26F8-48A0-BEF4-56141C79BB4B}" sibTransId="{C90E77C0-6690-4CC6-9BB6-4A860E75BE2A}"/>
    <dgm:cxn modelId="{1F099DD6-4F10-468D-BEB7-C16CF7D2E5CE}" type="presOf" srcId="{F9C6167D-13A7-4B23-9887-9D67E3AE9D96}" destId="{1821A2FE-FF0B-4D84-93C5-49643A08AF15}" srcOrd="1" destOrd="0" presId="urn:microsoft.com/office/officeart/2005/8/layout/cycle4"/>
    <dgm:cxn modelId="{B195619B-283F-4D14-972C-041357B5F72F}" srcId="{AFB0E95D-270E-4FD5-800A-5B83DD7DDD36}" destId="{833628CE-4BAF-4A22-A984-FCD62D733137}" srcOrd="1" destOrd="0" parTransId="{E9D1E6C4-7B71-425D-BB13-1CEF43601133}" sibTransId="{A205EB27-AF0A-4BBD-8CF0-F292334AE585}"/>
    <dgm:cxn modelId="{E957166A-639E-43DA-B03E-E081B6D448FF}" type="presOf" srcId="{E98869EA-1303-4784-92D9-097070F22600}" destId="{B2461547-EBDC-468D-A8D0-1ECA50FF653A}" srcOrd="0" destOrd="0" presId="urn:microsoft.com/office/officeart/2005/8/layout/cycle4"/>
    <dgm:cxn modelId="{DA84C84C-8236-48BF-9BD9-2870645B9C97}" type="presOf" srcId="{8E46D139-B54C-4A29-811D-C400F5976519}" destId="{AFAF4CFB-EDF3-4E42-AA43-28CC1950952B}" srcOrd="0" destOrd="0" presId="urn:microsoft.com/office/officeart/2005/8/layout/cycle4"/>
    <dgm:cxn modelId="{F96931F0-7701-461D-8C71-6389EB1773C3}" type="presOf" srcId="{60F24D33-ECDC-40B1-B146-BF0C132EC449}" destId="{C5366302-C900-4FA1-9F5B-E3C187FAFEF3}" srcOrd="0" destOrd="0" presId="urn:microsoft.com/office/officeart/2005/8/layout/cycle4"/>
    <dgm:cxn modelId="{37C06DCB-EC17-4BFF-BF51-2B41AD10D80E}" type="presOf" srcId="{F9C6167D-13A7-4B23-9887-9D67E3AE9D96}" destId="{A55317F0-24DC-4ED4-9CBA-4EA5B07E6F03}" srcOrd="0" destOrd="0" presId="urn:microsoft.com/office/officeart/2005/8/layout/cycle4"/>
    <dgm:cxn modelId="{16A56391-CABF-49C9-83A1-253222A7644B}" type="presOf" srcId="{EF73C711-D3AC-4160-878E-6FCB7DBFC104}" destId="{93B75487-DE84-4A69-98DA-63CC5C259D8C}" srcOrd="0" destOrd="0" presId="urn:microsoft.com/office/officeart/2005/8/layout/cycle4"/>
    <dgm:cxn modelId="{F9AE4AF2-A98E-4F5D-831F-390405BC4106}" srcId="{6CFAC4EA-3E25-4EF2-B2A9-C5D581258513}" destId="{0ADC8C2C-DAAB-42DB-B156-C4DEBBAC8087}" srcOrd="0" destOrd="0" parTransId="{56298895-1420-4CFB-92C8-B4A3822E8B51}" sibTransId="{360DE4BD-2B53-45D7-92F5-93B312F197C7}"/>
    <dgm:cxn modelId="{C8318732-410D-4B9A-8A52-72C5A5968D82}" type="presParOf" srcId="{B2461547-EBDC-468D-A8D0-1ECA50FF653A}" destId="{D833B357-E448-4D40-8B78-8E27B823D1FD}" srcOrd="0" destOrd="0" presId="urn:microsoft.com/office/officeart/2005/8/layout/cycle4"/>
    <dgm:cxn modelId="{35C0B508-C1FB-4A57-BE61-BA1C178C0D89}" type="presParOf" srcId="{D833B357-E448-4D40-8B78-8E27B823D1FD}" destId="{1F4156D5-B4F6-456B-A281-DAC997D947D9}" srcOrd="0" destOrd="0" presId="urn:microsoft.com/office/officeart/2005/8/layout/cycle4"/>
    <dgm:cxn modelId="{6FAE3335-EF69-4B9F-B567-74B6ABDCA7F9}" type="presParOf" srcId="{1F4156D5-B4F6-456B-A281-DAC997D947D9}" destId="{93B75487-DE84-4A69-98DA-63CC5C259D8C}" srcOrd="0" destOrd="0" presId="urn:microsoft.com/office/officeart/2005/8/layout/cycle4"/>
    <dgm:cxn modelId="{2B0885FC-0278-49F5-9B61-392CD1AABD75}" type="presParOf" srcId="{1F4156D5-B4F6-456B-A281-DAC997D947D9}" destId="{62E479E6-567E-4370-A515-3B1525F4F344}" srcOrd="1" destOrd="0" presId="urn:microsoft.com/office/officeart/2005/8/layout/cycle4"/>
    <dgm:cxn modelId="{EE1F686C-3527-47C1-A9F4-83BC0D07D65A}" type="presParOf" srcId="{D833B357-E448-4D40-8B78-8E27B823D1FD}" destId="{E1D21622-BD97-4C07-B5A9-3DABB0143464}" srcOrd="1" destOrd="0" presId="urn:microsoft.com/office/officeart/2005/8/layout/cycle4"/>
    <dgm:cxn modelId="{B699BDAE-C01C-4560-8090-A231EFFC1E02}" type="presParOf" srcId="{E1D21622-BD97-4C07-B5A9-3DABB0143464}" destId="{F4B113AB-E5A0-4AF5-9357-6E4FECECC0C7}" srcOrd="0" destOrd="0" presId="urn:microsoft.com/office/officeart/2005/8/layout/cycle4"/>
    <dgm:cxn modelId="{C34B71BB-0091-4163-BF98-C7047E408FA9}" type="presParOf" srcId="{E1D21622-BD97-4C07-B5A9-3DABB0143464}" destId="{1FD0DEC1-5CBE-4BB8-ABEC-5FEE36269E9C}" srcOrd="1" destOrd="0" presId="urn:microsoft.com/office/officeart/2005/8/layout/cycle4"/>
    <dgm:cxn modelId="{8C2F2D40-E529-4688-995C-869C9F7FDCE6}" type="presParOf" srcId="{D833B357-E448-4D40-8B78-8E27B823D1FD}" destId="{15940F32-785E-449A-A52D-F043EC31DC87}" srcOrd="2" destOrd="0" presId="urn:microsoft.com/office/officeart/2005/8/layout/cycle4"/>
    <dgm:cxn modelId="{9995051E-6F23-4346-8D28-CCBDC6E10163}" type="presParOf" srcId="{15940F32-785E-449A-A52D-F043EC31DC87}" destId="{A55317F0-24DC-4ED4-9CBA-4EA5B07E6F03}" srcOrd="0" destOrd="0" presId="urn:microsoft.com/office/officeart/2005/8/layout/cycle4"/>
    <dgm:cxn modelId="{DCA5AD50-0D46-4007-B7D3-8B4C625EC8C3}" type="presParOf" srcId="{15940F32-785E-449A-A52D-F043EC31DC87}" destId="{1821A2FE-FF0B-4D84-93C5-49643A08AF15}" srcOrd="1" destOrd="0" presId="urn:microsoft.com/office/officeart/2005/8/layout/cycle4"/>
    <dgm:cxn modelId="{E8B750DC-4F92-4A5C-9477-4F289F39504A}" type="presParOf" srcId="{D833B357-E448-4D40-8B78-8E27B823D1FD}" destId="{F115E753-4E93-4010-BD55-AC321D728822}" srcOrd="3" destOrd="0" presId="urn:microsoft.com/office/officeart/2005/8/layout/cycle4"/>
    <dgm:cxn modelId="{C3E8A152-006B-47B8-BA1D-9DBBBBA9CB6C}" type="presParOf" srcId="{F115E753-4E93-4010-BD55-AC321D728822}" destId="{AFAF4CFB-EDF3-4E42-AA43-28CC1950952B}" srcOrd="0" destOrd="0" presId="urn:microsoft.com/office/officeart/2005/8/layout/cycle4"/>
    <dgm:cxn modelId="{C56BA0C4-120A-46FD-ABE4-FA56D4DCE2EA}" type="presParOf" srcId="{F115E753-4E93-4010-BD55-AC321D728822}" destId="{5864D9CE-CBB6-4D90-AC25-30E1F58227FE}" srcOrd="1" destOrd="0" presId="urn:microsoft.com/office/officeart/2005/8/layout/cycle4"/>
    <dgm:cxn modelId="{4708FB93-2191-4084-B411-5A2D39F8639F}" type="presParOf" srcId="{D833B357-E448-4D40-8B78-8E27B823D1FD}" destId="{0E83EC10-EA61-4BA3-BE81-B1CED33F0F43}" srcOrd="4" destOrd="0" presId="urn:microsoft.com/office/officeart/2005/8/layout/cycle4"/>
    <dgm:cxn modelId="{D177AD16-4EB5-499E-984B-0E9EEEB535D7}" type="presParOf" srcId="{B2461547-EBDC-468D-A8D0-1ECA50FF653A}" destId="{829EFF6D-B9B9-4852-BFF0-12ECE5520D0C}" srcOrd="1" destOrd="0" presId="urn:microsoft.com/office/officeart/2005/8/layout/cycle4"/>
    <dgm:cxn modelId="{AB08C87A-CD62-4F7F-BA82-E00EF4E9BF72}" type="presParOf" srcId="{829EFF6D-B9B9-4852-BFF0-12ECE5520D0C}" destId="{81745E89-FFF3-4AE9-B897-C86629693DA4}" srcOrd="0" destOrd="0" presId="urn:microsoft.com/office/officeart/2005/8/layout/cycle4"/>
    <dgm:cxn modelId="{B14BC15D-427A-4D4D-B521-03B9CBBADE1B}" type="presParOf" srcId="{829EFF6D-B9B9-4852-BFF0-12ECE5520D0C}" destId="{692D7D2D-E8A3-4271-9E07-F93920C621C1}" srcOrd="1" destOrd="0" presId="urn:microsoft.com/office/officeart/2005/8/layout/cycle4"/>
    <dgm:cxn modelId="{790C4CF4-F5DB-41DF-ACAB-271AF80E6FC0}" type="presParOf" srcId="{829EFF6D-B9B9-4852-BFF0-12ECE5520D0C}" destId="{C5366302-C900-4FA1-9F5B-E3C187FAFEF3}" srcOrd="2" destOrd="0" presId="urn:microsoft.com/office/officeart/2005/8/layout/cycle4"/>
    <dgm:cxn modelId="{D9EB7A03-4430-4AEA-B026-2D9E8E722879}" type="presParOf" srcId="{829EFF6D-B9B9-4852-BFF0-12ECE5520D0C}" destId="{DBDC5912-7BBF-436C-81CF-56CF762BCC2B}" srcOrd="3" destOrd="0" presId="urn:microsoft.com/office/officeart/2005/8/layout/cycle4"/>
    <dgm:cxn modelId="{55A219A6-43FB-4799-B005-2DE11AB2A184}" type="presParOf" srcId="{829EFF6D-B9B9-4852-BFF0-12ECE5520D0C}" destId="{7214A99F-340B-4456-8454-119817DC4047}" srcOrd="4" destOrd="0" presId="urn:microsoft.com/office/officeart/2005/8/layout/cycle4"/>
    <dgm:cxn modelId="{1B306C4C-293D-422C-989E-741D68B12FE5}" type="presParOf" srcId="{B2461547-EBDC-468D-A8D0-1ECA50FF653A}" destId="{A2D0EC98-E918-499C-812C-61B80149A5B3}" srcOrd="2" destOrd="0" presId="urn:microsoft.com/office/officeart/2005/8/layout/cycle4"/>
    <dgm:cxn modelId="{32763CC2-144E-429F-BCCA-9896781AF8F7}" type="presParOf" srcId="{B2461547-EBDC-468D-A8D0-1ECA50FF653A}" destId="{3900CE5D-4360-4E27-803B-F9A501210B48}" srcOrd="3" destOrd="0" presId="urn:microsoft.com/office/officeart/2005/8/layout/cycle4"/>
  </dgm:cxnLst>
  <dgm:bg/>
  <dgm:whole/>
  <dgm:extLst>
    <a:ext uri="http://schemas.microsoft.com/office/drawing/2008/diagram">
      <dsp:dataModelExt xmlns:dsp="http://schemas.microsoft.com/office/drawing/2008/diagram" relId="rId18"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4FCABC05-3114-4A17-B4C3-57E79C815B93}" type="doc">
      <dgm:prSet loTypeId="urn:microsoft.com/office/officeart/2005/8/layout/radial6" loCatId="cycle" qsTypeId="urn:microsoft.com/office/officeart/2005/8/quickstyle/simple3" qsCatId="simple" csTypeId="urn:microsoft.com/office/officeart/2005/8/colors/accent0_1" csCatId="mainScheme" phldr="1"/>
      <dgm:spPr/>
      <dgm:t>
        <a:bodyPr/>
        <a:lstStyle/>
        <a:p>
          <a:endParaRPr lang="en-US"/>
        </a:p>
      </dgm:t>
    </dgm:pt>
    <dgm:pt modelId="{276B6712-FBCC-4E7B-B207-5CC7174999AC}">
      <dgm:prSet phldrT="[Text]"/>
      <dgm:spPr/>
      <dgm:t>
        <a:bodyPr/>
        <a:lstStyle/>
        <a:p>
          <a:r>
            <a:rPr lang="en-US"/>
            <a:t>Research DNA</a:t>
          </a:r>
        </a:p>
      </dgm:t>
    </dgm:pt>
    <dgm:pt modelId="{45212D7C-E532-4CB9-AF23-62F496FECE79}" type="parTrans" cxnId="{C8686CD8-A6D6-498E-9E8B-C3AB9A1248D6}">
      <dgm:prSet/>
      <dgm:spPr/>
      <dgm:t>
        <a:bodyPr/>
        <a:lstStyle/>
        <a:p>
          <a:endParaRPr lang="en-US"/>
        </a:p>
      </dgm:t>
    </dgm:pt>
    <dgm:pt modelId="{09802D8F-8A81-4954-9761-8268F25A8AEE}" type="sibTrans" cxnId="{C8686CD8-A6D6-498E-9E8B-C3AB9A1248D6}">
      <dgm:prSet/>
      <dgm:spPr/>
      <dgm:t>
        <a:bodyPr/>
        <a:lstStyle/>
        <a:p>
          <a:endParaRPr lang="en-US"/>
        </a:p>
      </dgm:t>
    </dgm:pt>
    <dgm:pt modelId="{9E626275-0C2C-4F40-94FF-5503A58B7CBB}">
      <dgm:prSet phldrT="[Text]"/>
      <dgm:spPr/>
      <dgm:t>
        <a:bodyPr/>
        <a:lstStyle/>
        <a:p>
          <a:r>
            <a:rPr lang="en-US"/>
            <a:t>Productivity</a:t>
          </a:r>
        </a:p>
      </dgm:t>
    </dgm:pt>
    <dgm:pt modelId="{F8729765-6C86-4B62-A9B0-219DDE8E598A}" type="parTrans" cxnId="{6FBCBF0F-81EC-40C2-8D1B-167E569C8B58}">
      <dgm:prSet/>
      <dgm:spPr/>
      <dgm:t>
        <a:bodyPr/>
        <a:lstStyle/>
        <a:p>
          <a:endParaRPr lang="en-US"/>
        </a:p>
      </dgm:t>
    </dgm:pt>
    <dgm:pt modelId="{226CFC77-91CB-488F-B429-47EAB64ABD08}" type="sibTrans" cxnId="{6FBCBF0F-81EC-40C2-8D1B-167E569C8B58}">
      <dgm:prSet/>
      <dgm:spPr/>
      <dgm:t>
        <a:bodyPr/>
        <a:lstStyle/>
        <a:p>
          <a:endParaRPr lang="en-US"/>
        </a:p>
      </dgm:t>
    </dgm:pt>
    <dgm:pt modelId="{6727EB83-AC92-4C72-AC86-B624C54D56A4}">
      <dgm:prSet phldrT="[Text]"/>
      <dgm:spPr/>
      <dgm:t>
        <a:bodyPr/>
        <a:lstStyle/>
        <a:p>
          <a:r>
            <a:rPr lang="en-US"/>
            <a:t>Reliability</a:t>
          </a:r>
        </a:p>
      </dgm:t>
    </dgm:pt>
    <dgm:pt modelId="{9F499E86-BC43-4F89-A88B-AC5BAD7C2D30}" type="parTrans" cxnId="{B6EE2128-8DB3-46E4-9481-B485E8FE59E8}">
      <dgm:prSet/>
      <dgm:spPr/>
      <dgm:t>
        <a:bodyPr/>
        <a:lstStyle/>
        <a:p>
          <a:endParaRPr lang="en-US"/>
        </a:p>
      </dgm:t>
    </dgm:pt>
    <dgm:pt modelId="{D11AE039-CB3E-402C-AC2F-2C346CE10E6E}" type="sibTrans" cxnId="{B6EE2128-8DB3-46E4-9481-B485E8FE59E8}">
      <dgm:prSet/>
      <dgm:spPr/>
      <dgm:t>
        <a:bodyPr/>
        <a:lstStyle/>
        <a:p>
          <a:endParaRPr lang="en-US"/>
        </a:p>
      </dgm:t>
    </dgm:pt>
    <dgm:pt modelId="{DA6A04D1-D600-4C4D-80DB-2E496E484CF9}">
      <dgm:prSet phldrT="[Text]"/>
      <dgm:spPr/>
      <dgm:t>
        <a:bodyPr/>
        <a:lstStyle/>
        <a:p>
          <a:r>
            <a:rPr lang="en-US"/>
            <a:t>Usability</a:t>
          </a:r>
        </a:p>
      </dgm:t>
    </dgm:pt>
    <dgm:pt modelId="{A75545E5-84A6-41F3-914C-F39EBAAD6B0E}" type="parTrans" cxnId="{58858DAA-3CB7-477B-B795-12A77102DD5B}">
      <dgm:prSet/>
      <dgm:spPr/>
      <dgm:t>
        <a:bodyPr/>
        <a:lstStyle/>
        <a:p>
          <a:endParaRPr lang="en-US"/>
        </a:p>
      </dgm:t>
    </dgm:pt>
    <dgm:pt modelId="{67FA2E67-6BFA-401E-86DC-CFF81A3EC3C6}" type="sibTrans" cxnId="{58858DAA-3CB7-477B-B795-12A77102DD5B}">
      <dgm:prSet/>
      <dgm:spPr/>
      <dgm:t>
        <a:bodyPr/>
        <a:lstStyle/>
        <a:p>
          <a:endParaRPr lang="en-US"/>
        </a:p>
      </dgm:t>
    </dgm:pt>
    <dgm:pt modelId="{2F23EE51-E353-48EF-9F5D-BF7BD5CCD8AA}" type="pres">
      <dgm:prSet presAssocID="{4FCABC05-3114-4A17-B4C3-57E79C815B93}" presName="Name0" presStyleCnt="0">
        <dgm:presLayoutVars>
          <dgm:chMax val="1"/>
          <dgm:dir/>
          <dgm:animLvl val="ctr"/>
          <dgm:resizeHandles val="exact"/>
        </dgm:presLayoutVars>
      </dgm:prSet>
      <dgm:spPr/>
      <dgm:t>
        <a:bodyPr/>
        <a:lstStyle/>
        <a:p>
          <a:endParaRPr lang="en-US"/>
        </a:p>
      </dgm:t>
    </dgm:pt>
    <dgm:pt modelId="{EA3B5901-6CE8-4823-842B-4AE9FEBDCA22}" type="pres">
      <dgm:prSet presAssocID="{276B6712-FBCC-4E7B-B207-5CC7174999AC}" presName="centerShape" presStyleLbl="node0" presStyleIdx="0" presStyleCnt="1"/>
      <dgm:spPr/>
      <dgm:t>
        <a:bodyPr/>
        <a:lstStyle/>
        <a:p>
          <a:endParaRPr lang="en-US"/>
        </a:p>
      </dgm:t>
    </dgm:pt>
    <dgm:pt modelId="{550C830F-2B60-4F80-82C1-DA97D88C7E5F}" type="pres">
      <dgm:prSet presAssocID="{9E626275-0C2C-4F40-94FF-5503A58B7CBB}" presName="node" presStyleLbl="node1" presStyleIdx="0" presStyleCnt="3">
        <dgm:presLayoutVars>
          <dgm:bulletEnabled val="1"/>
        </dgm:presLayoutVars>
      </dgm:prSet>
      <dgm:spPr/>
      <dgm:t>
        <a:bodyPr/>
        <a:lstStyle/>
        <a:p>
          <a:endParaRPr lang="en-US"/>
        </a:p>
      </dgm:t>
    </dgm:pt>
    <dgm:pt modelId="{2DA60651-40CF-4C1C-B322-5E1C47447EE6}" type="pres">
      <dgm:prSet presAssocID="{9E626275-0C2C-4F40-94FF-5503A58B7CBB}" presName="dummy" presStyleCnt="0"/>
      <dgm:spPr/>
      <dgm:t>
        <a:bodyPr/>
        <a:lstStyle/>
        <a:p>
          <a:endParaRPr lang="en-US"/>
        </a:p>
      </dgm:t>
    </dgm:pt>
    <dgm:pt modelId="{275180A3-1363-4E1A-BA1D-25909EB8F018}" type="pres">
      <dgm:prSet presAssocID="{226CFC77-91CB-488F-B429-47EAB64ABD08}" presName="sibTrans" presStyleLbl="sibTrans2D1" presStyleIdx="0" presStyleCnt="3"/>
      <dgm:spPr/>
      <dgm:t>
        <a:bodyPr/>
        <a:lstStyle/>
        <a:p>
          <a:endParaRPr lang="en-US"/>
        </a:p>
      </dgm:t>
    </dgm:pt>
    <dgm:pt modelId="{9FD80270-431F-4936-ADC7-89A14540AC71}" type="pres">
      <dgm:prSet presAssocID="{6727EB83-AC92-4C72-AC86-B624C54D56A4}" presName="node" presStyleLbl="node1" presStyleIdx="1" presStyleCnt="3" custRadScaleRad="102717" custRadScaleInc="-23808">
        <dgm:presLayoutVars>
          <dgm:bulletEnabled val="1"/>
        </dgm:presLayoutVars>
      </dgm:prSet>
      <dgm:spPr/>
      <dgm:t>
        <a:bodyPr/>
        <a:lstStyle/>
        <a:p>
          <a:endParaRPr lang="en-US"/>
        </a:p>
      </dgm:t>
    </dgm:pt>
    <dgm:pt modelId="{CB922FF7-96FE-4544-B21D-86CF4E871E2B}" type="pres">
      <dgm:prSet presAssocID="{6727EB83-AC92-4C72-AC86-B624C54D56A4}" presName="dummy" presStyleCnt="0"/>
      <dgm:spPr/>
      <dgm:t>
        <a:bodyPr/>
        <a:lstStyle/>
        <a:p>
          <a:endParaRPr lang="en-US"/>
        </a:p>
      </dgm:t>
    </dgm:pt>
    <dgm:pt modelId="{018FCA0A-FBE8-4614-BD20-2C75486E8D59}" type="pres">
      <dgm:prSet presAssocID="{D11AE039-CB3E-402C-AC2F-2C346CE10E6E}" presName="sibTrans" presStyleLbl="sibTrans2D1" presStyleIdx="1" presStyleCnt="3"/>
      <dgm:spPr/>
      <dgm:t>
        <a:bodyPr/>
        <a:lstStyle/>
        <a:p>
          <a:endParaRPr lang="en-US"/>
        </a:p>
      </dgm:t>
    </dgm:pt>
    <dgm:pt modelId="{3BDBC0A0-F920-423B-92EE-3CAADE4F1FA6}" type="pres">
      <dgm:prSet presAssocID="{DA6A04D1-D600-4C4D-80DB-2E496E484CF9}" presName="node" presStyleLbl="node1" presStyleIdx="2" presStyleCnt="3" custRadScaleRad="112061" custRadScaleInc="-68659">
        <dgm:presLayoutVars>
          <dgm:bulletEnabled val="1"/>
        </dgm:presLayoutVars>
      </dgm:prSet>
      <dgm:spPr/>
      <dgm:t>
        <a:bodyPr/>
        <a:lstStyle/>
        <a:p>
          <a:endParaRPr lang="en-US"/>
        </a:p>
      </dgm:t>
    </dgm:pt>
    <dgm:pt modelId="{6E476961-C295-4CB0-9D5E-427D4F06A086}" type="pres">
      <dgm:prSet presAssocID="{DA6A04D1-D600-4C4D-80DB-2E496E484CF9}" presName="dummy" presStyleCnt="0"/>
      <dgm:spPr/>
      <dgm:t>
        <a:bodyPr/>
        <a:lstStyle/>
        <a:p>
          <a:endParaRPr lang="en-US"/>
        </a:p>
      </dgm:t>
    </dgm:pt>
    <dgm:pt modelId="{CA49E1D5-426C-4885-9A5F-B9422716E3B3}" type="pres">
      <dgm:prSet presAssocID="{67FA2E67-6BFA-401E-86DC-CFF81A3EC3C6}" presName="sibTrans" presStyleLbl="sibTrans2D1" presStyleIdx="2" presStyleCnt="3"/>
      <dgm:spPr/>
      <dgm:t>
        <a:bodyPr/>
        <a:lstStyle/>
        <a:p>
          <a:endParaRPr lang="en-US"/>
        </a:p>
      </dgm:t>
    </dgm:pt>
  </dgm:ptLst>
  <dgm:cxnLst>
    <dgm:cxn modelId="{D216DD7E-831B-42EC-8AAF-76E171DE352B}" type="presOf" srcId="{276B6712-FBCC-4E7B-B207-5CC7174999AC}" destId="{EA3B5901-6CE8-4823-842B-4AE9FEBDCA22}" srcOrd="0" destOrd="0" presId="urn:microsoft.com/office/officeart/2005/8/layout/radial6"/>
    <dgm:cxn modelId="{6FBCBF0F-81EC-40C2-8D1B-167E569C8B58}" srcId="{276B6712-FBCC-4E7B-B207-5CC7174999AC}" destId="{9E626275-0C2C-4F40-94FF-5503A58B7CBB}" srcOrd="0" destOrd="0" parTransId="{F8729765-6C86-4B62-A9B0-219DDE8E598A}" sibTransId="{226CFC77-91CB-488F-B429-47EAB64ABD08}"/>
    <dgm:cxn modelId="{B6EE2128-8DB3-46E4-9481-B485E8FE59E8}" srcId="{276B6712-FBCC-4E7B-B207-5CC7174999AC}" destId="{6727EB83-AC92-4C72-AC86-B624C54D56A4}" srcOrd="1" destOrd="0" parTransId="{9F499E86-BC43-4F89-A88B-AC5BAD7C2D30}" sibTransId="{D11AE039-CB3E-402C-AC2F-2C346CE10E6E}"/>
    <dgm:cxn modelId="{1A020F9A-FE56-4086-95FF-24E4A4EDA2AA}" type="presOf" srcId="{DA6A04D1-D600-4C4D-80DB-2E496E484CF9}" destId="{3BDBC0A0-F920-423B-92EE-3CAADE4F1FA6}" srcOrd="0" destOrd="0" presId="urn:microsoft.com/office/officeart/2005/8/layout/radial6"/>
    <dgm:cxn modelId="{6D516EB9-3892-4B50-9127-CF25C37F292E}" type="presOf" srcId="{D11AE039-CB3E-402C-AC2F-2C346CE10E6E}" destId="{018FCA0A-FBE8-4614-BD20-2C75486E8D59}" srcOrd="0" destOrd="0" presId="urn:microsoft.com/office/officeart/2005/8/layout/radial6"/>
    <dgm:cxn modelId="{C8686CD8-A6D6-498E-9E8B-C3AB9A1248D6}" srcId="{4FCABC05-3114-4A17-B4C3-57E79C815B93}" destId="{276B6712-FBCC-4E7B-B207-5CC7174999AC}" srcOrd="0" destOrd="0" parTransId="{45212D7C-E532-4CB9-AF23-62F496FECE79}" sibTransId="{09802D8F-8A81-4954-9761-8268F25A8AEE}"/>
    <dgm:cxn modelId="{96B5D4BE-7ADD-4D01-A933-1C684DA3AF87}" type="presOf" srcId="{226CFC77-91CB-488F-B429-47EAB64ABD08}" destId="{275180A3-1363-4E1A-BA1D-25909EB8F018}" srcOrd="0" destOrd="0" presId="urn:microsoft.com/office/officeart/2005/8/layout/radial6"/>
    <dgm:cxn modelId="{AB4D740A-5379-46B8-94A0-1AD4A9375A27}" type="presOf" srcId="{6727EB83-AC92-4C72-AC86-B624C54D56A4}" destId="{9FD80270-431F-4936-ADC7-89A14540AC71}" srcOrd="0" destOrd="0" presId="urn:microsoft.com/office/officeart/2005/8/layout/radial6"/>
    <dgm:cxn modelId="{AEE933FA-09FA-438C-B57A-6F8CA2E75DE7}" type="presOf" srcId="{67FA2E67-6BFA-401E-86DC-CFF81A3EC3C6}" destId="{CA49E1D5-426C-4885-9A5F-B9422716E3B3}" srcOrd="0" destOrd="0" presId="urn:microsoft.com/office/officeart/2005/8/layout/radial6"/>
    <dgm:cxn modelId="{0E665F48-7D93-4830-8E4F-F5CF4344388D}" type="presOf" srcId="{9E626275-0C2C-4F40-94FF-5503A58B7CBB}" destId="{550C830F-2B60-4F80-82C1-DA97D88C7E5F}" srcOrd="0" destOrd="0" presId="urn:microsoft.com/office/officeart/2005/8/layout/radial6"/>
    <dgm:cxn modelId="{30F2F599-0352-4C35-BE71-B82C8B94CC56}" type="presOf" srcId="{4FCABC05-3114-4A17-B4C3-57E79C815B93}" destId="{2F23EE51-E353-48EF-9F5D-BF7BD5CCD8AA}" srcOrd="0" destOrd="0" presId="urn:microsoft.com/office/officeart/2005/8/layout/radial6"/>
    <dgm:cxn modelId="{58858DAA-3CB7-477B-B795-12A77102DD5B}" srcId="{276B6712-FBCC-4E7B-B207-5CC7174999AC}" destId="{DA6A04D1-D600-4C4D-80DB-2E496E484CF9}" srcOrd="2" destOrd="0" parTransId="{A75545E5-84A6-41F3-914C-F39EBAAD6B0E}" sibTransId="{67FA2E67-6BFA-401E-86DC-CFF81A3EC3C6}"/>
    <dgm:cxn modelId="{B4FBAC97-508F-417F-BC14-4C796498F3B7}" type="presParOf" srcId="{2F23EE51-E353-48EF-9F5D-BF7BD5CCD8AA}" destId="{EA3B5901-6CE8-4823-842B-4AE9FEBDCA22}" srcOrd="0" destOrd="0" presId="urn:microsoft.com/office/officeart/2005/8/layout/radial6"/>
    <dgm:cxn modelId="{B9B66E66-608D-48BE-B3D9-4F76643F9635}" type="presParOf" srcId="{2F23EE51-E353-48EF-9F5D-BF7BD5CCD8AA}" destId="{550C830F-2B60-4F80-82C1-DA97D88C7E5F}" srcOrd="1" destOrd="0" presId="urn:microsoft.com/office/officeart/2005/8/layout/radial6"/>
    <dgm:cxn modelId="{83977233-81A6-49B2-A662-B804CD517834}" type="presParOf" srcId="{2F23EE51-E353-48EF-9F5D-BF7BD5CCD8AA}" destId="{2DA60651-40CF-4C1C-B322-5E1C47447EE6}" srcOrd="2" destOrd="0" presId="urn:microsoft.com/office/officeart/2005/8/layout/radial6"/>
    <dgm:cxn modelId="{CD8AE518-4B7F-467E-AA28-7C7A297073DA}" type="presParOf" srcId="{2F23EE51-E353-48EF-9F5D-BF7BD5CCD8AA}" destId="{275180A3-1363-4E1A-BA1D-25909EB8F018}" srcOrd="3" destOrd="0" presId="urn:microsoft.com/office/officeart/2005/8/layout/radial6"/>
    <dgm:cxn modelId="{432B94E5-C597-4D82-A425-B21A82905F40}" type="presParOf" srcId="{2F23EE51-E353-48EF-9F5D-BF7BD5CCD8AA}" destId="{9FD80270-431F-4936-ADC7-89A14540AC71}" srcOrd="4" destOrd="0" presId="urn:microsoft.com/office/officeart/2005/8/layout/radial6"/>
    <dgm:cxn modelId="{3D87A771-9AD3-4BED-9101-119299B04A0E}" type="presParOf" srcId="{2F23EE51-E353-48EF-9F5D-BF7BD5CCD8AA}" destId="{CB922FF7-96FE-4544-B21D-86CF4E871E2B}" srcOrd="5" destOrd="0" presId="urn:microsoft.com/office/officeart/2005/8/layout/radial6"/>
    <dgm:cxn modelId="{6EE24D19-4A31-41B5-AF2F-EC57F4C35AF7}" type="presParOf" srcId="{2F23EE51-E353-48EF-9F5D-BF7BD5CCD8AA}" destId="{018FCA0A-FBE8-4614-BD20-2C75486E8D59}" srcOrd="6" destOrd="0" presId="urn:microsoft.com/office/officeart/2005/8/layout/radial6"/>
    <dgm:cxn modelId="{EE09411E-11F9-42A8-8F9A-3BC1451F85C6}" type="presParOf" srcId="{2F23EE51-E353-48EF-9F5D-BF7BD5CCD8AA}" destId="{3BDBC0A0-F920-423B-92EE-3CAADE4F1FA6}" srcOrd="7" destOrd="0" presId="urn:microsoft.com/office/officeart/2005/8/layout/radial6"/>
    <dgm:cxn modelId="{BD2BDC86-788C-4337-9CA3-5CCC84598A4E}" type="presParOf" srcId="{2F23EE51-E353-48EF-9F5D-BF7BD5CCD8AA}" destId="{6E476961-C295-4CB0-9D5E-427D4F06A086}" srcOrd="8" destOrd="0" presId="urn:microsoft.com/office/officeart/2005/8/layout/radial6"/>
    <dgm:cxn modelId="{40C67EBA-86A0-4C81-AF4B-1FD0E3B350BC}" type="presParOf" srcId="{2F23EE51-E353-48EF-9F5D-BF7BD5CCD8AA}" destId="{CA49E1D5-426C-4885-9A5F-B9422716E3B3}" srcOrd="9" destOrd="0" presId="urn:microsoft.com/office/officeart/2005/8/layout/radial6"/>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CD0DD0C-1E14-40DE-81ED-F9932B2DF8AE}" type="doc">
      <dgm:prSet loTypeId="urn:microsoft.com/office/officeart/2005/8/layout/target1" loCatId="relationship" qsTypeId="urn:microsoft.com/office/officeart/2005/8/quickstyle/simple5" qsCatId="simple" csTypeId="urn:microsoft.com/office/officeart/2005/8/colors/accent1_2" csCatId="accent1" phldr="1"/>
      <dgm:spPr/>
    </dgm:pt>
    <dgm:pt modelId="{092F85B6-26A1-4832-A540-58D19890DACE}">
      <dgm:prSet phldrT="[Text]"/>
      <dgm:spPr/>
      <dgm:t>
        <a:bodyPr/>
        <a:lstStyle/>
        <a:p>
          <a:r>
            <a:rPr lang="en-US"/>
            <a:t>Project Budget         </a:t>
          </a:r>
        </a:p>
      </dgm:t>
    </dgm:pt>
    <dgm:pt modelId="{76C4FCEC-D41F-478C-8992-4693AC72A33D}" type="parTrans" cxnId="{11595C3C-6EE0-4C98-B73D-A459E8A2E5B6}">
      <dgm:prSet/>
      <dgm:spPr/>
      <dgm:t>
        <a:bodyPr/>
        <a:lstStyle/>
        <a:p>
          <a:endParaRPr lang="en-US"/>
        </a:p>
      </dgm:t>
    </dgm:pt>
    <dgm:pt modelId="{76BF76C2-506C-43F8-B767-97817227201A}" type="sibTrans" cxnId="{11595C3C-6EE0-4C98-B73D-A459E8A2E5B6}">
      <dgm:prSet/>
      <dgm:spPr/>
      <dgm:t>
        <a:bodyPr/>
        <a:lstStyle/>
        <a:p>
          <a:endParaRPr lang="en-US"/>
        </a:p>
      </dgm:t>
    </dgm:pt>
    <dgm:pt modelId="{BE53BB76-2053-4C31-89B5-DA30704241C3}">
      <dgm:prSet phldrT="[Text]"/>
      <dgm:spPr/>
      <dgm:t>
        <a:bodyPr/>
        <a:lstStyle/>
        <a:p>
          <a:r>
            <a:rPr lang="en-US"/>
            <a:t>Project Cost</a:t>
          </a:r>
        </a:p>
      </dgm:t>
    </dgm:pt>
    <dgm:pt modelId="{A7A2B24D-4209-4AF9-A738-BDE1FB010819}" type="parTrans" cxnId="{EC12DB21-EC65-41A5-8918-509ED1CDCF79}">
      <dgm:prSet/>
      <dgm:spPr/>
      <dgm:t>
        <a:bodyPr/>
        <a:lstStyle/>
        <a:p>
          <a:endParaRPr lang="en-US"/>
        </a:p>
      </dgm:t>
    </dgm:pt>
    <dgm:pt modelId="{B6112D9F-6140-4D0A-9C41-2A0C6BCCBD00}" type="sibTrans" cxnId="{EC12DB21-EC65-41A5-8918-509ED1CDCF79}">
      <dgm:prSet/>
      <dgm:spPr/>
      <dgm:t>
        <a:bodyPr/>
        <a:lstStyle/>
        <a:p>
          <a:endParaRPr lang="en-US"/>
        </a:p>
      </dgm:t>
    </dgm:pt>
    <dgm:pt modelId="{6FE773C8-35FE-4CE4-88EC-5B8425E9A0AE}">
      <dgm:prSet phldrT="[Text]"/>
      <dgm:spPr/>
      <dgm:t>
        <a:bodyPr/>
        <a:lstStyle/>
        <a:p>
          <a:r>
            <a:rPr lang="en-US"/>
            <a:t>Project Incomes</a:t>
          </a:r>
        </a:p>
      </dgm:t>
    </dgm:pt>
    <dgm:pt modelId="{1D41BECF-7BA5-4480-B7D7-B05AF682B28C}" type="parTrans" cxnId="{ACAE05EE-1E26-4CE5-944D-A743DCCE8508}">
      <dgm:prSet/>
      <dgm:spPr/>
      <dgm:t>
        <a:bodyPr/>
        <a:lstStyle/>
        <a:p>
          <a:endParaRPr lang="en-US"/>
        </a:p>
      </dgm:t>
    </dgm:pt>
    <dgm:pt modelId="{E5C55D0F-28EC-4052-B039-3C9BA108B1DC}" type="sibTrans" cxnId="{ACAE05EE-1E26-4CE5-944D-A743DCCE8508}">
      <dgm:prSet/>
      <dgm:spPr/>
      <dgm:t>
        <a:bodyPr/>
        <a:lstStyle/>
        <a:p>
          <a:endParaRPr lang="en-US"/>
        </a:p>
      </dgm:t>
    </dgm:pt>
    <dgm:pt modelId="{8F5A48F7-956F-47AE-8544-C8840C040396}" type="pres">
      <dgm:prSet presAssocID="{BCD0DD0C-1E14-40DE-81ED-F9932B2DF8AE}" presName="composite" presStyleCnt="0">
        <dgm:presLayoutVars>
          <dgm:chMax val="5"/>
          <dgm:dir/>
          <dgm:resizeHandles val="exact"/>
        </dgm:presLayoutVars>
      </dgm:prSet>
      <dgm:spPr/>
    </dgm:pt>
    <dgm:pt modelId="{E5E72B4B-01BC-438F-A71B-37FDC609F07F}" type="pres">
      <dgm:prSet presAssocID="{092F85B6-26A1-4832-A540-58D19890DACE}" presName="circle1" presStyleLbl="lnNode1" presStyleIdx="0" presStyleCnt="3"/>
      <dgm:spPr>
        <a:solidFill>
          <a:schemeClr val="tx1"/>
        </a:solidFill>
      </dgm:spPr>
    </dgm:pt>
    <dgm:pt modelId="{2108937C-B3EC-4448-917F-ABB593B57618}" type="pres">
      <dgm:prSet presAssocID="{092F85B6-26A1-4832-A540-58D19890DACE}" presName="text1" presStyleLbl="revTx" presStyleIdx="0" presStyleCnt="3">
        <dgm:presLayoutVars>
          <dgm:bulletEnabled val="1"/>
        </dgm:presLayoutVars>
      </dgm:prSet>
      <dgm:spPr/>
      <dgm:t>
        <a:bodyPr/>
        <a:lstStyle/>
        <a:p>
          <a:endParaRPr lang="en-US"/>
        </a:p>
      </dgm:t>
    </dgm:pt>
    <dgm:pt modelId="{052F88C5-3FBB-4F66-90EA-FD03E03C4666}" type="pres">
      <dgm:prSet presAssocID="{092F85B6-26A1-4832-A540-58D19890DACE}" presName="line1" presStyleLbl="callout" presStyleIdx="0" presStyleCnt="6"/>
      <dgm:spPr/>
    </dgm:pt>
    <dgm:pt modelId="{EF66AD0A-622C-46DE-AA5C-4ACB91C6A3CF}" type="pres">
      <dgm:prSet presAssocID="{092F85B6-26A1-4832-A540-58D19890DACE}" presName="d1" presStyleLbl="callout" presStyleIdx="1" presStyleCnt="6"/>
      <dgm:spPr/>
    </dgm:pt>
    <dgm:pt modelId="{0E7EBE84-F2E2-46E1-85A8-8CAE19CDCB48}" type="pres">
      <dgm:prSet presAssocID="{BE53BB76-2053-4C31-89B5-DA30704241C3}" presName="circle2" presStyleLbl="lnNode1" presStyleIdx="1" presStyleCnt="3"/>
      <dgm:spPr>
        <a:solidFill>
          <a:schemeClr val="bg2"/>
        </a:solidFill>
      </dgm:spPr>
    </dgm:pt>
    <dgm:pt modelId="{415A129B-E5E6-4F40-A951-0A4C4ACF8077}" type="pres">
      <dgm:prSet presAssocID="{BE53BB76-2053-4C31-89B5-DA30704241C3}" presName="text2" presStyleLbl="revTx" presStyleIdx="1" presStyleCnt="3">
        <dgm:presLayoutVars>
          <dgm:bulletEnabled val="1"/>
        </dgm:presLayoutVars>
      </dgm:prSet>
      <dgm:spPr/>
      <dgm:t>
        <a:bodyPr/>
        <a:lstStyle/>
        <a:p>
          <a:endParaRPr lang="en-US"/>
        </a:p>
      </dgm:t>
    </dgm:pt>
    <dgm:pt modelId="{45616823-8BB8-4735-8D99-DD9677924BD3}" type="pres">
      <dgm:prSet presAssocID="{BE53BB76-2053-4C31-89B5-DA30704241C3}" presName="line2" presStyleLbl="callout" presStyleIdx="2" presStyleCnt="6"/>
      <dgm:spPr/>
    </dgm:pt>
    <dgm:pt modelId="{3B7640C2-4926-443A-B9FB-9258BC2F15AC}" type="pres">
      <dgm:prSet presAssocID="{BE53BB76-2053-4C31-89B5-DA30704241C3}" presName="d2" presStyleLbl="callout" presStyleIdx="3" presStyleCnt="6"/>
      <dgm:spPr/>
    </dgm:pt>
    <dgm:pt modelId="{B77D3111-4281-4A6C-9832-8DA43FB5A5E9}" type="pres">
      <dgm:prSet presAssocID="{6FE773C8-35FE-4CE4-88EC-5B8425E9A0AE}" presName="circle3" presStyleLbl="lnNode1" presStyleIdx="2" presStyleCnt="3"/>
      <dgm:spPr>
        <a:solidFill>
          <a:schemeClr val="bg2"/>
        </a:solidFill>
      </dgm:spPr>
    </dgm:pt>
    <dgm:pt modelId="{56A93149-1185-4B17-BA6C-F1D4B1E83530}" type="pres">
      <dgm:prSet presAssocID="{6FE773C8-35FE-4CE4-88EC-5B8425E9A0AE}" presName="text3" presStyleLbl="revTx" presStyleIdx="2" presStyleCnt="3">
        <dgm:presLayoutVars>
          <dgm:bulletEnabled val="1"/>
        </dgm:presLayoutVars>
      </dgm:prSet>
      <dgm:spPr/>
      <dgm:t>
        <a:bodyPr/>
        <a:lstStyle/>
        <a:p>
          <a:endParaRPr lang="en-US"/>
        </a:p>
      </dgm:t>
    </dgm:pt>
    <dgm:pt modelId="{75B5E478-BC06-4CBB-9F2F-AE3BEC4BB6FC}" type="pres">
      <dgm:prSet presAssocID="{6FE773C8-35FE-4CE4-88EC-5B8425E9A0AE}" presName="line3" presStyleLbl="callout" presStyleIdx="4" presStyleCnt="6"/>
      <dgm:spPr/>
    </dgm:pt>
    <dgm:pt modelId="{11932592-36AA-4FD9-A751-0DB4FE0B67DA}" type="pres">
      <dgm:prSet presAssocID="{6FE773C8-35FE-4CE4-88EC-5B8425E9A0AE}" presName="d3" presStyleLbl="callout" presStyleIdx="5" presStyleCnt="6"/>
      <dgm:spPr/>
    </dgm:pt>
  </dgm:ptLst>
  <dgm:cxnLst>
    <dgm:cxn modelId="{5764E3B9-EF6F-4931-9F58-4E546988C934}" type="presOf" srcId="{BE53BB76-2053-4C31-89B5-DA30704241C3}" destId="{415A129B-E5E6-4F40-A951-0A4C4ACF8077}" srcOrd="0" destOrd="0" presId="urn:microsoft.com/office/officeart/2005/8/layout/target1"/>
    <dgm:cxn modelId="{2961C650-03D1-4253-A57A-FE1050DBF3D9}" type="presOf" srcId="{6FE773C8-35FE-4CE4-88EC-5B8425E9A0AE}" destId="{56A93149-1185-4B17-BA6C-F1D4B1E83530}" srcOrd="0" destOrd="0" presId="urn:microsoft.com/office/officeart/2005/8/layout/target1"/>
    <dgm:cxn modelId="{2659F44E-F228-4ED3-AF47-1E17D5C4D8AF}" type="presOf" srcId="{BCD0DD0C-1E14-40DE-81ED-F9932B2DF8AE}" destId="{8F5A48F7-956F-47AE-8544-C8840C040396}" srcOrd="0" destOrd="0" presId="urn:microsoft.com/office/officeart/2005/8/layout/target1"/>
    <dgm:cxn modelId="{11595C3C-6EE0-4C98-B73D-A459E8A2E5B6}" srcId="{BCD0DD0C-1E14-40DE-81ED-F9932B2DF8AE}" destId="{092F85B6-26A1-4832-A540-58D19890DACE}" srcOrd="0" destOrd="0" parTransId="{76C4FCEC-D41F-478C-8992-4693AC72A33D}" sibTransId="{76BF76C2-506C-43F8-B767-97817227201A}"/>
    <dgm:cxn modelId="{EC12DB21-EC65-41A5-8918-509ED1CDCF79}" srcId="{BCD0DD0C-1E14-40DE-81ED-F9932B2DF8AE}" destId="{BE53BB76-2053-4C31-89B5-DA30704241C3}" srcOrd="1" destOrd="0" parTransId="{A7A2B24D-4209-4AF9-A738-BDE1FB010819}" sibTransId="{B6112D9F-6140-4D0A-9C41-2A0C6BCCBD00}"/>
    <dgm:cxn modelId="{ACAE05EE-1E26-4CE5-944D-A743DCCE8508}" srcId="{BCD0DD0C-1E14-40DE-81ED-F9932B2DF8AE}" destId="{6FE773C8-35FE-4CE4-88EC-5B8425E9A0AE}" srcOrd="2" destOrd="0" parTransId="{1D41BECF-7BA5-4480-B7D7-B05AF682B28C}" sibTransId="{E5C55D0F-28EC-4052-B039-3C9BA108B1DC}"/>
    <dgm:cxn modelId="{1A76ABE2-D6F1-4A1D-A617-F5CAACBE992F}" type="presOf" srcId="{092F85B6-26A1-4832-A540-58D19890DACE}" destId="{2108937C-B3EC-4448-917F-ABB593B57618}" srcOrd="0" destOrd="0" presId="urn:microsoft.com/office/officeart/2005/8/layout/target1"/>
    <dgm:cxn modelId="{4F6C06E7-64E5-4732-8B07-9BF999C12AA5}" type="presParOf" srcId="{8F5A48F7-956F-47AE-8544-C8840C040396}" destId="{E5E72B4B-01BC-438F-A71B-37FDC609F07F}" srcOrd="0" destOrd="0" presId="urn:microsoft.com/office/officeart/2005/8/layout/target1"/>
    <dgm:cxn modelId="{49D4C957-7AAB-47B4-94CD-CEE149D036B9}" type="presParOf" srcId="{8F5A48F7-956F-47AE-8544-C8840C040396}" destId="{2108937C-B3EC-4448-917F-ABB593B57618}" srcOrd="1" destOrd="0" presId="urn:microsoft.com/office/officeart/2005/8/layout/target1"/>
    <dgm:cxn modelId="{C4B3BDB3-B001-4A40-8F3B-7C407403689D}" type="presParOf" srcId="{8F5A48F7-956F-47AE-8544-C8840C040396}" destId="{052F88C5-3FBB-4F66-90EA-FD03E03C4666}" srcOrd="2" destOrd="0" presId="urn:microsoft.com/office/officeart/2005/8/layout/target1"/>
    <dgm:cxn modelId="{14E0AE4D-8072-4483-981E-2B259D99B96D}" type="presParOf" srcId="{8F5A48F7-956F-47AE-8544-C8840C040396}" destId="{EF66AD0A-622C-46DE-AA5C-4ACB91C6A3CF}" srcOrd="3" destOrd="0" presId="urn:microsoft.com/office/officeart/2005/8/layout/target1"/>
    <dgm:cxn modelId="{036DB19F-19E2-494C-A82B-D39FE1505540}" type="presParOf" srcId="{8F5A48F7-956F-47AE-8544-C8840C040396}" destId="{0E7EBE84-F2E2-46E1-85A8-8CAE19CDCB48}" srcOrd="4" destOrd="0" presId="urn:microsoft.com/office/officeart/2005/8/layout/target1"/>
    <dgm:cxn modelId="{EEA9CD0D-67E8-43E9-9420-B945AE146CC2}" type="presParOf" srcId="{8F5A48F7-956F-47AE-8544-C8840C040396}" destId="{415A129B-E5E6-4F40-A951-0A4C4ACF8077}" srcOrd="5" destOrd="0" presId="urn:microsoft.com/office/officeart/2005/8/layout/target1"/>
    <dgm:cxn modelId="{44B1F1F6-65A0-47CF-8CB5-6F6BF5D710C0}" type="presParOf" srcId="{8F5A48F7-956F-47AE-8544-C8840C040396}" destId="{45616823-8BB8-4735-8D99-DD9677924BD3}" srcOrd="6" destOrd="0" presId="urn:microsoft.com/office/officeart/2005/8/layout/target1"/>
    <dgm:cxn modelId="{CFA009CD-1797-417B-A0A4-F6C9F845639A}" type="presParOf" srcId="{8F5A48F7-956F-47AE-8544-C8840C040396}" destId="{3B7640C2-4926-443A-B9FB-9258BC2F15AC}" srcOrd="7" destOrd="0" presId="urn:microsoft.com/office/officeart/2005/8/layout/target1"/>
    <dgm:cxn modelId="{681367A5-3877-413C-9D55-4247F5A01919}" type="presParOf" srcId="{8F5A48F7-956F-47AE-8544-C8840C040396}" destId="{B77D3111-4281-4A6C-9832-8DA43FB5A5E9}" srcOrd="8" destOrd="0" presId="urn:microsoft.com/office/officeart/2005/8/layout/target1"/>
    <dgm:cxn modelId="{03F80DA2-5BDA-4227-AC5C-390BAD1C2DCF}" type="presParOf" srcId="{8F5A48F7-956F-47AE-8544-C8840C040396}" destId="{56A93149-1185-4B17-BA6C-F1D4B1E83530}" srcOrd="9" destOrd="0" presId="urn:microsoft.com/office/officeart/2005/8/layout/target1"/>
    <dgm:cxn modelId="{BBDE9738-AB75-4241-872C-23B087F253D9}" type="presParOf" srcId="{8F5A48F7-956F-47AE-8544-C8840C040396}" destId="{75B5E478-BC06-4CBB-9F2F-AE3BEC4BB6FC}" srcOrd="10" destOrd="0" presId="urn:microsoft.com/office/officeart/2005/8/layout/target1"/>
    <dgm:cxn modelId="{0EB34769-06C8-4764-9D96-DEB31B1082B1}" type="presParOf" srcId="{8F5A48F7-956F-47AE-8544-C8840C040396}" destId="{11932592-36AA-4FD9-A751-0DB4FE0B67DA}" srcOrd="11" destOrd="0" presId="urn:microsoft.com/office/officeart/2005/8/layout/targe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2B970C3-B225-49A9-B37A-2CF3A0196E2B}" type="doc">
      <dgm:prSet loTypeId="urn:microsoft.com/office/officeart/2005/8/layout/list1" loCatId="list" qsTypeId="urn:microsoft.com/office/officeart/2005/8/quickstyle/simple5" qsCatId="simple" csTypeId="urn:microsoft.com/office/officeart/2005/8/colors/accent0_1" csCatId="mainScheme" phldr="1"/>
      <dgm:spPr/>
      <dgm:t>
        <a:bodyPr/>
        <a:lstStyle/>
        <a:p>
          <a:endParaRPr lang="en-US"/>
        </a:p>
      </dgm:t>
    </dgm:pt>
    <dgm:pt modelId="{6DFDAB44-B812-4379-BBF6-EAB9165944F6}">
      <dgm:prSet phldrT="[Text]" custT="1"/>
      <dgm:spPr/>
      <dgm:t>
        <a:bodyPr/>
        <a:lstStyle/>
        <a:p>
          <a:r>
            <a:rPr lang="en-US" sz="1400" b="1"/>
            <a:t>Copyrights:</a:t>
          </a:r>
          <a:r>
            <a:rPr lang="en-US" sz="1600"/>
            <a:t> </a:t>
          </a:r>
          <a:r>
            <a:rPr lang="en-US" sz="1200"/>
            <a:t>Only TUT will be holding the intellectual property and will have the exclusive rights. </a:t>
          </a:r>
        </a:p>
      </dgm:t>
    </dgm:pt>
    <dgm:pt modelId="{E88C4311-3303-4A49-8D53-58355FAC5DF1}" type="parTrans" cxnId="{C8882148-ED29-43D5-A758-11125647190F}">
      <dgm:prSet/>
      <dgm:spPr/>
      <dgm:t>
        <a:bodyPr/>
        <a:lstStyle/>
        <a:p>
          <a:endParaRPr lang="en-US"/>
        </a:p>
      </dgm:t>
    </dgm:pt>
    <dgm:pt modelId="{DB615581-FB86-45C0-B2ED-5B114A2FA413}" type="sibTrans" cxnId="{C8882148-ED29-43D5-A758-11125647190F}">
      <dgm:prSet/>
      <dgm:spPr/>
      <dgm:t>
        <a:bodyPr/>
        <a:lstStyle/>
        <a:p>
          <a:endParaRPr lang="en-US"/>
        </a:p>
      </dgm:t>
    </dgm:pt>
    <dgm:pt modelId="{E621E9CA-6CFE-46AB-9586-54ED7E7E23DC}">
      <dgm:prSet phldrT="[Text]" custT="1"/>
      <dgm:spPr/>
      <dgm:t>
        <a:bodyPr/>
        <a:lstStyle/>
        <a:p>
          <a:r>
            <a:rPr lang="en-US" sz="1400" b="1"/>
            <a:t>Anti trust laws: </a:t>
          </a:r>
          <a:r>
            <a:rPr lang="en-US" sz="1200"/>
            <a:t>The System won't share Users data across Organizations. </a:t>
          </a:r>
        </a:p>
      </dgm:t>
    </dgm:pt>
    <dgm:pt modelId="{6A7B193F-F884-409A-8E95-A336A9E02C10}" type="parTrans" cxnId="{5249F392-BBF8-4920-A8D9-19021F24F0D8}">
      <dgm:prSet/>
      <dgm:spPr/>
      <dgm:t>
        <a:bodyPr/>
        <a:lstStyle/>
        <a:p>
          <a:endParaRPr lang="en-US"/>
        </a:p>
      </dgm:t>
    </dgm:pt>
    <dgm:pt modelId="{C2B71990-A177-4FD7-B921-D97AEAD797AD}" type="sibTrans" cxnId="{5249F392-BBF8-4920-A8D9-19021F24F0D8}">
      <dgm:prSet/>
      <dgm:spPr/>
      <dgm:t>
        <a:bodyPr/>
        <a:lstStyle/>
        <a:p>
          <a:endParaRPr lang="en-US"/>
        </a:p>
      </dgm:t>
    </dgm:pt>
    <dgm:pt modelId="{28DC843C-8F53-4A06-87B9-C6A779C59531}">
      <dgm:prSet phldrT="[Text]" custT="1"/>
      <dgm:spPr/>
      <dgm:t>
        <a:bodyPr/>
        <a:lstStyle/>
        <a:p>
          <a:r>
            <a:rPr lang="en-US" sz="1400" b="1"/>
            <a:t>Software ownership: </a:t>
          </a:r>
          <a:r>
            <a:rPr lang="en-US" sz="1200"/>
            <a:t>TUT will be the one holding the copyright of the system</a:t>
          </a:r>
        </a:p>
      </dgm:t>
    </dgm:pt>
    <dgm:pt modelId="{3A7FDAB4-5EBC-4808-9A4A-C1E84DCAF09F}" type="parTrans" cxnId="{AB3CFC4A-A501-4CAB-A2DA-63DCBFA0CFD3}">
      <dgm:prSet/>
      <dgm:spPr/>
      <dgm:t>
        <a:bodyPr/>
        <a:lstStyle/>
        <a:p>
          <a:endParaRPr lang="en-US"/>
        </a:p>
      </dgm:t>
    </dgm:pt>
    <dgm:pt modelId="{C106B129-CC66-46D7-9BCE-D19F1421389D}" type="sibTrans" cxnId="{AB3CFC4A-A501-4CAB-A2DA-63DCBFA0CFD3}">
      <dgm:prSet/>
      <dgm:spPr/>
      <dgm:t>
        <a:bodyPr/>
        <a:lstStyle/>
        <a:p>
          <a:endParaRPr lang="en-US"/>
        </a:p>
      </dgm:t>
    </dgm:pt>
    <dgm:pt modelId="{8C2EFD11-7B86-4B7B-9943-F73F3BEE4ECB}">
      <dgm:prSet custT="1"/>
      <dgm:spPr/>
      <dgm:t>
        <a:bodyPr/>
        <a:lstStyle/>
        <a:p>
          <a:r>
            <a:rPr lang="en-US" sz="1400" b="1"/>
            <a:t>National Data and Work laws: </a:t>
          </a:r>
          <a:r>
            <a:rPr lang="en-US" sz="1200"/>
            <a:t>Our System </a:t>
          </a:r>
          <a:r>
            <a:rPr lang="en-ZA" sz="1200" b="0" i="0"/>
            <a:t>data processing system will comply with the local Data Protection Acts.</a:t>
          </a:r>
          <a:endParaRPr lang="en-US" sz="1200"/>
        </a:p>
      </dgm:t>
    </dgm:pt>
    <dgm:pt modelId="{8C343FAB-EB4D-4EF1-BD69-F05B696ECAFF}" type="parTrans" cxnId="{28BBE14A-8A03-4CDD-800D-20BE401BD879}">
      <dgm:prSet/>
      <dgm:spPr/>
      <dgm:t>
        <a:bodyPr/>
        <a:lstStyle/>
        <a:p>
          <a:endParaRPr lang="en-US"/>
        </a:p>
      </dgm:t>
    </dgm:pt>
    <dgm:pt modelId="{99A35397-24BF-4821-A10B-F65589F29DEF}" type="sibTrans" cxnId="{28BBE14A-8A03-4CDD-800D-20BE401BD879}">
      <dgm:prSet/>
      <dgm:spPr/>
      <dgm:t>
        <a:bodyPr/>
        <a:lstStyle/>
        <a:p>
          <a:endParaRPr lang="en-US"/>
        </a:p>
      </dgm:t>
    </dgm:pt>
    <dgm:pt modelId="{F5E7C7BF-5B02-45B9-9000-7ED5AB688B36}">
      <dgm:prSet custT="1"/>
      <dgm:spPr/>
      <dgm:t>
        <a:bodyPr/>
        <a:lstStyle/>
        <a:p>
          <a:r>
            <a:rPr lang="en-US" sz="1400" b="1"/>
            <a:t>Contractual obligations: </a:t>
          </a:r>
          <a:r>
            <a:rPr lang="en-US" sz="1200"/>
            <a:t>Users will not be </a:t>
          </a:r>
          <a:r>
            <a:rPr lang="en-ZA" sz="1200" b="0" i="0"/>
            <a:t>restricted to one location and can access the service from any internet-enabled device and location.</a:t>
          </a:r>
          <a:endParaRPr lang="en-US" sz="1200"/>
        </a:p>
      </dgm:t>
    </dgm:pt>
    <dgm:pt modelId="{E779557E-B568-4540-8EE8-C163ED9A14C9}" type="parTrans" cxnId="{E417A44B-F2C3-4029-AB70-F65FB1FC9319}">
      <dgm:prSet/>
      <dgm:spPr/>
      <dgm:t>
        <a:bodyPr/>
        <a:lstStyle/>
        <a:p>
          <a:endParaRPr lang="en-US"/>
        </a:p>
      </dgm:t>
    </dgm:pt>
    <dgm:pt modelId="{264F2687-AD14-4812-B9B1-A577BA4DA0B5}" type="sibTrans" cxnId="{E417A44B-F2C3-4029-AB70-F65FB1FC9319}">
      <dgm:prSet/>
      <dgm:spPr/>
      <dgm:t>
        <a:bodyPr/>
        <a:lstStyle/>
        <a:p>
          <a:endParaRPr lang="en-US"/>
        </a:p>
      </dgm:t>
    </dgm:pt>
    <dgm:pt modelId="{DDC100F5-7B87-4314-9AE9-9508BF3B9C62}">
      <dgm:prSet custT="1"/>
      <dgm:spPr/>
      <dgm:t>
        <a:bodyPr/>
        <a:lstStyle/>
        <a:p>
          <a:r>
            <a:rPr lang="en-US" sz="1400" b="1"/>
            <a:t>Financial reporting requirement: </a:t>
          </a:r>
          <a:r>
            <a:rPr lang="en-ZA" sz="1200" b="0" i="0"/>
            <a:t>providing dynamic visibility into enterprise data</a:t>
          </a:r>
          <a:endParaRPr lang="en-US" sz="1200"/>
        </a:p>
      </dgm:t>
    </dgm:pt>
    <dgm:pt modelId="{6D164805-971B-49AE-897B-0FC4FE018C83}" type="parTrans" cxnId="{55C5C83F-AB90-48EF-93A2-0F5ABEA927D6}">
      <dgm:prSet/>
      <dgm:spPr/>
      <dgm:t>
        <a:bodyPr/>
        <a:lstStyle/>
        <a:p>
          <a:endParaRPr lang="en-US"/>
        </a:p>
      </dgm:t>
    </dgm:pt>
    <dgm:pt modelId="{1AF3C0CB-365D-4BCF-8F63-6CC84CE6DFF7}" type="sibTrans" cxnId="{55C5C83F-AB90-48EF-93A2-0F5ABEA927D6}">
      <dgm:prSet/>
      <dgm:spPr/>
      <dgm:t>
        <a:bodyPr/>
        <a:lstStyle/>
        <a:p>
          <a:endParaRPr lang="en-US"/>
        </a:p>
      </dgm:t>
    </dgm:pt>
    <dgm:pt modelId="{DC73F9E7-87F6-4E04-9BE9-9327320B40EA}" type="pres">
      <dgm:prSet presAssocID="{12B970C3-B225-49A9-B37A-2CF3A0196E2B}" presName="linear" presStyleCnt="0">
        <dgm:presLayoutVars>
          <dgm:dir/>
          <dgm:animLvl val="lvl"/>
          <dgm:resizeHandles val="exact"/>
        </dgm:presLayoutVars>
      </dgm:prSet>
      <dgm:spPr/>
      <dgm:t>
        <a:bodyPr/>
        <a:lstStyle/>
        <a:p>
          <a:endParaRPr lang="en-US"/>
        </a:p>
      </dgm:t>
    </dgm:pt>
    <dgm:pt modelId="{D4CA75B3-BE75-4C42-A2F7-5B39C6F362F1}" type="pres">
      <dgm:prSet presAssocID="{6DFDAB44-B812-4379-BBF6-EAB9165944F6}" presName="parentLin" presStyleCnt="0"/>
      <dgm:spPr/>
      <dgm:t>
        <a:bodyPr/>
        <a:lstStyle/>
        <a:p>
          <a:endParaRPr lang="en-US"/>
        </a:p>
      </dgm:t>
    </dgm:pt>
    <dgm:pt modelId="{AB10E0CB-F071-4661-BE25-2CA12EB17960}" type="pres">
      <dgm:prSet presAssocID="{6DFDAB44-B812-4379-BBF6-EAB9165944F6}" presName="parentLeftMargin" presStyleLbl="node1" presStyleIdx="0" presStyleCnt="6"/>
      <dgm:spPr/>
      <dgm:t>
        <a:bodyPr/>
        <a:lstStyle/>
        <a:p>
          <a:endParaRPr lang="en-US"/>
        </a:p>
      </dgm:t>
    </dgm:pt>
    <dgm:pt modelId="{465510FC-0657-4C47-8B44-A9E37DA06E69}" type="pres">
      <dgm:prSet presAssocID="{6DFDAB44-B812-4379-BBF6-EAB9165944F6}" presName="parentText" presStyleLbl="node1" presStyleIdx="0" presStyleCnt="6" custScaleY="180648">
        <dgm:presLayoutVars>
          <dgm:chMax val="0"/>
          <dgm:bulletEnabled val="1"/>
        </dgm:presLayoutVars>
      </dgm:prSet>
      <dgm:spPr/>
      <dgm:t>
        <a:bodyPr/>
        <a:lstStyle/>
        <a:p>
          <a:endParaRPr lang="en-US"/>
        </a:p>
      </dgm:t>
    </dgm:pt>
    <dgm:pt modelId="{7379370D-DE0B-4A72-8CF6-1DB135F07748}" type="pres">
      <dgm:prSet presAssocID="{6DFDAB44-B812-4379-BBF6-EAB9165944F6}" presName="negativeSpace" presStyleCnt="0"/>
      <dgm:spPr/>
      <dgm:t>
        <a:bodyPr/>
        <a:lstStyle/>
        <a:p>
          <a:endParaRPr lang="en-US"/>
        </a:p>
      </dgm:t>
    </dgm:pt>
    <dgm:pt modelId="{93AF31A3-A809-4820-8B79-C3D29B8FCE78}" type="pres">
      <dgm:prSet presAssocID="{6DFDAB44-B812-4379-BBF6-EAB9165944F6}" presName="childText" presStyleLbl="conFgAcc1" presStyleIdx="0" presStyleCnt="6">
        <dgm:presLayoutVars>
          <dgm:bulletEnabled val="1"/>
        </dgm:presLayoutVars>
      </dgm:prSet>
      <dgm:spPr/>
      <dgm:t>
        <a:bodyPr/>
        <a:lstStyle/>
        <a:p>
          <a:endParaRPr lang="en-US"/>
        </a:p>
      </dgm:t>
    </dgm:pt>
    <dgm:pt modelId="{5BE45558-8A93-4F38-9915-886A89347CF9}" type="pres">
      <dgm:prSet presAssocID="{DB615581-FB86-45C0-B2ED-5B114A2FA413}" presName="spaceBetweenRectangles" presStyleCnt="0"/>
      <dgm:spPr/>
      <dgm:t>
        <a:bodyPr/>
        <a:lstStyle/>
        <a:p>
          <a:endParaRPr lang="en-US"/>
        </a:p>
      </dgm:t>
    </dgm:pt>
    <dgm:pt modelId="{A0EE1C14-CE9B-403C-9AB3-5C7A2B8A248E}" type="pres">
      <dgm:prSet presAssocID="{E621E9CA-6CFE-46AB-9586-54ED7E7E23DC}" presName="parentLin" presStyleCnt="0"/>
      <dgm:spPr/>
      <dgm:t>
        <a:bodyPr/>
        <a:lstStyle/>
        <a:p>
          <a:endParaRPr lang="en-US"/>
        </a:p>
      </dgm:t>
    </dgm:pt>
    <dgm:pt modelId="{BD7188CE-67F0-49E0-86F5-143BA94F7094}" type="pres">
      <dgm:prSet presAssocID="{E621E9CA-6CFE-46AB-9586-54ED7E7E23DC}" presName="parentLeftMargin" presStyleLbl="node1" presStyleIdx="0" presStyleCnt="6"/>
      <dgm:spPr/>
      <dgm:t>
        <a:bodyPr/>
        <a:lstStyle/>
        <a:p>
          <a:endParaRPr lang="en-US"/>
        </a:p>
      </dgm:t>
    </dgm:pt>
    <dgm:pt modelId="{91004515-4A0B-4970-A240-566D67CF9467}" type="pres">
      <dgm:prSet presAssocID="{E621E9CA-6CFE-46AB-9586-54ED7E7E23DC}" presName="parentText" presStyleLbl="node1" presStyleIdx="1" presStyleCnt="6" custScaleY="186425">
        <dgm:presLayoutVars>
          <dgm:chMax val="0"/>
          <dgm:bulletEnabled val="1"/>
        </dgm:presLayoutVars>
      </dgm:prSet>
      <dgm:spPr/>
      <dgm:t>
        <a:bodyPr/>
        <a:lstStyle/>
        <a:p>
          <a:endParaRPr lang="en-US"/>
        </a:p>
      </dgm:t>
    </dgm:pt>
    <dgm:pt modelId="{5D403C31-81D5-409A-98E2-84D9EB40710F}" type="pres">
      <dgm:prSet presAssocID="{E621E9CA-6CFE-46AB-9586-54ED7E7E23DC}" presName="negativeSpace" presStyleCnt="0"/>
      <dgm:spPr/>
      <dgm:t>
        <a:bodyPr/>
        <a:lstStyle/>
        <a:p>
          <a:endParaRPr lang="en-US"/>
        </a:p>
      </dgm:t>
    </dgm:pt>
    <dgm:pt modelId="{6BAF3E87-5033-4F4D-8849-88633D4695E9}" type="pres">
      <dgm:prSet presAssocID="{E621E9CA-6CFE-46AB-9586-54ED7E7E23DC}" presName="childText" presStyleLbl="conFgAcc1" presStyleIdx="1" presStyleCnt="6">
        <dgm:presLayoutVars>
          <dgm:bulletEnabled val="1"/>
        </dgm:presLayoutVars>
      </dgm:prSet>
      <dgm:spPr/>
      <dgm:t>
        <a:bodyPr/>
        <a:lstStyle/>
        <a:p>
          <a:endParaRPr lang="en-US"/>
        </a:p>
      </dgm:t>
    </dgm:pt>
    <dgm:pt modelId="{B03052ED-F0E1-465C-93F1-F0A002695BCB}" type="pres">
      <dgm:prSet presAssocID="{C2B71990-A177-4FD7-B921-D97AEAD797AD}" presName="spaceBetweenRectangles" presStyleCnt="0"/>
      <dgm:spPr/>
      <dgm:t>
        <a:bodyPr/>
        <a:lstStyle/>
        <a:p>
          <a:endParaRPr lang="en-US"/>
        </a:p>
      </dgm:t>
    </dgm:pt>
    <dgm:pt modelId="{2E40FBCC-85DF-4422-A351-3259DBCBC971}" type="pres">
      <dgm:prSet presAssocID="{28DC843C-8F53-4A06-87B9-C6A779C59531}" presName="parentLin" presStyleCnt="0"/>
      <dgm:spPr/>
      <dgm:t>
        <a:bodyPr/>
        <a:lstStyle/>
        <a:p>
          <a:endParaRPr lang="en-US"/>
        </a:p>
      </dgm:t>
    </dgm:pt>
    <dgm:pt modelId="{D1FEF5F4-1BE1-4E53-9342-20342C28C63E}" type="pres">
      <dgm:prSet presAssocID="{28DC843C-8F53-4A06-87B9-C6A779C59531}" presName="parentLeftMargin" presStyleLbl="node1" presStyleIdx="1" presStyleCnt="6"/>
      <dgm:spPr/>
      <dgm:t>
        <a:bodyPr/>
        <a:lstStyle/>
        <a:p>
          <a:endParaRPr lang="en-US"/>
        </a:p>
      </dgm:t>
    </dgm:pt>
    <dgm:pt modelId="{90B869C8-1F66-4C21-905B-56EE4807327A}" type="pres">
      <dgm:prSet presAssocID="{28DC843C-8F53-4A06-87B9-C6A779C59531}" presName="parentText" presStyleLbl="node1" presStyleIdx="2" presStyleCnt="6" custScaleY="161885">
        <dgm:presLayoutVars>
          <dgm:chMax val="0"/>
          <dgm:bulletEnabled val="1"/>
        </dgm:presLayoutVars>
      </dgm:prSet>
      <dgm:spPr/>
      <dgm:t>
        <a:bodyPr/>
        <a:lstStyle/>
        <a:p>
          <a:endParaRPr lang="en-US"/>
        </a:p>
      </dgm:t>
    </dgm:pt>
    <dgm:pt modelId="{5B590A1C-87F6-4302-B3D1-3BEF96414868}" type="pres">
      <dgm:prSet presAssocID="{28DC843C-8F53-4A06-87B9-C6A779C59531}" presName="negativeSpace" presStyleCnt="0"/>
      <dgm:spPr/>
      <dgm:t>
        <a:bodyPr/>
        <a:lstStyle/>
        <a:p>
          <a:endParaRPr lang="en-US"/>
        </a:p>
      </dgm:t>
    </dgm:pt>
    <dgm:pt modelId="{DA4E5630-53DB-466C-BFAB-FCB30AAFA630}" type="pres">
      <dgm:prSet presAssocID="{28DC843C-8F53-4A06-87B9-C6A779C59531}" presName="childText" presStyleLbl="conFgAcc1" presStyleIdx="2" presStyleCnt="6">
        <dgm:presLayoutVars>
          <dgm:bulletEnabled val="1"/>
        </dgm:presLayoutVars>
      </dgm:prSet>
      <dgm:spPr/>
      <dgm:t>
        <a:bodyPr/>
        <a:lstStyle/>
        <a:p>
          <a:endParaRPr lang="en-US"/>
        </a:p>
      </dgm:t>
    </dgm:pt>
    <dgm:pt modelId="{164AC2C5-585D-4E5E-B96D-E2AB91374244}" type="pres">
      <dgm:prSet presAssocID="{C106B129-CC66-46D7-9BCE-D19F1421389D}" presName="spaceBetweenRectangles" presStyleCnt="0"/>
      <dgm:spPr/>
      <dgm:t>
        <a:bodyPr/>
        <a:lstStyle/>
        <a:p>
          <a:endParaRPr lang="en-US"/>
        </a:p>
      </dgm:t>
    </dgm:pt>
    <dgm:pt modelId="{562D92A4-0006-4B81-85C7-AFED74FB6E7F}" type="pres">
      <dgm:prSet presAssocID="{F5E7C7BF-5B02-45B9-9000-7ED5AB688B36}" presName="parentLin" presStyleCnt="0"/>
      <dgm:spPr/>
      <dgm:t>
        <a:bodyPr/>
        <a:lstStyle/>
        <a:p>
          <a:endParaRPr lang="en-US"/>
        </a:p>
      </dgm:t>
    </dgm:pt>
    <dgm:pt modelId="{4D0F54A0-38E2-423E-A25F-2CAC1D3D4234}" type="pres">
      <dgm:prSet presAssocID="{F5E7C7BF-5B02-45B9-9000-7ED5AB688B36}" presName="parentLeftMargin" presStyleLbl="node1" presStyleIdx="2" presStyleCnt="6"/>
      <dgm:spPr/>
      <dgm:t>
        <a:bodyPr/>
        <a:lstStyle/>
        <a:p>
          <a:endParaRPr lang="en-US"/>
        </a:p>
      </dgm:t>
    </dgm:pt>
    <dgm:pt modelId="{31EC697B-2097-4A9F-8D85-0B7FC3E1695D}" type="pres">
      <dgm:prSet presAssocID="{F5E7C7BF-5B02-45B9-9000-7ED5AB688B36}" presName="parentText" presStyleLbl="node1" presStyleIdx="3" presStyleCnt="6" custScaleY="235366">
        <dgm:presLayoutVars>
          <dgm:chMax val="0"/>
          <dgm:bulletEnabled val="1"/>
        </dgm:presLayoutVars>
      </dgm:prSet>
      <dgm:spPr/>
      <dgm:t>
        <a:bodyPr/>
        <a:lstStyle/>
        <a:p>
          <a:endParaRPr lang="en-US"/>
        </a:p>
      </dgm:t>
    </dgm:pt>
    <dgm:pt modelId="{BD5AB85B-E686-49B9-9690-F426FF58475D}" type="pres">
      <dgm:prSet presAssocID="{F5E7C7BF-5B02-45B9-9000-7ED5AB688B36}" presName="negativeSpace" presStyleCnt="0"/>
      <dgm:spPr/>
      <dgm:t>
        <a:bodyPr/>
        <a:lstStyle/>
        <a:p>
          <a:endParaRPr lang="en-US"/>
        </a:p>
      </dgm:t>
    </dgm:pt>
    <dgm:pt modelId="{F5998FFA-D0BD-45FD-8410-D623F42E5A26}" type="pres">
      <dgm:prSet presAssocID="{F5E7C7BF-5B02-45B9-9000-7ED5AB688B36}" presName="childText" presStyleLbl="conFgAcc1" presStyleIdx="3" presStyleCnt="6">
        <dgm:presLayoutVars>
          <dgm:bulletEnabled val="1"/>
        </dgm:presLayoutVars>
      </dgm:prSet>
      <dgm:spPr/>
      <dgm:t>
        <a:bodyPr/>
        <a:lstStyle/>
        <a:p>
          <a:endParaRPr lang="en-US"/>
        </a:p>
      </dgm:t>
    </dgm:pt>
    <dgm:pt modelId="{3C924FA0-23C3-4B98-BAB5-9C4F7951491F}" type="pres">
      <dgm:prSet presAssocID="{264F2687-AD14-4812-B9B1-A577BA4DA0B5}" presName="spaceBetweenRectangles" presStyleCnt="0"/>
      <dgm:spPr/>
      <dgm:t>
        <a:bodyPr/>
        <a:lstStyle/>
        <a:p>
          <a:endParaRPr lang="en-US"/>
        </a:p>
      </dgm:t>
    </dgm:pt>
    <dgm:pt modelId="{38F78A72-E4BC-4805-BD2E-5806BA3C42F1}" type="pres">
      <dgm:prSet presAssocID="{DDC100F5-7B87-4314-9AE9-9508BF3B9C62}" presName="parentLin" presStyleCnt="0"/>
      <dgm:spPr/>
      <dgm:t>
        <a:bodyPr/>
        <a:lstStyle/>
        <a:p>
          <a:endParaRPr lang="en-US"/>
        </a:p>
      </dgm:t>
    </dgm:pt>
    <dgm:pt modelId="{4B27412F-9576-41B1-BF6A-9A608E3BAAE8}" type="pres">
      <dgm:prSet presAssocID="{DDC100F5-7B87-4314-9AE9-9508BF3B9C62}" presName="parentLeftMargin" presStyleLbl="node1" presStyleIdx="3" presStyleCnt="6"/>
      <dgm:spPr/>
      <dgm:t>
        <a:bodyPr/>
        <a:lstStyle/>
        <a:p>
          <a:endParaRPr lang="en-US"/>
        </a:p>
      </dgm:t>
    </dgm:pt>
    <dgm:pt modelId="{D7ACA583-8410-4E5D-B42E-28F4933A624B}" type="pres">
      <dgm:prSet presAssocID="{DDC100F5-7B87-4314-9AE9-9508BF3B9C62}" presName="parentText" presStyleLbl="node1" presStyleIdx="4" presStyleCnt="6" custScaleY="202176">
        <dgm:presLayoutVars>
          <dgm:chMax val="0"/>
          <dgm:bulletEnabled val="1"/>
        </dgm:presLayoutVars>
      </dgm:prSet>
      <dgm:spPr/>
      <dgm:t>
        <a:bodyPr/>
        <a:lstStyle/>
        <a:p>
          <a:endParaRPr lang="en-US"/>
        </a:p>
      </dgm:t>
    </dgm:pt>
    <dgm:pt modelId="{47496D60-3281-4154-A192-163739642395}" type="pres">
      <dgm:prSet presAssocID="{DDC100F5-7B87-4314-9AE9-9508BF3B9C62}" presName="negativeSpace" presStyleCnt="0"/>
      <dgm:spPr/>
      <dgm:t>
        <a:bodyPr/>
        <a:lstStyle/>
        <a:p>
          <a:endParaRPr lang="en-US"/>
        </a:p>
      </dgm:t>
    </dgm:pt>
    <dgm:pt modelId="{A7B1EF78-95F7-47DA-B1DF-90ECD43A6B15}" type="pres">
      <dgm:prSet presAssocID="{DDC100F5-7B87-4314-9AE9-9508BF3B9C62}" presName="childText" presStyleLbl="conFgAcc1" presStyleIdx="4" presStyleCnt="6">
        <dgm:presLayoutVars>
          <dgm:bulletEnabled val="1"/>
        </dgm:presLayoutVars>
      </dgm:prSet>
      <dgm:spPr/>
      <dgm:t>
        <a:bodyPr/>
        <a:lstStyle/>
        <a:p>
          <a:endParaRPr lang="en-US"/>
        </a:p>
      </dgm:t>
    </dgm:pt>
    <dgm:pt modelId="{37075E80-E043-48BD-AF68-7946763A555A}" type="pres">
      <dgm:prSet presAssocID="{1AF3C0CB-365D-4BCF-8F63-6CC84CE6DFF7}" presName="spaceBetweenRectangles" presStyleCnt="0"/>
      <dgm:spPr/>
      <dgm:t>
        <a:bodyPr/>
        <a:lstStyle/>
        <a:p>
          <a:endParaRPr lang="en-US"/>
        </a:p>
      </dgm:t>
    </dgm:pt>
    <dgm:pt modelId="{29182F4E-E037-4F76-B915-80982757AB6A}" type="pres">
      <dgm:prSet presAssocID="{8C2EFD11-7B86-4B7B-9943-F73F3BEE4ECB}" presName="parentLin" presStyleCnt="0"/>
      <dgm:spPr/>
      <dgm:t>
        <a:bodyPr/>
        <a:lstStyle/>
        <a:p>
          <a:endParaRPr lang="en-US"/>
        </a:p>
      </dgm:t>
    </dgm:pt>
    <dgm:pt modelId="{E9AFE48E-232E-43FD-9869-D96FAB8CF167}" type="pres">
      <dgm:prSet presAssocID="{8C2EFD11-7B86-4B7B-9943-F73F3BEE4ECB}" presName="parentLeftMargin" presStyleLbl="node1" presStyleIdx="4" presStyleCnt="6"/>
      <dgm:spPr/>
      <dgm:t>
        <a:bodyPr/>
        <a:lstStyle/>
        <a:p>
          <a:endParaRPr lang="en-US"/>
        </a:p>
      </dgm:t>
    </dgm:pt>
    <dgm:pt modelId="{CCB1208F-3BD2-44AD-A628-2B1726C072AD}" type="pres">
      <dgm:prSet presAssocID="{8C2EFD11-7B86-4B7B-9943-F73F3BEE4ECB}" presName="parentText" presStyleLbl="node1" presStyleIdx="5" presStyleCnt="6" custScaleY="194729">
        <dgm:presLayoutVars>
          <dgm:chMax val="0"/>
          <dgm:bulletEnabled val="1"/>
        </dgm:presLayoutVars>
      </dgm:prSet>
      <dgm:spPr/>
      <dgm:t>
        <a:bodyPr/>
        <a:lstStyle/>
        <a:p>
          <a:endParaRPr lang="en-US"/>
        </a:p>
      </dgm:t>
    </dgm:pt>
    <dgm:pt modelId="{548E4D64-CDC6-473D-9DEB-ACC266A48EC1}" type="pres">
      <dgm:prSet presAssocID="{8C2EFD11-7B86-4B7B-9943-F73F3BEE4ECB}" presName="negativeSpace" presStyleCnt="0"/>
      <dgm:spPr/>
      <dgm:t>
        <a:bodyPr/>
        <a:lstStyle/>
        <a:p>
          <a:endParaRPr lang="en-US"/>
        </a:p>
      </dgm:t>
    </dgm:pt>
    <dgm:pt modelId="{A4E93473-F143-4162-8994-414F1BA0A0B7}" type="pres">
      <dgm:prSet presAssocID="{8C2EFD11-7B86-4B7B-9943-F73F3BEE4ECB}" presName="childText" presStyleLbl="conFgAcc1" presStyleIdx="5" presStyleCnt="6">
        <dgm:presLayoutVars>
          <dgm:bulletEnabled val="1"/>
        </dgm:presLayoutVars>
      </dgm:prSet>
      <dgm:spPr/>
      <dgm:t>
        <a:bodyPr/>
        <a:lstStyle/>
        <a:p>
          <a:endParaRPr lang="en-US"/>
        </a:p>
      </dgm:t>
    </dgm:pt>
  </dgm:ptLst>
  <dgm:cxnLst>
    <dgm:cxn modelId="{FE3DD1F2-6F89-42F9-9295-93AC77038BFF}" type="presOf" srcId="{DDC100F5-7B87-4314-9AE9-9508BF3B9C62}" destId="{D7ACA583-8410-4E5D-B42E-28F4933A624B}" srcOrd="1" destOrd="0" presId="urn:microsoft.com/office/officeart/2005/8/layout/list1"/>
    <dgm:cxn modelId="{C8882148-ED29-43D5-A758-11125647190F}" srcId="{12B970C3-B225-49A9-B37A-2CF3A0196E2B}" destId="{6DFDAB44-B812-4379-BBF6-EAB9165944F6}" srcOrd="0" destOrd="0" parTransId="{E88C4311-3303-4A49-8D53-58355FAC5DF1}" sibTransId="{DB615581-FB86-45C0-B2ED-5B114A2FA413}"/>
    <dgm:cxn modelId="{9602D94D-4329-4633-8B03-B8A68AA91C59}" type="presOf" srcId="{8C2EFD11-7B86-4B7B-9943-F73F3BEE4ECB}" destId="{CCB1208F-3BD2-44AD-A628-2B1726C072AD}" srcOrd="1" destOrd="0" presId="urn:microsoft.com/office/officeart/2005/8/layout/list1"/>
    <dgm:cxn modelId="{038F6410-AB06-4524-9F08-AB59DC8923A1}" type="presOf" srcId="{28DC843C-8F53-4A06-87B9-C6A779C59531}" destId="{90B869C8-1F66-4C21-905B-56EE4807327A}" srcOrd="1" destOrd="0" presId="urn:microsoft.com/office/officeart/2005/8/layout/list1"/>
    <dgm:cxn modelId="{5249F392-BBF8-4920-A8D9-19021F24F0D8}" srcId="{12B970C3-B225-49A9-B37A-2CF3A0196E2B}" destId="{E621E9CA-6CFE-46AB-9586-54ED7E7E23DC}" srcOrd="1" destOrd="0" parTransId="{6A7B193F-F884-409A-8E95-A336A9E02C10}" sibTransId="{C2B71990-A177-4FD7-B921-D97AEAD797AD}"/>
    <dgm:cxn modelId="{E71DE5C9-6CD9-449E-B314-417FBC269DC3}" type="presOf" srcId="{DDC100F5-7B87-4314-9AE9-9508BF3B9C62}" destId="{4B27412F-9576-41B1-BF6A-9A608E3BAAE8}" srcOrd="0" destOrd="0" presId="urn:microsoft.com/office/officeart/2005/8/layout/list1"/>
    <dgm:cxn modelId="{4CDD5600-51C3-43F5-983E-0D0520D4D0D2}" type="presOf" srcId="{E621E9CA-6CFE-46AB-9586-54ED7E7E23DC}" destId="{91004515-4A0B-4970-A240-566D67CF9467}" srcOrd="1" destOrd="0" presId="urn:microsoft.com/office/officeart/2005/8/layout/list1"/>
    <dgm:cxn modelId="{AA90394B-3CF1-46C6-850A-6525C66C5196}" type="presOf" srcId="{6DFDAB44-B812-4379-BBF6-EAB9165944F6}" destId="{465510FC-0657-4C47-8B44-A9E37DA06E69}" srcOrd="1" destOrd="0" presId="urn:microsoft.com/office/officeart/2005/8/layout/list1"/>
    <dgm:cxn modelId="{1ECA1FC3-DF69-4918-BE48-EFF4AF585961}" type="presOf" srcId="{F5E7C7BF-5B02-45B9-9000-7ED5AB688B36}" destId="{31EC697B-2097-4A9F-8D85-0B7FC3E1695D}" srcOrd="1" destOrd="0" presId="urn:microsoft.com/office/officeart/2005/8/layout/list1"/>
    <dgm:cxn modelId="{E417A44B-F2C3-4029-AB70-F65FB1FC9319}" srcId="{12B970C3-B225-49A9-B37A-2CF3A0196E2B}" destId="{F5E7C7BF-5B02-45B9-9000-7ED5AB688B36}" srcOrd="3" destOrd="0" parTransId="{E779557E-B568-4540-8EE8-C163ED9A14C9}" sibTransId="{264F2687-AD14-4812-B9B1-A577BA4DA0B5}"/>
    <dgm:cxn modelId="{40617AF4-730A-4822-A089-9373B17DF4FB}" type="presOf" srcId="{28DC843C-8F53-4A06-87B9-C6A779C59531}" destId="{D1FEF5F4-1BE1-4E53-9342-20342C28C63E}" srcOrd="0" destOrd="0" presId="urn:microsoft.com/office/officeart/2005/8/layout/list1"/>
    <dgm:cxn modelId="{BD89FF99-2C7C-4B07-8980-E6159462D0F1}" type="presOf" srcId="{8C2EFD11-7B86-4B7B-9943-F73F3BEE4ECB}" destId="{E9AFE48E-232E-43FD-9869-D96FAB8CF167}" srcOrd="0" destOrd="0" presId="urn:microsoft.com/office/officeart/2005/8/layout/list1"/>
    <dgm:cxn modelId="{55C5C83F-AB90-48EF-93A2-0F5ABEA927D6}" srcId="{12B970C3-B225-49A9-B37A-2CF3A0196E2B}" destId="{DDC100F5-7B87-4314-9AE9-9508BF3B9C62}" srcOrd="4" destOrd="0" parTransId="{6D164805-971B-49AE-897B-0FC4FE018C83}" sibTransId="{1AF3C0CB-365D-4BCF-8F63-6CC84CE6DFF7}"/>
    <dgm:cxn modelId="{1D27D0B1-DC93-469B-AD0A-0D4455BB830B}" type="presOf" srcId="{F5E7C7BF-5B02-45B9-9000-7ED5AB688B36}" destId="{4D0F54A0-38E2-423E-A25F-2CAC1D3D4234}" srcOrd="0" destOrd="0" presId="urn:microsoft.com/office/officeart/2005/8/layout/list1"/>
    <dgm:cxn modelId="{5F7DA23B-A420-43F4-8A74-546DD2A332B9}" type="presOf" srcId="{E621E9CA-6CFE-46AB-9586-54ED7E7E23DC}" destId="{BD7188CE-67F0-49E0-86F5-143BA94F7094}" srcOrd="0" destOrd="0" presId="urn:microsoft.com/office/officeart/2005/8/layout/list1"/>
    <dgm:cxn modelId="{731A5560-6922-48A8-95C3-DDE1695C5F50}" type="presOf" srcId="{12B970C3-B225-49A9-B37A-2CF3A0196E2B}" destId="{DC73F9E7-87F6-4E04-9BE9-9327320B40EA}" srcOrd="0" destOrd="0" presId="urn:microsoft.com/office/officeart/2005/8/layout/list1"/>
    <dgm:cxn modelId="{28BBE14A-8A03-4CDD-800D-20BE401BD879}" srcId="{12B970C3-B225-49A9-B37A-2CF3A0196E2B}" destId="{8C2EFD11-7B86-4B7B-9943-F73F3BEE4ECB}" srcOrd="5" destOrd="0" parTransId="{8C343FAB-EB4D-4EF1-BD69-F05B696ECAFF}" sibTransId="{99A35397-24BF-4821-A10B-F65589F29DEF}"/>
    <dgm:cxn modelId="{AB3CFC4A-A501-4CAB-A2DA-63DCBFA0CFD3}" srcId="{12B970C3-B225-49A9-B37A-2CF3A0196E2B}" destId="{28DC843C-8F53-4A06-87B9-C6A779C59531}" srcOrd="2" destOrd="0" parTransId="{3A7FDAB4-5EBC-4808-9A4A-C1E84DCAF09F}" sibTransId="{C106B129-CC66-46D7-9BCE-D19F1421389D}"/>
    <dgm:cxn modelId="{950BA463-23FB-4515-8702-EA393EB0356F}" type="presOf" srcId="{6DFDAB44-B812-4379-BBF6-EAB9165944F6}" destId="{AB10E0CB-F071-4661-BE25-2CA12EB17960}" srcOrd="0" destOrd="0" presId="urn:microsoft.com/office/officeart/2005/8/layout/list1"/>
    <dgm:cxn modelId="{922D3560-8E94-4A2F-8C28-AA18125D215B}" type="presParOf" srcId="{DC73F9E7-87F6-4E04-9BE9-9327320B40EA}" destId="{D4CA75B3-BE75-4C42-A2F7-5B39C6F362F1}" srcOrd="0" destOrd="0" presId="urn:microsoft.com/office/officeart/2005/8/layout/list1"/>
    <dgm:cxn modelId="{FDA7B846-A38A-48D6-89CE-B151C0160034}" type="presParOf" srcId="{D4CA75B3-BE75-4C42-A2F7-5B39C6F362F1}" destId="{AB10E0CB-F071-4661-BE25-2CA12EB17960}" srcOrd="0" destOrd="0" presId="urn:microsoft.com/office/officeart/2005/8/layout/list1"/>
    <dgm:cxn modelId="{EF8E7B1E-73DD-4A3A-A876-714A776ECF46}" type="presParOf" srcId="{D4CA75B3-BE75-4C42-A2F7-5B39C6F362F1}" destId="{465510FC-0657-4C47-8B44-A9E37DA06E69}" srcOrd="1" destOrd="0" presId="urn:microsoft.com/office/officeart/2005/8/layout/list1"/>
    <dgm:cxn modelId="{D2481659-A62A-4066-B670-ACEB4B2CA45D}" type="presParOf" srcId="{DC73F9E7-87F6-4E04-9BE9-9327320B40EA}" destId="{7379370D-DE0B-4A72-8CF6-1DB135F07748}" srcOrd="1" destOrd="0" presId="urn:microsoft.com/office/officeart/2005/8/layout/list1"/>
    <dgm:cxn modelId="{8D077237-5458-4EC2-8D2D-2ECE64B0B86A}" type="presParOf" srcId="{DC73F9E7-87F6-4E04-9BE9-9327320B40EA}" destId="{93AF31A3-A809-4820-8B79-C3D29B8FCE78}" srcOrd="2" destOrd="0" presId="urn:microsoft.com/office/officeart/2005/8/layout/list1"/>
    <dgm:cxn modelId="{287E2B01-C8B5-4D51-BAFB-C3F65A115B4E}" type="presParOf" srcId="{DC73F9E7-87F6-4E04-9BE9-9327320B40EA}" destId="{5BE45558-8A93-4F38-9915-886A89347CF9}" srcOrd="3" destOrd="0" presId="urn:microsoft.com/office/officeart/2005/8/layout/list1"/>
    <dgm:cxn modelId="{9F2D152F-EEAE-4C7B-99A1-4CB9C8CD4746}" type="presParOf" srcId="{DC73F9E7-87F6-4E04-9BE9-9327320B40EA}" destId="{A0EE1C14-CE9B-403C-9AB3-5C7A2B8A248E}" srcOrd="4" destOrd="0" presId="urn:microsoft.com/office/officeart/2005/8/layout/list1"/>
    <dgm:cxn modelId="{98A0EC22-E620-48AD-B9F2-CE7B53F325CE}" type="presParOf" srcId="{A0EE1C14-CE9B-403C-9AB3-5C7A2B8A248E}" destId="{BD7188CE-67F0-49E0-86F5-143BA94F7094}" srcOrd="0" destOrd="0" presId="urn:microsoft.com/office/officeart/2005/8/layout/list1"/>
    <dgm:cxn modelId="{3C8BB9B6-3307-4075-97A9-BF69093960FA}" type="presParOf" srcId="{A0EE1C14-CE9B-403C-9AB3-5C7A2B8A248E}" destId="{91004515-4A0B-4970-A240-566D67CF9467}" srcOrd="1" destOrd="0" presId="urn:microsoft.com/office/officeart/2005/8/layout/list1"/>
    <dgm:cxn modelId="{9B6FE08D-8661-440A-A324-ECE50E54C92C}" type="presParOf" srcId="{DC73F9E7-87F6-4E04-9BE9-9327320B40EA}" destId="{5D403C31-81D5-409A-98E2-84D9EB40710F}" srcOrd="5" destOrd="0" presId="urn:microsoft.com/office/officeart/2005/8/layout/list1"/>
    <dgm:cxn modelId="{EA7F48C8-87F7-451D-B286-718F6062FF89}" type="presParOf" srcId="{DC73F9E7-87F6-4E04-9BE9-9327320B40EA}" destId="{6BAF3E87-5033-4F4D-8849-88633D4695E9}" srcOrd="6" destOrd="0" presId="urn:microsoft.com/office/officeart/2005/8/layout/list1"/>
    <dgm:cxn modelId="{47208688-8294-4206-9323-B646617DE781}" type="presParOf" srcId="{DC73F9E7-87F6-4E04-9BE9-9327320B40EA}" destId="{B03052ED-F0E1-465C-93F1-F0A002695BCB}" srcOrd="7" destOrd="0" presId="urn:microsoft.com/office/officeart/2005/8/layout/list1"/>
    <dgm:cxn modelId="{6C13EA65-C1EF-40B5-BC28-76D93CEBC01F}" type="presParOf" srcId="{DC73F9E7-87F6-4E04-9BE9-9327320B40EA}" destId="{2E40FBCC-85DF-4422-A351-3259DBCBC971}" srcOrd="8" destOrd="0" presId="urn:microsoft.com/office/officeart/2005/8/layout/list1"/>
    <dgm:cxn modelId="{66511C22-EC5B-47F0-B482-5D2255859094}" type="presParOf" srcId="{2E40FBCC-85DF-4422-A351-3259DBCBC971}" destId="{D1FEF5F4-1BE1-4E53-9342-20342C28C63E}" srcOrd="0" destOrd="0" presId="urn:microsoft.com/office/officeart/2005/8/layout/list1"/>
    <dgm:cxn modelId="{49F314C4-7AF5-4947-A4B1-93DE9DD1A51A}" type="presParOf" srcId="{2E40FBCC-85DF-4422-A351-3259DBCBC971}" destId="{90B869C8-1F66-4C21-905B-56EE4807327A}" srcOrd="1" destOrd="0" presId="urn:microsoft.com/office/officeart/2005/8/layout/list1"/>
    <dgm:cxn modelId="{8F3FB1EA-7F58-4956-AFB8-E8C78895B5EE}" type="presParOf" srcId="{DC73F9E7-87F6-4E04-9BE9-9327320B40EA}" destId="{5B590A1C-87F6-4302-B3D1-3BEF96414868}" srcOrd="9" destOrd="0" presId="urn:microsoft.com/office/officeart/2005/8/layout/list1"/>
    <dgm:cxn modelId="{C3B9E63D-2F01-4CA6-8207-9415476EA729}" type="presParOf" srcId="{DC73F9E7-87F6-4E04-9BE9-9327320B40EA}" destId="{DA4E5630-53DB-466C-BFAB-FCB30AAFA630}" srcOrd="10" destOrd="0" presId="urn:microsoft.com/office/officeart/2005/8/layout/list1"/>
    <dgm:cxn modelId="{E02AE6F3-D7BB-47C4-A5D5-AA7DAB2985AB}" type="presParOf" srcId="{DC73F9E7-87F6-4E04-9BE9-9327320B40EA}" destId="{164AC2C5-585D-4E5E-B96D-E2AB91374244}" srcOrd="11" destOrd="0" presId="urn:microsoft.com/office/officeart/2005/8/layout/list1"/>
    <dgm:cxn modelId="{42185D04-6D2B-45D0-967C-9B87DBC55A72}" type="presParOf" srcId="{DC73F9E7-87F6-4E04-9BE9-9327320B40EA}" destId="{562D92A4-0006-4B81-85C7-AFED74FB6E7F}" srcOrd="12" destOrd="0" presId="urn:microsoft.com/office/officeart/2005/8/layout/list1"/>
    <dgm:cxn modelId="{1BB58DDA-146E-450D-8479-2E692B67A3F0}" type="presParOf" srcId="{562D92A4-0006-4B81-85C7-AFED74FB6E7F}" destId="{4D0F54A0-38E2-423E-A25F-2CAC1D3D4234}" srcOrd="0" destOrd="0" presId="urn:microsoft.com/office/officeart/2005/8/layout/list1"/>
    <dgm:cxn modelId="{750BEC09-512A-4FC8-A95C-3411ED83C5D5}" type="presParOf" srcId="{562D92A4-0006-4B81-85C7-AFED74FB6E7F}" destId="{31EC697B-2097-4A9F-8D85-0B7FC3E1695D}" srcOrd="1" destOrd="0" presId="urn:microsoft.com/office/officeart/2005/8/layout/list1"/>
    <dgm:cxn modelId="{62FD5C21-92A3-4EDB-89B8-5B68A382B1E4}" type="presParOf" srcId="{DC73F9E7-87F6-4E04-9BE9-9327320B40EA}" destId="{BD5AB85B-E686-49B9-9690-F426FF58475D}" srcOrd="13" destOrd="0" presId="urn:microsoft.com/office/officeart/2005/8/layout/list1"/>
    <dgm:cxn modelId="{B789F59C-3953-4835-A196-A58C43AFB725}" type="presParOf" srcId="{DC73F9E7-87F6-4E04-9BE9-9327320B40EA}" destId="{F5998FFA-D0BD-45FD-8410-D623F42E5A26}" srcOrd="14" destOrd="0" presId="urn:microsoft.com/office/officeart/2005/8/layout/list1"/>
    <dgm:cxn modelId="{035B042E-CB13-4F32-9258-E13DB2C9E015}" type="presParOf" srcId="{DC73F9E7-87F6-4E04-9BE9-9327320B40EA}" destId="{3C924FA0-23C3-4B98-BAB5-9C4F7951491F}" srcOrd="15" destOrd="0" presId="urn:microsoft.com/office/officeart/2005/8/layout/list1"/>
    <dgm:cxn modelId="{C49DE55D-0AAF-4BFD-8303-C4B6E9E66B58}" type="presParOf" srcId="{DC73F9E7-87F6-4E04-9BE9-9327320B40EA}" destId="{38F78A72-E4BC-4805-BD2E-5806BA3C42F1}" srcOrd="16" destOrd="0" presId="urn:microsoft.com/office/officeart/2005/8/layout/list1"/>
    <dgm:cxn modelId="{832D2B16-DB96-49F9-A289-048EFC3CF83E}" type="presParOf" srcId="{38F78A72-E4BC-4805-BD2E-5806BA3C42F1}" destId="{4B27412F-9576-41B1-BF6A-9A608E3BAAE8}" srcOrd="0" destOrd="0" presId="urn:microsoft.com/office/officeart/2005/8/layout/list1"/>
    <dgm:cxn modelId="{38347924-2421-4D02-B12B-90E7B5F3680B}" type="presParOf" srcId="{38F78A72-E4BC-4805-BD2E-5806BA3C42F1}" destId="{D7ACA583-8410-4E5D-B42E-28F4933A624B}" srcOrd="1" destOrd="0" presId="urn:microsoft.com/office/officeart/2005/8/layout/list1"/>
    <dgm:cxn modelId="{E53EEDA2-29BD-4FF0-A536-EA8CE21745AC}" type="presParOf" srcId="{DC73F9E7-87F6-4E04-9BE9-9327320B40EA}" destId="{47496D60-3281-4154-A192-163739642395}" srcOrd="17" destOrd="0" presId="urn:microsoft.com/office/officeart/2005/8/layout/list1"/>
    <dgm:cxn modelId="{6E06AE34-8EC2-4926-9339-C3E6C8A270D6}" type="presParOf" srcId="{DC73F9E7-87F6-4E04-9BE9-9327320B40EA}" destId="{A7B1EF78-95F7-47DA-B1DF-90ECD43A6B15}" srcOrd="18" destOrd="0" presId="urn:microsoft.com/office/officeart/2005/8/layout/list1"/>
    <dgm:cxn modelId="{F2CC20E5-57C2-4803-B03F-2448E999F285}" type="presParOf" srcId="{DC73F9E7-87F6-4E04-9BE9-9327320B40EA}" destId="{37075E80-E043-48BD-AF68-7946763A555A}" srcOrd="19" destOrd="0" presId="urn:microsoft.com/office/officeart/2005/8/layout/list1"/>
    <dgm:cxn modelId="{27FCAEC5-14D0-44EC-9D0F-8EFB3ED92EB2}" type="presParOf" srcId="{DC73F9E7-87F6-4E04-9BE9-9327320B40EA}" destId="{29182F4E-E037-4F76-B915-80982757AB6A}" srcOrd="20" destOrd="0" presId="urn:microsoft.com/office/officeart/2005/8/layout/list1"/>
    <dgm:cxn modelId="{0DA847B3-6E19-4414-9AE5-26014E94A7D1}" type="presParOf" srcId="{29182F4E-E037-4F76-B915-80982757AB6A}" destId="{E9AFE48E-232E-43FD-9869-D96FAB8CF167}" srcOrd="0" destOrd="0" presId="urn:microsoft.com/office/officeart/2005/8/layout/list1"/>
    <dgm:cxn modelId="{38A0625E-448D-4274-B34D-8784AC02F49A}" type="presParOf" srcId="{29182F4E-E037-4F76-B915-80982757AB6A}" destId="{CCB1208F-3BD2-44AD-A628-2B1726C072AD}" srcOrd="1" destOrd="0" presId="urn:microsoft.com/office/officeart/2005/8/layout/list1"/>
    <dgm:cxn modelId="{0ADA69AA-4828-471C-A32C-605CB69B8173}" type="presParOf" srcId="{DC73F9E7-87F6-4E04-9BE9-9327320B40EA}" destId="{548E4D64-CDC6-473D-9DEB-ACC266A48EC1}" srcOrd="21" destOrd="0" presId="urn:microsoft.com/office/officeart/2005/8/layout/list1"/>
    <dgm:cxn modelId="{117F0E8B-FAD5-485A-BC28-6FEB34D54665}" type="presParOf" srcId="{DC73F9E7-87F6-4E04-9BE9-9327320B40EA}" destId="{A4E93473-F143-4162-8994-414F1BA0A0B7}" srcOrd="22" destOrd="0" presId="urn:microsoft.com/office/officeart/2005/8/layout/lis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2ED9F320-29B6-4D41-A0F7-BCBC8C2ECC1C}" type="doc">
      <dgm:prSet loTypeId="urn:microsoft.com/office/officeart/2005/8/layout/hList3" loCatId="list" qsTypeId="urn:microsoft.com/office/officeart/2005/8/quickstyle/simple3" qsCatId="simple" csTypeId="urn:microsoft.com/office/officeart/2005/8/colors/accent1_2" csCatId="accent1" phldr="1"/>
      <dgm:spPr/>
      <dgm:t>
        <a:bodyPr/>
        <a:lstStyle/>
        <a:p>
          <a:endParaRPr lang="en-US"/>
        </a:p>
      </dgm:t>
    </dgm:pt>
    <dgm:pt modelId="{D2EAE455-151A-494F-A448-0147AB7589C4}">
      <dgm:prSet phldrT="[Text]"/>
      <dgm:spPr>
        <a:solidFill>
          <a:schemeClr val="bg1"/>
        </a:solidFill>
      </dgm:spPr>
      <dgm:t>
        <a:bodyPr/>
        <a:lstStyle/>
        <a:p>
          <a:r>
            <a:rPr lang="en-ZA" b="0" i="0">
              <a:solidFill>
                <a:schemeClr val="tx1"/>
              </a:solidFill>
            </a:rPr>
            <a:t>STAKEHOLDERS MANAGEMENT</a:t>
          </a:r>
          <a:endParaRPr lang="en-US">
            <a:solidFill>
              <a:schemeClr val="tx1"/>
            </a:solidFill>
          </a:endParaRPr>
        </a:p>
      </dgm:t>
    </dgm:pt>
    <dgm:pt modelId="{22518A82-6905-439B-A819-2A087BD10D8C}" type="parTrans" cxnId="{F58B0FF4-DA63-459E-8179-40AF50882512}">
      <dgm:prSet/>
      <dgm:spPr/>
      <dgm:t>
        <a:bodyPr/>
        <a:lstStyle/>
        <a:p>
          <a:endParaRPr lang="en-US"/>
        </a:p>
      </dgm:t>
    </dgm:pt>
    <dgm:pt modelId="{F4D2E811-0AD4-4228-995A-5B756BFE1EB9}" type="sibTrans" cxnId="{F58B0FF4-DA63-459E-8179-40AF50882512}">
      <dgm:prSet/>
      <dgm:spPr/>
      <dgm:t>
        <a:bodyPr/>
        <a:lstStyle/>
        <a:p>
          <a:endParaRPr lang="en-US"/>
        </a:p>
      </dgm:t>
    </dgm:pt>
    <dgm:pt modelId="{639C563A-C437-4AEC-BE61-199B514430C2}">
      <dgm:prSet phldrT="[Text]" custT="1"/>
      <dgm:spPr>
        <a:solidFill>
          <a:schemeClr val="bg2"/>
        </a:solidFill>
      </dgm:spPr>
      <dgm:t>
        <a:bodyPr/>
        <a:lstStyle/>
        <a:p>
          <a:r>
            <a:rPr lang="en-US" sz="2000" b="1" u="sng"/>
            <a:t>Internal Stakeholders</a:t>
          </a:r>
        </a:p>
        <a:p>
          <a:r>
            <a:rPr lang="en-US" sz="1400" b="1">
              <a:latin typeface="Arial" panose="020B0604020202020204" pitchFamily="34" charset="0"/>
              <a:cs typeface="Arial" panose="020B0604020202020204" pitchFamily="34" charset="0"/>
            </a:rPr>
            <a:t>-</a:t>
          </a:r>
          <a:r>
            <a:rPr lang="en-US" sz="1400">
              <a:latin typeface="Arial" panose="020B0604020202020204" pitchFamily="34" charset="0"/>
              <a:cs typeface="Arial" panose="020B0604020202020204" pitchFamily="34" charset="0"/>
            </a:rPr>
            <a:t> </a:t>
          </a:r>
          <a:r>
            <a:rPr lang="en-US" sz="1400" b="1">
              <a:latin typeface="Arial" panose="020B0604020202020204" pitchFamily="34" charset="0"/>
              <a:cs typeface="Arial" panose="020B0604020202020204" pitchFamily="34" charset="0"/>
            </a:rPr>
            <a:t>Students</a:t>
          </a:r>
        </a:p>
        <a:p>
          <a:r>
            <a:rPr lang="en-US" sz="1400" b="1">
              <a:latin typeface="Arial" panose="020B0604020202020204" pitchFamily="34" charset="0"/>
              <a:cs typeface="Arial" panose="020B0604020202020204" pitchFamily="34" charset="0"/>
            </a:rPr>
            <a:t>-Supervisors</a:t>
          </a:r>
        </a:p>
        <a:p>
          <a:r>
            <a:rPr lang="en-US" sz="1400" b="1">
              <a:latin typeface="Arial" panose="020B0604020202020204" pitchFamily="34" charset="0"/>
              <a:cs typeface="Arial" panose="020B0604020202020204" pitchFamily="34" charset="0"/>
            </a:rPr>
            <a:t>- Administrators</a:t>
          </a:r>
        </a:p>
        <a:p>
          <a:r>
            <a:rPr lang="en-US" sz="1400" b="1">
              <a:latin typeface="Arial" panose="020B0604020202020204" pitchFamily="34" charset="0"/>
              <a:cs typeface="Arial" panose="020B0604020202020204" pitchFamily="34" charset="0"/>
            </a:rPr>
            <a:t>- Product Owner</a:t>
          </a:r>
        </a:p>
        <a:p>
          <a:r>
            <a:rPr lang="en-US" sz="1400" b="1">
              <a:latin typeface="Arial" panose="020B0604020202020204" pitchFamily="34" charset="0"/>
              <a:cs typeface="Arial" panose="020B0604020202020204" pitchFamily="34" charset="0"/>
            </a:rPr>
            <a:t>- Program Manager</a:t>
          </a:r>
        </a:p>
        <a:p>
          <a:r>
            <a:rPr lang="en-US" sz="1400" b="1">
              <a:latin typeface="Arial" panose="020B0604020202020204" pitchFamily="34" charset="0"/>
              <a:cs typeface="Arial" panose="020B0604020202020204" pitchFamily="34" charset="0"/>
            </a:rPr>
            <a:t>- Project Manager</a:t>
          </a:r>
        </a:p>
        <a:p>
          <a:r>
            <a:rPr lang="en-US" sz="1400" b="1">
              <a:latin typeface="Arial" panose="020B0604020202020204" pitchFamily="34" charset="0"/>
              <a:cs typeface="Arial" panose="020B0604020202020204" pitchFamily="34" charset="0"/>
            </a:rPr>
            <a:t>- Team Leader</a:t>
          </a:r>
        </a:p>
        <a:p>
          <a:r>
            <a:rPr lang="en-US" sz="1400" b="1">
              <a:latin typeface="Arial" panose="020B0604020202020204" pitchFamily="34" charset="0"/>
              <a:cs typeface="Arial" panose="020B0604020202020204" pitchFamily="34" charset="0"/>
            </a:rPr>
            <a:t>- SCRUM Master</a:t>
          </a:r>
        </a:p>
        <a:p>
          <a:r>
            <a:rPr lang="en-US" sz="1400" b="1">
              <a:latin typeface="Arial" panose="020B0604020202020204" pitchFamily="34" charset="0"/>
              <a:cs typeface="Arial" panose="020B0604020202020204" pitchFamily="34" charset="0"/>
            </a:rPr>
            <a:t>- Business Analysts</a:t>
          </a:r>
        </a:p>
        <a:p>
          <a:r>
            <a:rPr lang="en-US" sz="1400" b="1">
              <a:latin typeface="Arial" panose="020B0604020202020204" pitchFamily="34" charset="0"/>
              <a:cs typeface="Arial" panose="020B0604020202020204" pitchFamily="34" charset="0"/>
            </a:rPr>
            <a:t>- Developers</a:t>
          </a:r>
        </a:p>
        <a:p>
          <a:r>
            <a:rPr lang="en-US" sz="1400" b="1">
              <a:latin typeface="Arial" panose="020B0604020202020204" pitchFamily="34" charset="0"/>
              <a:cs typeface="Arial" panose="020B0604020202020204" pitchFamily="34" charset="0"/>
            </a:rPr>
            <a:t>- WIL Co-ordinator</a:t>
          </a:r>
        </a:p>
        <a:p>
          <a:r>
            <a:rPr lang="en-US" sz="1400" b="1">
              <a:latin typeface="Arial" panose="020B0604020202020204" pitchFamily="34" charset="0"/>
              <a:cs typeface="Arial" panose="020B0604020202020204" pitchFamily="34" charset="0"/>
            </a:rPr>
            <a:t>- Icep Founder</a:t>
          </a:r>
        </a:p>
      </dgm:t>
    </dgm:pt>
    <dgm:pt modelId="{FC8B98A1-97CA-4CF5-A754-A19F8416970D}" type="parTrans" cxnId="{812C3C2C-1A4D-4478-9771-06ADCBEFDA9A}">
      <dgm:prSet/>
      <dgm:spPr/>
      <dgm:t>
        <a:bodyPr/>
        <a:lstStyle/>
        <a:p>
          <a:endParaRPr lang="en-US"/>
        </a:p>
      </dgm:t>
    </dgm:pt>
    <dgm:pt modelId="{78381EE4-D2A6-400D-A54B-77FCE783F3E1}" type="sibTrans" cxnId="{812C3C2C-1A4D-4478-9771-06ADCBEFDA9A}">
      <dgm:prSet/>
      <dgm:spPr/>
      <dgm:t>
        <a:bodyPr/>
        <a:lstStyle/>
        <a:p>
          <a:endParaRPr lang="en-US"/>
        </a:p>
      </dgm:t>
    </dgm:pt>
    <dgm:pt modelId="{4B103C8D-A797-4925-8A60-6056078E1766}">
      <dgm:prSet phldrT="[Text]" custT="1"/>
      <dgm:spPr>
        <a:solidFill>
          <a:schemeClr val="bg2"/>
        </a:solidFill>
      </dgm:spPr>
      <dgm:t>
        <a:bodyPr/>
        <a:lstStyle/>
        <a:p>
          <a:r>
            <a:rPr lang="en-US" sz="2000" b="1" u="sng"/>
            <a:t>External Stakeholders</a:t>
          </a:r>
        </a:p>
        <a:p>
          <a:endParaRPr lang="en-US" sz="2000" b="1" u="sng"/>
        </a:p>
        <a:p>
          <a:r>
            <a:rPr lang="en-US" sz="1400" b="1">
              <a:latin typeface="Arial" panose="020B0604020202020204" pitchFamily="34" charset="0"/>
              <a:cs typeface="Arial" panose="020B0604020202020204" pitchFamily="34" charset="0"/>
            </a:rPr>
            <a:t>- Potential Students</a:t>
          </a:r>
        </a:p>
        <a:p>
          <a:r>
            <a:rPr lang="en-US" sz="1400" b="1">
              <a:latin typeface="Arial" panose="020B0604020202020204" pitchFamily="34" charset="0"/>
              <a:cs typeface="Arial" panose="020B0604020202020204" pitchFamily="34" charset="0"/>
            </a:rPr>
            <a:t>- Potential Sponsors</a:t>
          </a:r>
        </a:p>
        <a:p>
          <a:r>
            <a:rPr lang="en-US" sz="1400" b="1">
              <a:latin typeface="Arial" panose="020B0604020202020204" pitchFamily="34" charset="0"/>
              <a:cs typeface="Arial" panose="020B0604020202020204" pitchFamily="34" charset="0"/>
            </a:rPr>
            <a:t>- Business Partner</a:t>
          </a:r>
        </a:p>
        <a:p>
          <a:endParaRPr lang="en-US" sz="1400">
            <a:latin typeface="Arial" panose="020B0604020202020204" pitchFamily="34" charset="0"/>
            <a:cs typeface="Arial" panose="020B0604020202020204" pitchFamily="34" charset="0"/>
          </a:endParaRPr>
        </a:p>
        <a:p>
          <a:endParaRPr lang="en-US" sz="1400">
            <a:latin typeface="Arial" panose="020B0604020202020204" pitchFamily="34" charset="0"/>
            <a:cs typeface="Arial" panose="020B0604020202020204" pitchFamily="34" charset="0"/>
          </a:endParaRPr>
        </a:p>
        <a:p>
          <a:endParaRPr lang="en-US" sz="1400">
            <a:latin typeface="Arial" panose="020B0604020202020204" pitchFamily="34" charset="0"/>
            <a:cs typeface="Arial" panose="020B0604020202020204" pitchFamily="34" charset="0"/>
          </a:endParaRPr>
        </a:p>
        <a:p>
          <a:endParaRPr lang="en-US" sz="1400">
            <a:latin typeface="Arial" panose="020B0604020202020204" pitchFamily="34" charset="0"/>
            <a:cs typeface="Arial" panose="020B0604020202020204" pitchFamily="34" charset="0"/>
          </a:endParaRPr>
        </a:p>
        <a:p>
          <a:endParaRPr lang="en-US" sz="1400">
            <a:latin typeface="Arial" panose="020B0604020202020204" pitchFamily="34" charset="0"/>
            <a:cs typeface="Arial" panose="020B0604020202020204" pitchFamily="34" charset="0"/>
          </a:endParaRPr>
        </a:p>
        <a:p>
          <a:endParaRPr lang="en-US" sz="1400">
            <a:latin typeface="Arial" panose="020B0604020202020204" pitchFamily="34" charset="0"/>
            <a:cs typeface="Arial" panose="020B0604020202020204" pitchFamily="34" charset="0"/>
          </a:endParaRPr>
        </a:p>
        <a:p>
          <a:endParaRPr lang="en-US" sz="1400">
            <a:latin typeface="Arial" panose="020B0604020202020204" pitchFamily="34" charset="0"/>
            <a:cs typeface="Arial" panose="020B0604020202020204" pitchFamily="34" charset="0"/>
          </a:endParaRPr>
        </a:p>
      </dgm:t>
    </dgm:pt>
    <dgm:pt modelId="{CBE85F1F-8BB7-472C-B13E-785901F798AB}" type="parTrans" cxnId="{4D5A9C3B-AFC2-4AF5-94A9-11F7768CFD38}">
      <dgm:prSet/>
      <dgm:spPr/>
      <dgm:t>
        <a:bodyPr/>
        <a:lstStyle/>
        <a:p>
          <a:endParaRPr lang="en-US"/>
        </a:p>
      </dgm:t>
    </dgm:pt>
    <dgm:pt modelId="{B0BBF0B0-46D8-4EFE-9462-93BC7CE7B966}" type="sibTrans" cxnId="{4D5A9C3B-AFC2-4AF5-94A9-11F7768CFD38}">
      <dgm:prSet/>
      <dgm:spPr/>
      <dgm:t>
        <a:bodyPr/>
        <a:lstStyle/>
        <a:p>
          <a:endParaRPr lang="en-US"/>
        </a:p>
      </dgm:t>
    </dgm:pt>
    <dgm:pt modelId="{B63F1D97-482D-405F-AB1E-4DC3C3DA45B3}" type="pres">
      <dgm:prSet presAssocID="{2ED9F320-29B6-4D41-A0F7-BCBC8C2ECC1C}" presName="composite" presStyleCnt="0">
        <dgm:presLayoutVars>
          <dgm:chMax val="1"/>
          <dgm:dir/>
          <dgm:resizeHandles val="exact"/>
        </dgm:presLayoutVars>
      </dgm:prSet>
      <dgm:spPr/>
      <dgm:t>
        <a:bodyPr/>
        <a:lstStyle/>
        <a:p>
          <a:endParaRPr lang="en-US"/>
        </a:p>
      </dgm:t>
    </dgm:pt>
    <dgm:pt modelId="{5A5124DC-2568-430F-A8D2-013CD09C5D81}" type="pres">
      <dgm:prSet presAssocID="{D2EAE455-151A-494F-A448-0147AB7589C4}" presName="roof" presStyleLbl="dkBgShp" presStyleIdx="0" presStyleCnt="2" custLinFactNeighborX="-139" custLinFactNeighborY="-9227"/>
      <dgm:spPr/>
      <dgm:t>
        <a:bodyPr/>
        <a:lstStyle/>
        <a:p>
          <a:endParaRPr lang="en-US"/>
        </a:p>
      </dgm:t>
    </dgm:pt>
    <dgm:pt modelId="{71887E33-4F2C-4447-B0F9-E73B34AC678D}" type="pres">
      <dgm:prSet presAssocID="{D2EAE455-151A-494F-A448-0147AB7589C4}" presName="pillars" presStyleCnt="0"/>
      <dgm:spPr/>
      <dgm:t>
        <a:bodyPr/>
        <a:lstStyle/>
        <a:p>
          <a:endParaRPr lang="en-US"/>
        </a:p>
      </dgm:t>
    </dgm:pt>
    <dgm:pt modelId="{DAB1EF87-E32C-4FDD-91C0-A609057F1888}" type="pres">
      <dgm:prSet presAssocID="{D2EAE455-151A-494F-A448-0147AB7589C4}" presName="pillar1" presStyleLbl="node1" presStyleIdx="0" presStyleCnt="2">
        <dgm:presLayoutVars>
          <dgm:bulletEnabled val="1"/>
        </dgm:presLayoutVars>
      </dgm:prSet>
      <dgm:spPr/>
      <dgm:t>
        <a:bodyPr/>
        <a:lstStyle/>
        <a:p>
          <a:endParaRPr lang="en-US"/>
        </a:p>
      </dgm:t>
    </dgm:pt>
    <dgm:pt modelId="{D0B3A19A-808A-4435-8FDA-F7650C793F3C}" type="pres">
      <dgm:prSet presAssocID="{4B103C8D-A797-4925-8A60-6056078E1766}" presName="pillarX" presStyleLbl="node1" presStyleIdx="1" presStyleCnt="2" custLinFactNeighborY="824">
        <dgm:presLayoutVars>
          <dgm:bulletEnabled val="1"/>
        </dgm:presLayoutVars>
      </dgm:prSet>
      <dgm:spPr/>
      <dgm:t>
        <a:bodyPr/>
        <a:lstStyle/>
        <a:p>
          <a:endParaRPr lang="en-US"/>
        </a:p>
      </dgm:t>
    </dgm:pt>
    <dgm:pt modelId="{0240E8CA-D557-4E16-B508-BDD92CD7900A}" type="pres">
      <dgm:prSet presAssocID="{D2EAE455-151A-494F-A448-0147AB7589C4}" presName="base" presStyleLbl="dkBgShp" presStyleIdx="1" presStyleCnt="2"/>
      <dgm:spPr>
        <a:solidFill>
          <a:schemeClr val="bg1"/>
        </a:solidFill>
      </dgm:spPr>
      <dgm:t>
        <a:bodyPr/>
        <a:lstStyle/>
        <a:p>
          <a:endParaRPr lang="en-US"/>
        </a:p>
      </dgm:t>
    </dgm:pt>
  </dgm:ptLst>
  <dgm:cxnLst>
    <dgm:cxn modelId="{F58B0FF4-DA63-459E-8179-40AF50882512}" srcId="{2ED9F320-29B6-4D41-A0F7-BCBC8C2ECC1C}" destId="{D2EAE455-151A-494F-A448-0147AB7589C4}" srcOrd="0" destOrd="0" parTransId="{22518A82-6905-439B-A819-2A087BD10D8C}" sibTransId="{F4D2E811-0AD4-4228-995A-5B756BFE1EB9}"/>
    <dgm:cxn modelId="{BDE70198-5743-4709-8FA0-4490D81FA120}" type="presOf" srcId="{D2EAE455-151A-494F-A448-0147AB7589C4}" destId="{5A5124DC-2568-430F-A8D2-013CD09C5D81}" srcOrd="0" destOrd="0" presId="urn:microsoft.com/office/officeart/2005/8/layout/hList3"/>
    <dgm:cxn modelId="{4D5A9C3B-AFC2-4AF5-94A9-11F7768CFD38}" srcId="{D2EAE455-151A-494F-A448-0147AB7589C4}" destId="{4B103C8D-A797-4925-8A60-6056078E1766}" srcOrd="1" destOrd="0" parTransId="{CBE85F1F-8BB7-472C-B13E-785901F798AB}" sibTransId="{B0BBF0B0-46D8-4EFE-9462-93BC7CE7B966}"/>
    <dgm:cxn modelId="{5E1BB8C5-0E26-4CF0-AB7D-B417AE7FA10E}" type="presOf" srcId="{4B103C8D-A797-4925-8A60-6056078E1766}" destId="{D0B3A19A-808A-4435-8FDA-F7650C793F3C}" srcOrd="0" destOrd="0" presId="urn:microsoft.com/office/officeart/2005/8/layout/hList3"/>
    <dgm:cxn modelId="{F188741B-8717-4DFF-A639-69DDC3007437}" type="presOf" srcId="{639C563A-C437-4AEC-BE61-199B514430C2}" destId="{DAB1EF87-E32C-4FDD-91C0-A609057F1888}" srcOrd="0" destOrd="0" presId="urn:microsoft.com/office/officeart/2005/8/layout/hList3"/>
    <dgm:cxn modelId="{812C3C2C-1A4D-4478-9771-06ADCBEFDA9A}" srcId="{D2EAE455-151A-494F-A448-0147AB7589C4}" destId="{639C563A-C437-4AEC-BE61-199B514430C2}" srcOrd="0" destOrd="0" parTransId="{FC8B98A1-97CA-4CF5-A754-A19F8416970D}" sibTransId="{78381EE4-D2A6-400D-A54B-77FCE783F3E1}"/>
    <dgm:cxn modelId="{21831360-4669-4F6B-B136-4C157D07CE90}" type="presOf" srcId="{2ED9F320-29B6-4D41-A0F7-BCBC8C2ECC1C}" destId="{B63F1D97-482D-405F-AB1E-4DC3C3DA45B3}" srcOrd="0" destOrd="0" presId="urn:microsoft.com/office/officeart/2005/8/layout/hList3"/>
    <dgm:cxn modelId="{8D52693A-7482-452B-828B-DE8F947D5056}" type="presParOf" srcId="{B63F1D97-482D-405F-AB1E-4DC3C3DA45B3}" destId="{5A5124DC-2568-430F-A8D2-013CD09C5D81}" srcOrd="0" destOrd="0" presId="urn:microsoft.com/office/officeart/2005/8/layout/hList3"/>
    <dgm:cxn modelId="{7F357E8A-E1D1-4CD1-A8A6-A0074A6D99CA}" type="presParOf" srcId="{B63F1D97-482D-405F-AB1E-4DC3C3DA45B3}" destId="{71887E33-4F2C-4447-B0F9-E73B34AC678D}" srcOrd="1" destOrd="0" presId="urn:microsoft.com/office/officeart/2005/8/layout/hList3"/>
    <dgm:cxn modelId="{4F4A6444-BFFD-4607-9476-C8B5B330748E}" type="presParOf" srcId="{71887E33-4F2C-4447-B0F9-E73B34AC678D}" destId="{DAB1EF87-E32C-4FDD-91C0-A609057F1888}" srcOrd="0" destOrd="0" presId="urn:microsoft.com/office/officeart/2005/8/layout/hList3"/>
    <dgm:cxn modelId="{AFCD21FE-914F-44D5-B484-E0AFCFE00ADC}" type="presParOf" srcId="{71887E33-4F2C-4447-B0F9-E73B34AC678D}" destId="{D0B3A19A-808A-4435-8FDA-F7650C793F3C}" srcOrd="1" destOrd="0" presId="urn:microsoft.com/office/officeart/2005/8/layout/hList3"/>
    <dgm:cxn modelId="{985B56BB-BBA2-4C6D-AF0B-B27721BF6E0F}" type="presParOf" srcId="{B63F1D97-482D-405F-AB1E-4DC3C3DA45B3}" destId="{0240E8CA-D557-4E16-B508-BDD92CD7900A}" srcOrd="2" destOrd="0" presId="urn:microsoft.com/office/officeart/2005/8/layout/hList3"/>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5D64FB58-EF59-46C7-BE33-E44E28789D7F}" type="doc">
      <dgm:prSet loTypeId="urn:microsoft.com/office/officeart/2005/8/layout/hierarchy1" loCatId="hierarchy" qsTypeId="urn:microsoft.com/office/officeart/2005/8/quickstyle/simple3" qsCatId="simple" csTypeId="urn:microsoft.com/office/officeart/2005/8/colors/accent0_1" csCatId="mainScheme" phldr="1"/>
      <dgm:spPr/>
      <dgm:t>
        <a:bodyPr/>
        <a:lstStyle/>
        <a:p>
          <a:endParaRPr lang="en-US"/>
        </a:p>
      </dgm:t>
    </dgm:pt>
    <dgm:pt modelId="{F0D88303-DA8D-4D9B-9B6B-92928F840705}">
      <dgm:prSet phldrT="[Text]"/>
      <dgm:spPr/>
      <dgm:t>
        <a:bodyPr/>
        <a:lstStyle/>
        <a:p>
          <a:r>
            <a:rPr lang="en-US"/>
            <a:t>Research DNA Landing Page</a:t>
          </a:r>
        </a:p>
      </dgm:t>
    </dgm:pt>
    <dgm:pt modelId="{D8842B21-B51E-4F37-855A-AFC507192C23}" type="parTrans" cxnId="{B30C400C-869A-4335-B307-D0E38FB29DBB}">
      <dgm:prSet/>
      <dgm:spPr/>
      <dgm:t>
        <a:bodyPr/>
        <a:lstStyle/>
        <a:p>
          <a:endParaRPr lang="en-US"/>
        </a:p>
      </dgm:t>
    </dgm:pt>
    <dgm:pt modelId="{DA661736-B2BE-41AA-9A56-5F7FC3BABE81}" type="sibTrans" cxnId="{B30C400C-869A-4335-B307-D0E38FB29DBB}">
      <dgm:prSet/>
      <dgm:spPr/>
      <dgm:t>
        <a:bodyPr/>
        <a:lstStyle/>
        <a:p>
          <a:endParaRPr lang="en-US"/>
        </a:p>
      </dgm:t>
    </dgm:pt>
    <dgm:pt modelId="{20965159-E5DC-4CBA-808D-69ED0283E2B9}">
      <dgm:prSet phldrT="[Text]"/>
      <dgm:spPr/>
      <dgm:t>
        <a:bodyPr/>
        <a:lstStyle/>
        <a:p>
          <a:r>
            <a:rPr lang="en-US"/>
            <a:t>Register</a:t>
          </a:r>
        </a:p>
      </dgm:t>
    </dgm:pt>
    <dgm:pt modelId="{11805CF4-3B78-47D6-82AF-A7F8F3E0E0A9}" type="parTrans" cxnId="{4B27B320-C148-43E1-9AE3-F502787BFDC4}">
      <dgm:prSet/>
      <dgm:spPr/>
      <dgm:t>
        <a:bodyPr/>
        <a:lstStyle/>
        <a:p>
          <a:endParaRPr lang="en-US"/>
        </a:p>
      </dgm:t>
    </dgm:pt>
    <dgm:pt modelId="{23CD3319-6636-466D-81BC-73016904EE4C}" type="sibTrans" cxnId="{4B27B320-C148-43E1-9AE3-F502787BFDC4}">
      <dgm:prSet/>
      <dgm:spPr/>
      <dgm:t>
        <a:bodyPr/>
        <a:lstStyle/>
        <a:p>
          <a:endParaRPr lang="en-US"/>
        </a:p>
      </dgm:t>
    </dgm:pt>
    <dgm:pt modelId="{DEAF36E0-DDAA-4DB9-9354-21602D60D02F}">
      <dgm:prSet phldrT="[Text]"/>
      <dgm:spPr/>
      <dgm:t>
        <a:bodyPr/>
        <a:lstStyle/>
        <a:p>
          <a:r>
            <a:rPr lang="en-US"/>
            <a:t>Login</a:t>
          </a:r>
        </a:p>
      </dgm:t>
    </dgm:pt>
    <dgm:pt modelId="{820B23F2-A5DE-4287-85EB-76F4D528A3C0}" type="parTrans" cxnId="{C9D8C6B2-11E5-4F0D-8EA9-7BC18ED9C864}">
      <dgm:prSet/>
      <dgm:spPr/>
      <dgm:t>
        <a:bodyPr/>
        <a:lstStyle/>
        <a:p>
          <a:endParaRPr lang="en-US"/>
        </a:p>
      </dgm:t>
    </dgm:pt>
    <dgm:pt modelId="{5DB40CED-BF9C-42C6-AD5A-DF97E525BDBA}" type="sibTrans" cxnId="{C9D8C6B2-11E5-4F0D-8EA9-7BC18ED9C864}">
      <dgm:prSet/>
      <dgm:spPr/>
      <dgm:t>
        <a:bodyPr/>
        <a:lstStyle/>
        <a:p>
          <a:endParaRPr lang="en-US"/>
        </a:p>
      </dgm:t>
    </dgm:pt>
    <dgm:pt modelId="{DCBF64F1-9A62-4077-95F5-F0A16DB904CC}">
      <dgm:prSet phldrT="[Text]"/>
      <dgm:spPr/>
      <dgm:t>
        <a:bodyPr/>
        <a:lstStyle/>
        <a:p>
          <a:r>
            <a:rPr lang="en-US"/>
            <a:t>Home page</a:t>
          </a:r>
        </a:p>
      </dgm:t>
    </dgm:pt>
    <dgm:pt modelId="{9C2F07A2-98B9-49FC-B8E3-687835013BC6}" type="parTrans" cxnId="{17DD2BE2-22CA-4ED0-8BD9-87EF485E926C}">
      <dgm:prSet/>
      <dgm:spPr/>
      <dgm:t>
        <a:bodyPr/>
        <a:lstStyle/>
        <a:p>
          <a:endParaRPr lang="en-US"/>
        </a:p>
      </dgm:t>
    </dgm:pt>
    <dgm:pt modelId="{0B2164B0-9E0E-4868-B922-0FAFC19C226E}" type="sibTrans" cxnId="{17DD2BE2-22CA-4ED0-8BD9-87EF485E926C}">
      <dgm:prSet/>
      <dgm:spPr/>
      <dgm:t>
        <a:bodyPr/>
        <a:lstStyle/>
        <a:p>
          <a:endParaRPr lang="en-US"/>
        </a:p>
      </dgm:t>
    </dgm:pt>
    <dgm:pt modelId="{9AA9047A-3665-4BA9-9BBD-4EAF661FC9EC}">
      <dgm:prSet/>
      <dgm:spPr/>
      <dgm:t>
        <a:bodyPr/>
        <a:lstStyle/>
        <a:p>
          <a:r>
            <a:rPr lang="en-US"/>
            <a:t>Projects</a:t>
          </a:r>
        </a:p>
      </dgm:t>
    </dgm:pt>
    <dgm:pt modelId="{073D205B-B46C-4058-BA37-3892B5B12443}" type="parTrans" cxnId="{4BD3ACC2-DEDC-4C72-A12D-FFDA7DADF143}">
      <dgm:prSet/>
      <dgm:spPr/>
      <dgm:t>
        <a:bodyPr/>
        <a:lstStyle/>
        <a:p>
          <a:endParaRPr lang="en-US"/>
        </a:p>
      </dgm:t>
    </dgm:pt>
    <dgm:pt modelId="{0AB08A78-9FB9-4248-A48B-58C4039E75FD}" type="sibTrans" cxnId="{4BD3ACC2-DEDC-4C72-A12D-FFDA7DADF143}">
      <dgm:prSet/>
      <dgm:spPr/>
      <dgm:t>
        <a:bodyPr/>
        <a:lstStyle/>
        <a:p>
          <a:endParaRPr lang="en-US"/>
        </a:p>
      </dgm:t>
    </dgm:pt>
    <dgm:pt modelId="{261AD6DB-80B7-442C-94C8-194EF5110F36}">
      <dgm:prSet/>
      <dgm:spPr/>
      <dgm:t>
        <a:bodyPr/>
        <a:lstStyle/>
        <a:p>
          <a:r>
            <a:rPr lang="en-US"/>
            <a:t>Workspace</a:t>
          </a:r>
        </a:p>
      </dgm:t>
    </dgm:pt>
    <dgm:pt modelId="{13F15CAB-B65D-4E23-957C-CB6550E40072}" type="parTrans" cxnId="{974D83F2-49E8-4F0C-959D-D08A32AEE00A}">
      <dgm:prSet/>
      <dgm:spPr/>
      <dgm:t>
        <a:bodyPr/>
        <a:lstStyle/>
        <a:p>
          <a:endParaRPr lang="en-US"/>
        </a:p>
      </dgm:t>
    </dgm:pt>
    <dgm:pt modelId="{F612685C-C59B-4290-8483-E28F09023557}" type="sibTrans" cxnId="{974D83F2-49E8-4F0C-959D-D08A32AEE00A}">
      <dgm:prSet/>
      <dgm:spPr/>
      <dgm:t>
        <a:bodyPr/>
        <a:lstStyle/>
        <a:p>
          <a:endParaRPr lang="en-US"/>
        </a:p>
      </dgm:t>
    </dgm:pt>
    <dgm:pt modelId="{27A4BCE4-889B-43E2-9441-6599C9527559}">
      <dgm:prSet/>
      <dgm:spPr/>
      <dgm:t>
        <a:bodyPr/>
        <a:lstStyle/>
        <a:p>
          <a:r>
            <a:rPr lang="en-US"/>
            <a:t>Chatbox</a:t>
          </a:r>
        </a:p>
      </dgm:t>
    </dgm:pt>
    <dgm:pt modelId="{232BFA60-3F4D-4DB6-884F-AEA88D427516}" type="parTrans" cxnId="{1E47E472-370A-49D4-AFC7-B353424D2D9E}">
      <dgm:prSet/>
      <dgm:spPr/>
      <dgm:t>
        <a:bodyPr/>
        <a:lstStyle/>
        <a:p>
          <a:endParaRPr lang="en-US"/>
        </a:p>
      </dgm:t>
    </dgm:pt>
    <dgm:pt modelId="{D547C2AD-AA8D-4D2D-8F41-8F2358227578}" type="sibTrans" cxnId="{1E47E472-370A-49D4-AFC7-B353424D2D9E}">
      <dgm:prSet/>
      <dgm:spPr/>
      <dgm:t>
        <a:bodyPr/>
        <a:lstStyle/>
        <a:p>
          <a:endParaRPr lang="en-US"/>
        </a:p>
      </dgm:t>
    </dgm:pt>
    <dgm:pt modelId="{FF1A61CA-FB7F-477B-ACD7-78F0F9B8A3DE}">
      <dgm:prSet/>
      <dgm:spPr/>
      <dgm:t>
        <a:bodyPr/>
        <a:lstStyle/>
        <a:p>
          <a:r>
            <a:rPr lang="en-US"/>
            <a:t>Research Tools</a:t>
          </a:r>
        </a:p>
      </dgm:t>
    </dgm:pt>
    <dgm:pt modelId="{0462FBA8-B00B-4437-A50D-FFFBD1915B5A}" type="parTrans" cxnId="{A85D3BDF-E012-4D80-9D02-9DB56240FBFE}">
      <dgm:prSet/>
      <dgm:spPr/>
      <dgm:t>
        <a:bodyPr/>
        <a:lstStyle/>
        <a:p>
          <a:endParaRPr lang="en-US"/>
        </a:p>
      </dgm:t>
    </dgm:pt>
    <dgm:pt modelId="{0AE13A1D-FCE4-4562-A30A-378FD56D1BA8}" type="sibTrans" cxnId="{A85D3BDF-E012-4D80-9D02-9DB56240FBFE}">
      <dgm:prSet/>
      <dgm:spPr/>
      <dgm:t>
        <a:bodyPr/>
        <a:lstStyle/>
        <a:p>
          <a:endParaRPr lang="en-US"/>
        </a:p>
      </dgm:t>
    </dgm:pt>
    <dgm:pt modelId="{BF8050C8-00C2-4481-B0B4-E9596C00E668}">
      <dgm:prSet/>
      <dgm:spPr/>
      <dgm:t>
        <a:bodyPr/>
        <a:lstStyle/>
        <a:p>
          <a:r>
            <a:rPr lang="en-US"/>
            <a:t>Create Workspace</a:t>
          </a:r>
        </a:p>
      </dgm:t>
    </dgm:pt>
    <dgm:pt modelId="{50ECE1BF-9F7D-4BAF-B0FF-7B9DBB810BA2}" type="parTrans" cxnId="{01B59C97-F65F-4704-A7F9-8FA7CE4259AC}">
      <dgm:prSet/>
      <dgm:spPr/>
      <dgm:t>
        <a:bodyPr/>
        <a:lstStyle/>
        <a:p>
          <a:endParaRPr lang="en-US"/>
        </a:p>
      </dgm:t>
    </dgm:pt>
    <dgm:pt modelId="{04DB396B-BB7F-4889-9AC4-7363AF63DF54}" type="sibTrans" cxnId="{01B59C97-F65F-4704-A7F9-8FA7CE4259AC}">
      <dgm:prSet/>
      <dgm:spPr/>
      <dgm:t>
        <a:bodyPr/>
        <a:lstStyle/>
        <a:p>
          <a:endParaRPr lang="en-US"/>
        </a:p>
      </dgm:t>
    </dgm:pt>
    <dgm:pt modelId="{982653ED-FE84-4FAA-AFE2-EE5B2C4B5BFB}">
      <dgm:prSet/>
      <dgm:spPr/>
      <dgm:t>
        <a:bodyPr/>
        <a:lstStyle/>
        <a:p>
          <a:r>
            <a:rPr lang="en-US"/>
            <a:t>Select Student</a:t>
          </a:r>
        </a:p>
      </dgm:t>
    </dgm:pt>
    <dgm:pt modelId="{AAEFA466-11B4-4B72-BF5A-0A52869FEAE9}" type="parTrans" cxnId="{4277F0BB-0075-42EB-B04C-A57C618F0F79}">
      <dgm:prSet/>
      <dgm:spPr/>
      <dgm:t>
        <a:bodyPr/>
        <a:lstStyle/>
        <a:p>
          <a:endParaRPr lang="en-US"/>
        </a:p>
      </dgm:t>
    </dgm:pt>
    <dgm:pt modelId="{CCDA4EBE-3FE0-4EAB-B926-698972E99477}" type="sibTrans" cxnId="{4277F0BB-0075-42EB-B04C-A57C618F0F79}">
      <dgm:prSet/>
      <dgm:spPr/>
      <dgm:t>
        <a:bodyPr/>
        <a:lstStyle/>
        <a:p>
          <a:endParaRPr lang="en-US"/>
        </a:p>
      </dgm:t>
    </dgm:pt>
    <dgm:pt modelId="{47E62183-0AB9-4CD3-8A13-EB2F13F84D47}">
      <dgm:prSet/>
      <dgm:spPr/>
      <dgm:t>
        <a:bodyPr/>
        <a:lstStyle/>
        <a:p>
          <a:r>
            <a:rPr lang="en-US"/>
            <a:t>Edit Research</a:t>
          </a:r>
        </a:p>
      </dgm:t>
    </dgm:pt>
    <dgm:pt modelId="{649055F4-4CAB-4D06-B20B-FAED7A813A76}" type="parTrans" cxnId="{1F007903-54FF-490A-9290-5F7620F82072}">
      <dgm:prSet/>
      <dgm:spPr/>
      <dgm:t>
        <a:bodyPr/>
        <a:lstStyle/>
        <a:p>
          <a:endParaRPr lang="en-US"/>
        </a:p>
      </dgm:t>
    </dgm:pt>
    <dgm:pt modelId="{A27EC3D9-BC32-4189-9485-A3AEC286208A}" type="sibTrans" cxnId="{1F007903-54FF-490A-9290-5F7620F82072}">
      <dgm:prSet/>
      <dgm:spPr/>
      <dgm:t>
        <a:bodyPr/>
        <a:lstStyle/>
        <a:p>
          <a:endParaRPr lang="en-US"/>
        </a:p>
      </dgm:t>
    </dgm:pt>
    <dgm:pt modelId="{99CB39B7-A7F5-4CBE-9F69-2A858F70A1A1}">
      <dgm:prSet/>
      <dgm:spPr/>
      <dgm:t>
        <a:bodyPr/>
        <a:lstStyle/>
        <a:p>
          <a:r>
            <a:rPr lang="en-US"/>
            <a:t>Type Message</a:t>
          </a:r>
        </a:p>
      </dgm:t>
    </dgm:pt>
    <dgm:pt modelId="{C0FC925E-C30B-413B-B926-D9FFC3C0F177}" type="parTrans" cxnId="{5D4B40F1-0FB0-419F-AE68-83812FB64A80}">
      <dgm:prSet/>
      <dgm:spPr/>
      <dgm:t>
        <a:bodyPr/>
        <a:lstStyle/>
        <a:p>
          <a:endParaRPr lang="en-US"/>
        </a:p>
      </dgm:t>
    </dgm:pt>
    <dgm:pt modelId="{27589B5D-5B71-4F36-BF67-5FF2BFFD98C9}" type="sibTrans" cxnId="{5D4B40F1-0FB0-419F-AE68-83812FB64A80}">
      <dgm:prSet/>
      <dgm:spPr/>
      <dgm:t>
        <a:bodyPr/>
        <a:lstStyle/>
        <a:p>
          <a:endParaRPr lang="en-US"/>
        </a:p>
      </dgm:t>
    </dgm:pt>
    <dgm:pt modelId="{30E7F000-A76B-48E2-B71E-4D3207874931}">
      <dgm:prSet/>
      <dgm:spPr/>
      <dgm:t>
        <a:bodyPr/>
        <a:lstStyle/>
        <a:p>
          <a:r>
            <a:rPr lang="en-US"/>
            <a:t>Receive Message</a:t>
          </a:r>
        </a:p>
      </dgm:t>
    </dgm:pt>
    <dgm:pt modelId="{A0DDF983-1798-45F8-B3F7-0BF2507A1C38}" type="parTrans" cxnId="{E17C5B95-7C88-4A43-A2E5-5BB4A9F32734}">
      <dgm:prSet/>
      <dgm:spPr/>
      <dgm:t>
        <a:bodyPr/>
        <a:lstStyle/>
        <a:p>
          <a:endParaRPr lang="en-US"/>
        </a:p>
      </dgm:t>
    </dgm:pt>
    <dgm:pt modelId="{87A6247D-2168-4F16-93AA-0FA7BE862C35}" type="sibTrans" cxnId="{E17C5B95-7C88-4A43-A2E5-5BB4A9F32734}">
      <dgm:prSet/>
      <dgm:spPr/>
      <dgm:t>
        <a:bodyPr/>
        <a:lstStyle/>
        <a:p>
          <a:endParaRPr lang="en-US"/>
        </a:p>
      </dgm:t>
    </dgm:pt>
    <dgm:pt modelId="{25491797-F3DB-4299-A91B-68E5D68B8E3C}">
      <dgm:prSet/>
      <dgm:spPr/>
      <dgm:t>
        <a:bodyPr/>
        <a:lstStyle/>
        <a:p>
          <a:r>
            <a:rPr lang="en-US"/>
            <a:t>Attach Files</a:t>
          </a:r>
        </a:p>
      </dgm:t>
    </dgm:pt>
    <dgm:pt modelId="{6732514C-EA75-4D0C-968E-0BBA501EE833}" type="parTrans" cxnId="{E11BD1CA-B6B8-4632-B35E-E36886517673}">
      <dgm:prSet/>
      <dgm:spPr/>
      <dgm:t>
        <a:bodyPr/>
        <a:lstStyle/>
        <a:p>
          <a:endParaRPr lang="en-US"/>
        </a:p>
      </dgm:t>
    </dgm:pt>
    <dgm:pt modelId="{A2AE2A95-7947-4031-92BB-9E20C9B4C9DC}" type="sibTrans" cxnId="{E11BD1CA-B6B8-4632-B35E-E36886517673}">
      <dgm:prSet/>
      <dgm:spPr/>
      <dgm:t>
        <a:bodyPr/>
        <a:lstStyle/>
        <a:p>
          <a:endParaRPr lang="en-US"/>
        </a:p>
      </dgm:t>
    </dgm:pt>
    <dgm:pt modelId="{48D97CD4-0122-491F-AF12-A4A2BE3743ED}">
      <dgm:prSet/>
      <dgm:spPr/>
      <dgm:t>
        <a:bodyPr/>
        <a:lstStyle/>
        <a:p>
          <a:r>
            <a:rPr lang="en-US"/>
            <a:t>Send Message</a:t>
          </a:r>
        </a:p>
      </dgm:t>
    </dgm:pt>
    <dgm:pt modelId="{170E306B-CA61-4115-902A-18F856B7AB72}" type="parTrans" cxnId="{B583B32E-9D50-4864-87CD-48CA559FAB41}">
      <dgm:prSet/>
      <dgm:spPr/>
      <dgm:t>
        <a:bodyPr/>
        <a:lstStyle/>
        <a:p>
          <a:endParaRPr lang="en-US"/>
        </a:p>
      </dgm:t>
    </dgm:pt>
    <dgm:pt modelId="{F590B2E4-7FDE-4548-A976-C70043C58E1F}" type="sibTrans" cxnId="{B583B32E-9D50-4864-87CD-48CA559FAB41}">
      <dgm:prSet/>
      <dgm:spPr/>
      <dgm:t>
        <a:bodyPr/>
        <a:lstStyle/>
        <a:p>
          <a:endParaRPr lang="en-US"/>
        </a:p>
      </dgm:t>
    </dgm:pt>
    <dgm:pt modelId="{66F54F4B-62DE-4C6B-B132-ADAA7BEB5F2F}">
      <dgm:prSet/>
      <dgm:spPr/>
      <dgm:t>
        <a:bodyPr/>
        <a:lstStyle/>
        <a:p>
          <a:r>
            <a:rPr lang="en-US"/>
            <a:t>Create new Project</a:t>
          </a:r>
        </a:p>
      </dgm:t>
    </dgm:pt>
    <dgm:pt modelId="{F728A968-F953-4C9C-8D0F-A7C3F201CF5D}" type="parTrans" cxnId="{E9597A33-F9C6-4F77-8058-A202CDCCFEDF}">
      <dgm:prSet/>
      <dgm:spPr/>
      <dgm:t>
        <a:bodyPr/>
        <a:lstStyle/>
        <a:p>
          <a:endParaRPr lang="en-US"/>
        </a:p>
      </dgm:t>
    </dgm:pt>
    <dgm:pt modelId="{3B9C26A2-8A29-4121-A6F2-FDAAE2129640}" type="sibTrans" cxnId="{E9597A33-F9C6-4F77-8058-A202CDCCFEDF}">
      <dgm:prSet/>
      <dgm:spPr/>
      <dgm:t>
        <a:bodyPr/>
        <a:lstStyle/>
        <a:p>
          <a:endParaRPr lang="en-US"/>
        </a:p>
      </dgm:t>
    </dgm:pt>
    <dgm:pt modelId="{8F737D46-03F3-4F64-9EAA-DF11C68D0628}">
      <dgm:prSet/>
      <dgm:spPr/>
      <dgm:t>
        <a:bodyPr/>
        <a:lstStyle/>
        <a:p>
          <a:r>
            <a:rPr lang="en-US"/>
            <a:t>Save Project</a:t>
          </a:r>
        </a:p>
      </dgm:t>
    </dgm:pt>
    <dgm:pt modelId="{6B713113-36BF-4412-A719-F099151E9ACF}" type="parTrans" cxnId="{1E7B5FE3-1C44-46A6-BB32-5FD237364318}">
      <dgm:prSet/>
      <dgm:spPr/>
      <dgm:t>
        <a:bodyPr/>
        <a:lstStyle/>
        <a:p>
          <a:endParaRPr lang="en-US"/>
        </a:p>
      </dgm:t>
    </dgm:pt>
    <dgm:pt modelId="{8E00B868-C59A-4FFF-AD59-694DA725A95D}" type="sibTrans" cxnId="{1E7B5FE3-1C44-46A6-BB32-5FD237364318}">
      <dgm:prSet/>
      <dgm:spPr/>
      <dgm:t>
        <a:bodyPr/>
        <a:lstStyle/>
        <a:p>
          <a:endParaRPr lang="en-US"/>
        </a:p>
      </dgm:t>
    </dgm:pt>
    <dgm:pt modelId="{E9E7039A-D913-4846-BBE8-C697E54E2200}">
      <dgm:prSet/>
      <dgm:spPr/>
      <dgm:t>
        <a:bodyPr/>
        <a:lstStyle/>
        <a:p>
          <a:r>
            <a:rPr lang="en-US"/>
            <a:t>Submit Project</a:t>
          </a:r>
        </a:p>
      </dgm:t>
    </dgm:pt>
    <dgm:pt modelId="{189DFD3E-2AFE-49D1-B025-4ED256BC726E}" type="parTrans" cxnId="{41639262-9393-4C4E-BA70-07CA4D6BEC7C}">
      <dgm:prSet/>
      <dgm:spPr/>
      <dgm:t>
        <a:bodyPr/>
        <a:lstStyle/>
        <a:p>
          <a:endParaRPr lang="en-US"/>
        </a:p>
      </dgm:t>
    </dgm:pt>
    <dgm:pt modelId="{22B5208E-BBD3-437E-86EB-550067E60286}" type="sibTrans" cxnId="{41639262-9393-4C4E-BA70-07CA4D6BEC7C}">
      <dgm:prSet/>
      <dgm:spPr/>
      <dgm:t>
        <a:bodyPr/>
        <a:lstStyle/>
        <a:p>
          <a:endParaRPr lang="en-US"/>
        </a:p>
      </dgm:t>
    </dgm:pt>
    <dgm:pt modelId="{36D4CAD5-FD6A-4F29-83B4-42B04A1382B1}">
      <dgm:prSet/>
      <dgm:spPr/>
      <dgm:t>
        <a:bodyPr/>
        <a:lstStyle/>
        <a:p>
          <a:r>
            <a:rPr lang="en-US"/>
            <a:t>Save Research</a:t>
          </a:r>
        </a:p>
      </dgm:t>
    </dgm:pt>
    <dgm:pt modelId="{01E8B08A-3C57-410B-9BEF-28DA26100655}" type="parTrans" cxnId="{A488B29C-46F7-4BC8-9493-7C40B4A134AA}">
      <dgm:prSet/>
      <dgm:spPr/>
      <dgm:t>
        <a:bodyPr/>
        <a:lstStyle/>
        <a:p>
          <a:endParaRPr lang="en-US"/>
        </a:p>
      </dgm:t>
    </dgm:pt>
    <dgm:pt modelId="{352939A2-DA06-4CE3-96EC-B2A953D2F9F2}" type="sibTrans" cxnId="{A488B29C-46F7-4BC8-9493-7C40B4A134AA}">
      <dgm:prSet/>
      <dgm:spPr/>
      <dgm:t>
        <a:bodyPr/>
        <a:lstStyle/>
        <a:p>
          <a:endParaRPr lang="en-US"/>
        </a:p>
      </dgm:t>
    </dgm:pt>
    <dgm:pt modelId="{40E564FB-09E0-4755-8F56-E194A3B54222}">
      <dgm:prSet/>
      <dgm:spPr/>
      <dgm:t>
        <a:bodyPr/>
        <a:lstStyle/>
        <a:p>
          <a:r>
            <a:rPr lang="en-US"/>
            <a:t>Submit Research</a:t>
          </a:r>
        </a:p>
      </dgm:t>
    </dgm:pt>
    <dgm:pt modelId="{BD9CC2C4-CABC-458F-9C15-4E1F95D2F89A}" type="parTrans" cxnId="{12E55419-3BE3-4584-8D6F-4094FB8B8399}">
      <dgm:prSet/>
      <dgm:spPr/>
      <dgm:t>
        <a:bodyPr/>
        <a:lstStyle/>
        <a:p>
          <a:endParaRPr lang="en-US"/>
        </a:p>
      </dgm:t>
    </dgm:pt>
    <dgm:pt modelId="{6AA7A6EB-4A71-4200-92F5-B7145D2D626E}" type="sibTrans" cxnId="{12E55419-3BE3-4584-8D6F-4094FB8B8399}">
      <dgm:prSet/>
      <dgm:spPr/>
      <dgm:t>
        <a:bodyPr/>
        <a:lstStyle/>
        <a:p>
          <a:endParaRPr lang="en-US"/>
        </a:p>
      </dgm:t>
    </dgm:pt>
    <dgm:pt modelId="{877D5708-4B45-47B8-BC67-1FD00DC65185}">
      <dgm:prSet/>
      <dgm:spPr/>
      <dgm:t>
        <a:bodyPr/>
        <a:lstStyle/>
        <a:p>
          <a:r>
            <a:rPr lang="en-US"/>
            <a:t>View Project</a:t>
          </a:r>
        </a:p>
      </dgm:t>
    </dgm:pt>
    <dgm:pt modelId="{FFA509BA-2920-4F6D-A4FD-631F8DA97D5A}" type="parTrans" cxnId="{FF590C6E-B976-4247-BA3C-92C9D304B1FC}">
      <dgm:prSet/>
      <dgm:spPr/>
      <dgm:t>
        <a:bodyPr/>
        <a:lstStyle/>
        <a:p>
          <a:endParaRPr lang="en-US"/>
        </a:p>
      </dgm:t>
    </dgm:pt>
    <dgm:pt modelId="{2259FA3E-91D4-4856-AC8E-DE9F85D8DD2E}" type="sibTrans" cxnId="{FF590C6E-B976-4247-BA3C-92C9D304B1FC}">
      <dgm:prSet/>
      <dgm:spPr/>
      <dgm:t>
        <a:bodyPr/>
        <a:lstStyle/>
        <a:p>
          <a:endParaRPr lang="en-US"/>
        </a:p>
      </dgm:t>
    </dgm:pt>
    <dgm:pt modelId="{DE24068E-9B85-4803-B735-ADC7821CF92D}">
      <dgm:prSet/>
      <dgm:spPr/>
      <dgm:t>
        <a:bodyPr/>
        <a:lstStyle/>
        <a:p>
          <a:r>
            <a:rPr lang="en-US"/>
            <a:t>Open Message</a:t>
          </a:r>
        </a:p>
      </dgm:t>
    </dgm:pt>
    <dgm:pt modelId="{7037B42A-206E-4C5D-A0B1-BAAA4E2AE03B}" type="parTrans" cxnId="{5438D6E3-1986-4021-B4F7-C646CB75F319}">
      <dgm:prSet/>
      <dgm:spPr/>
      <dgm:t>
        <a:bodyPr/>
        <a:lstStyle/>
        <a:p>
          <a:endParaRPr lang="en-US"/>
        </a:p>
      </dgm:t>
    </dgm:pt>
    <dgm:pt modelId="{9A94E190-7445-4B3C-A4E6-A3287FDCFA62}" type="sibTrans" cxnId="{5438D6E3-1986-4021-B4F7-C646CB75F319}">
      <dgm:prSet/>
      <dgm:spPr/>
      <dgm:t>
        <a:bodyPr/>
        <a:lstStyle/>
        <a:p>
          <a:endParaRPr lang="en-US"/>
        </a:p>
      </dgm:t>
    </dgm:pt>
    <dgm:pt modelId="{180F07C5-15B9-4C3F-8F16-0267F8426BCF}">
      <dgm:prSet/>
      <dgm:spPr/>
      <dgm:t>
        <a:bodyPr/>
        <a:lstStyle/>
        <a:p>
          <a:r>
            <a:rPr lang="en-US"/>
            <a:t>Previous researches</a:t>
          </a:r>
        </a:p>
      </dgm:t>
    </dgm:pt>
    <dgm:pt modelId="{3E0623E7-CDA0-4D5E-96E0-3176D3A3E203}" type="sibTrans" cxnId="{064DF14F-3D23-4D8C-AEB1-39FFE6B1C779}">
      <dgm:prSet/>
      <dgm:spPr/>
      <dgm:t>
        <a:bodyPr/>
        <a:lstStyle/>
        <a:p>
          <a:endParaRPr lang="en-US"/>
        </a:p>
      </dgm:t>
    </dgm:pt>
    <dgm:pt modelId="{9FB3C736-EA87-471E-9373-84E1DCE49953}" type="parTrans" cxnId="{064DF14F-3D23-4D8C-AEB1-39FFE6B1C779}">
      <dgm:prSet/>
      <dgm:spPr/>
      <dgm:t>
        <a:bodyPr/>
        <a:lstStyle/>
        <a:p>
          <a:endParaRPr lang="en-US"/>
        </a:p>
      </dgm:t>
    </dgm:pt>
    <dgm:pt modelId="{2831332F-2A22-4F8D-88CC-A93F76769DD2}">
      <dgm:prSet/>
      <dgm:spPr/>
      <dgm:t>
        <a:bodyPr/>
        <a:lstStyle/>
        <a:p>
          <a:r>
            <a:rPr lang="en-US"/>
            <a:t>Video tutorials</a:t>
          </a:r>
        </a:p>
      </dgm:t>
    </dgm:pt>
    <dgm:pt modelId="{68471463-85A7-4018-B916-5A14725109EE}" type="sibTrans" cxnId="{903106D9-DBE6-42FF-812B-E9851F83385B}">
      <dgm:prSet/>
      <dgm:spPr/>
      <dgm:t>
        <a:bodyPr/>
        <a:lstStyle/>
        <a:p>
          <a:endParaRPr lang="en-US"/>
        </a:p>
      </dgm:t>
    </dgm:pt>
    <dgm:pt modelId="{70565D1F-4217-4FCA-9158-7CE4DF478D33}" type="parTrans" cxnId="{903106D9-DBE6-42FF-812B-E9851F83385B}">
      <dgm:prSet/>
      <dgm:spPr/>
      <dgm:t>
        <a:bodyPr/>
        <a:lstStyle/>
        <a:p>
          <a:endParaRPr lang="en-US"/>
        </a:p>
      </dgm:t>
    </dgm:pt>
    <dgm:pt modelId="{37D93C0E-F7C4-4780-93DF-8DDD7E56D611}">
      <dgm:prSet/>
      <dgm:spPr/>
      <dgm:t>
        <a:bodyPr/>
        <a:lstStyle/>
        <a:p>
          <a:r>
            <a:rPr lang="en-US"/>
            <a:t>Profile</a:t>
          </a:r>
        </a:p>
      </dgm:t>
    </dgm:pt>
    <dgm:pt modelId="{D456AA0A-A558-4D84-9E43-F9E81B827B7B}" type="parTrans" cxnId="{9E15ADB8-A9AC-41F2-9184-B59B81EA247A}">
      <dgm:prSet/>
      <dgm:spPr/>
      <dgm:t>
        <a:bodyPr/>
        <a:lstStyle/>
        <a:p>
          <a:endParaRPr lang="en-US"/>
        </a:p>
      </dgm:t>
    </dgm:pt>
    <dgm:pt modelId="{100546E6-BAC4-4FEE-8845-2F86749603BB}" type="sibTrans" cxnId="{9E15ADB8-A9AC-41F2-9184-B59B81EA247A}">
      <dgm:prSet/>
      <dgm:spPr/>
      <dgm:t>
        <a:bodyPr/>
        <a:lstStyle/>
        <a:p>
          <a:endParaRPr lang="en-US"/>
        </a:p>
      </dgm:t>
    </dgm:pt>
    <dgm:pt modelId="{173533E3-19B0-4F0F-99FA-3BBB0CEAE07B}">
      <dgm:prSet/>
      <dgm:spPr/>
      <dgm:t>
        <a:bodyPr/>
        <a:lstStyle/>
        <a:p>
          <a:r>
            <a:rPr lang="en-US"/>
            <a:t>Edit Profile</a:t>
          </a:r>
        </a:p>
      </dgm:t>
    </dgm:pt>
    <dgm:pt modelId="{5BB513D1-4DFF-488B-9D5B-6DB0BD2A083C}" type="parTrans" cxnId="{20ADCAB0-D186-4A30-B2E8-BA0DFDCF9603}">
      <dgm:prSet/>
      <dgm:spPr/>
      <dgm:t>
        <a:bodyPr/>
        <a:lstStyle/>
        <a:p>
          <a:endParaRPr lang="en-US"/>
        </a:p>
      </dgm:t>
    </dgm:pt>
    <dgm:pt modelId="{B2C3AD97-2C37-4A47-8F1B-172FFFAE8979}" type="sibTrans" cxnId="{20ADCAB0-D186-4A30-B2E8-BA0DFDCF9603}">
      <dgm:prSet/>
      <dgm:spPr/>
      <dgm:t>
        <a:bodyPr/>
        <a:lstStyle/>
        <a:p>
          <a:endParaRPr lang="en-US"/>
        </a:p>
      </dgm:t>
    </dgm:pt>
    <dgm:pt modelId="{38E77117-B989-4C41-9CFF-A3C890E85A3F}">
      <dgm:prSet/>
      <dgm:spPr/>
      <dgm:t>
        <a:bodyPr/>
        <a:lstStyle/>
        <a:p>
          <a:r>
            <a:rPr lang="en-US"/>
            <a:t>View Profile</a:t>
          </a:r>
        </a:p>
      </dgm:t>
    </dgm:pt>
    <dgm:pt modelId="{BC78F660-230C-408D-AA4D-8281460C2DC4}" type="parTrans" cxnId="{C1D72C45-E33F-4C38-AD15-38DE8A5A3106}">
      <dgm:prSet/>
      <dgm:spPr/>
      <dgm:t>
        <a:bodyPr/>
        <a:lstStyle/>
        <a:p>
          <a:endParaRPr lang="en-US"/>
        </a:p>
      </dgm:t>
    </dgm:pt>
    <dgm:pt modelId="{6C94287B-8E98-4CF4-B35C-6F74781CF9E9}" type="sibTrans" cxnId="{C1D72C45-E33F-4C38-AD15-38DE8A5A3106}">
      <dgm:prSet/>
      <dgm:spPr/>
      <dgm:t>
        <a:bodyPr/>
        <a:lstStyle/>
        <a:p>
          <a:endParaRPr lang="en-US"/>
        </a:p>
      </dgm:t>
    </dgm:pt>
    <dgm:pt modelId="{9DB3FF6A-3B77-42BB-B2C3-BA645C611BD0}" type="pres">
      <dgm:prSet presAssocID="{5D64FB58-EF59-46C7-BE33-E44E28789D7F}" presName="hierChild1" presStyleCnt="0">
        <dgm:presLayoutVars>
          <dgm:chPref val="1"/>
          <dgm:dir/>
          <dgm:animOne val="branch"/>
          <dgm:animLvl val="lvl"/>
          <dgm:resizeHandles/>
        </dgm:presLayoutVars>
      </dgm:prSet>
      <dgm:spPr/>
      <dgm:t>
        <a:bodyPr/>
        <a:lstStyle/>
        <a:p>
          <a:endParaRPr lang="en-US"/>
        </a:p>
      </dgm:t>
    </dgm:pt>
    <dgm:pt modelId="{0F5C64F0-2022-4B84-A739-C027A6D72975}" type="pres">
      <dgm:prSet presAssocID="{F0D88303-DA8D-4D9B-9B6B-92928F840705}" presName="hierRoot1" presStyleCnt="0"/>
      <dgm:spPr/>
      <dgm:t>
        <a:bodyPr/>
        <a:lstStyle/>
        <a:p>
          <a:endParaRPr lang="en-US"/>
        </a:p>
      </dgm:t>
    </dgm:pt>
    <dgm:pt modelId="{30D069D0-B674-4BDF-A457-B5B1D601D9C6}" type="pres">
      <dgm:prSet presAssocID="{F0D88303-DA8D-4D9B-9B6B-92928F840705}" presName="composite" presStyleCnt="0"/>
      <dgm:spPr/>
      <dgm:t>
        <a:bodyPr/>
        <a:lstStyle/>
        <a:p>
          <a:endParaRPr lang="en-US"/>
        </a:p>
      </dgm:t>
    </dgm:pt>
    <dgm:pt modelId="{1E719EFF-AD92-4322-974F-B6D7B7B5B8CB}" type="pres">
      <dgm:prSet presAssocID="{F0D88303-DA8D-4D9B-9B6B-92928F840705}" presName="background" presStyleLbl="node0" presStyleIdx="0" presStyleCnt="1"/>
      <dgm:spPr/>
      <dgm:t>
        <a:bodyPr/>
        <a:lstStyle/>
        <a:p>
          <a:endParaRPr lang="en-US"/>
        </a:p>
      </dgm:t>
    </dgm:pt>
    <dgm:pt modelId="{D15E6579-3664-488E-A369-EE180B797C20}" type="pres">
      <dgm:prSet presAssocID="{F0D88303-DA8D-4D9B-9B6B-92928F840705}" presName="text" presStyleLbl="fgAcc0" presStyleIdx="0" presStyleCnt="1" custScaleX="188590" custScaleY="110568">
        <dgm:presLayoutVars>
          <dgm:chPref val="3"/>
        </dgm:presLayoutVars>
      </dgm:prSet>
      <dgm:spPr/>
      <dgm:t>
        <a:bodyPr/>
        <a:lstStyle/>
        <a:p>
          <a:endParaRPr lang="en-US"/>
        </a:p>
      </dgm:t>
    </dgm:pt>
    <dgm:pt modelId="{FFD4BFE9-1E1B-4548-858E-A5F468BBB3AC}" type="pres">
      <dgm:prSet presAssocID="{F0D88303-DA8D-4D9B-9B6B-92928F840705}" presName="hierChild2" presStyleCnt="0"/>
      <dgm:spPr/>
      <dgm:t>
        <a:bodyPr/>
        <a:lstStyle/>
        <a:p>
          <a:endParaRPr lang="en-US"/>
        </a:p>
      </dgm:t>
    </dgm:pt>
    <dgm:pt modelId="{69FC0F79-14CE-4589-8A51-A322CB671C7F}" type="pres">
      <dgm:prSet presAssocID="{11805CF4-3B78-47D6-82AF-A7F8F3E0E0A9}" presName="Name10" presStyleLbl="parChTrans1D2" presStyleIdx="0" presStyleCnt="2"/>
      <dgm:spPr/>
      <dgm:t>
        <a:bodyPr/>
        <a:lstStyle/>
        <a:p>
          <a:endParaRPr lang="en-US"/>
        </a:p>
      </dgm:t>
    </dgm:pt>
    <dgm:pt modelId="{4026A3B3-9F56-412C-9B14-A387379A0B9C}" type="pres">
      <dgm:prSet presAssocID="{20965159-E5DC-4CBA-808D-69ED0283E2B9}" presName="hierRoot2" presStyleCnt="0"/>
      <dgm:spPr/>
      <dgm:t>
        <a:bodyPr/>
        <a:lstStyle/>
        <a:p>
          <a:endParaRPr lang="en-US"/>
        </a:p>
      </dgm:t>
    </dgm:pt>
    <dgm:pt modelId="{769C98C8-8902-4B99-A68D-9A9639B9160F}" type="pres">
      <dgm:prSet presAssocID="{20965159-E5DC-4CBA-808D-69ED0283E2B9}" presName="composite2" presStyleCnt="0"/>
      <dgm:spPr/>
      <dgm:t>
        <a:bodyPr/>
        <a:lstStyle/>
        <a:p>
          <a:endParaRPr lang="en-US"/>
        </a:p>
      </dgm:t>
    </dgm:pt>
    <dgm:pt modelId="{4B56D914-D48A-40A1-812E-876E1C565FFF}" type="pres">
      <dgm:prSet presAssocID="{20965159-E5DC-4CBA-808D-69ED0283E2B9}" presName="background2" presStyleLbl="node2" presStyleIdx="0" presStyleCnt="2"/>
      <dgm:spPr/>
      <dgm:t>
        <a:bodyPr/>
        <a:lstStyle/>
        <a:p>
          <a:endParaRPr lang="en-US"/>
        </a:p>
      </dgm:t>
    </dgm:pt>
    <dgm:pt modelId="{D3EEFE3E-64EB-490F-A2A8-01990E4446EA}" type="pres">
      <dgm:prSet presAssocID="{20965159-E5DC-4CBA-808D-69ED0283E2B9}" presName="text2" presStyleLbl="fgAcc2" presStyleIdx="0" presStyleCnt="2">
        <dgm:presLayoutVars>
          <dgm:chPref val="3"/>
        </dgm:presLayoutVars>
      </dgm:prSet>
      <dgm:spPr/>
      <dgm:t>
        <a:bodyPr/>
        <a:lstStyle/>
        <a:p>
          <a:endParaRPr lang="en-US"/>
        </a:p>
      </dgm:t>
    </dgm:pt>
    <dgm:pt modelId="{DDCB4581-EF9F-4B3C-A876-7725E640D400}" type="pres">
      <dgm:prSet presAssocID="{20965159-E5DC-4CBA-808D-69ED0283E2B9}" presName="hierChild3" presStyleCnt="0"/>
      <dgm:spPr/>
      <dgm:t>
        <a:bodyPr/>
        <a:lstStyle/>
        <a:p>
          <a:endParaRPr lang="en-US"/>
        </a:p>
      </dgm:t>
    </dgm:pt>
    <dgm:pt modelId="{30AC6181-F2DE-46BB-88B9-5D69E6500FBB}" type="pres">
      <dgm:prSet presAssocID="{820B23F2-A5DE-4287-85EB-76F4D528A3C0}" presName="Name10" presStyleLbl="parChTrans1D2" presStyleIdx="1" presStyleCnt="2"/>
      <dgm:spPr/>
      <dgm:t>
        <a:bodyPr/>
        <a:lstStyle/>
        <a:p>
          <a:endParaRPr lang="en-US"/>
        </a:p>
      </dgm:t>
    </dgm:pt>
    <dgm:pt modelId="{A203720A-0E10-470F-9790-2F465F5E80B4}" type="pres">
      <dgm:prSet presAssocID="{DEAF36E0-DDAA-4DB9-9354-21602D60D02F}" presName="hierRoot2" presStyleCnt="0"/>
      <dgm:spPr/>
      <dgm:t>
        <a:bodyPr/>
        <a:lstStyle/>
        <a:p>
          <a:endParaRPr lang="en-US"/>
        </a:p>
      </dgm:t>
    </dgm:pt>
    <dgm:pt modelId="{96361FFF-E2DE-4D55-9ABE-145511E398D8}" type="pres">
      <dgm:prSet presAssocID="{DEAF36E0-DDAA-4DB9-9354-21602D60D02F}" presName="composite2" presStyleCnt="0"/>
      <dgm:spPr/>
      <dgm:t>
        <a:bodyPr/>
        <a:lstStyle/>
        <a:p>
          <a:endParaRPr lang="en-US"/>
        </a:p>
      </dgm:t>
    </dgm:pt>
    <dgm:pt modelId="{2C7E7F45-E368-4F23-8590-A77789DAECDF}" type="pres">
      <dgm:prSet presAssocID="{DEAF36E0-DDAA-4DB9-9354-21602D60D02F}" presName="background2" presStyleLbl="node2" presStyleIdx="1" presStyleCnt="2"/>
      <dgm:spPr/>
      <dgm:t>
        <a:bodyPr/>
        <a:lstStyle/>
        <a:p>
          <a:endParaRPr lang="en-US"/>
        </a:p>
      </dgm:t>
    </dgm:pt>
    <dgm:pt modelId="{FDEA5598-1438-452A-AB86-A403B725EE5D}" type="pres">
      <dgm:prSet presAssocID="{DEAF36E0-DDAA-4DB9-9354-21602D60D02F}" presName="text2" presStyleLbl="fgAcc2" presStyleIdx="1" presStyleCnt="2">
        <dgm:presLayoutVars>
          <dgm:chPref val="3"/>
        </dgm:presLayoutVars>
      </dgm:prSet>
      <dgm:spPr/>
      <dgm:t>
        <a:bodyPr/>
        <a:lstStyle/>
        <a:p>
          <a:endParaRPr lang="en-US"/>
        </a:p>
      </dgm:t>
    </dgm:pt>
    <dgm:pt modelId="{C9677966-912F-44FD-A43D-82B6F0207CE9}" type="pres">
      <dgm:prSet presAssocID="{DEAF36E0-DDAA-4DB9-9354-21602D60D02F}" presName="hierChild3" presStyleCnt="0"/>
      <dgm:spPr/>
      <dgm:t>
        <a:bodyPr/>
        <a:lstStyle/>
        <a:p>
          <a:endParaRPr lang="en-US"/>
        </a:p>
      </dgm:t>
    </dgm:pt>
    <dgm:pt modelId="{89395C30-093E-41BF-89E4-B70FBD18862D}" type="pres">
      <dgm:prSet presAssocID="{9C2F07A2-98B9-49FC-B8E3-687835013BC6}" presName="Name17" presStyleLbl="parChTrans1D3" presStyleIdx="0" presStyleCnt="1"/>
      <dgm:spPr/>
      <dgm:t>
        <a:bodyPr/>
        <a:lstStyle/>
        <a:p>
          <a:endParaRPr lang="en-US"/>
        </a:p>
      </dgm:t>
    </dgm:pt>
    <dgm:pt modelId="{AFDFE774-3BDB-4B1F-8B5C-99ED98A8C289}" type="pres">
      <dgm:prSet presAssocID="{DCBF64F1-9A62-4077-95F5-F0A16DB904CC}" presName="hierRoot3" presStyleCnt="0"/>
      <dgm:spPr/>
      <dgm:t>
        <a:bodyPr/>
        <a:lstStyle/>
        <a:p>
          <a:endParaRPr lang="en-US"/>
        </a:p>
      </dgm:t>
    </dgm:pt>
    <dgm:pt modelId="{8876F9AA-5265-44FF-87AE-B4166E4CDB47}" type="pres">
      <dgm:prSet presAssocID="{DCBF64F1-9A62-4077-95F5-F0A16DB904CC}" presName="composite3" presStyleCnt="0"/>
      <dgm:spPr/>
      <dgm:t>
        <a:bodyPr/>
        <a:lstStyle/>
        <a:p>
          <a:endParaRPr lang="en-US"/>
        </a:p>
      </dgm:t>
    </dgm:pt>
    <dgm:pt modelId="{7D219985-1356-416B-AFF1-8A42741ECA7B}" type="pres">
      <dgm:prSet presAssocID="{DCBF64F1-9A62-4077-95F5-F0A16DB904CC}" presName="background3" presStyleLbl="node3" presStyleIdx="0" presStyleCnt="1"/>
      <dgm:spPr/>
      <dgm:t>
        <a:bodyPr/>
        <a:lstStyle/>
        <a:p>
          <a:endParaRPr lang="en-US"/>
        </a:p>
      </dgm:t>
    </dgm:pt>
    <dgm:pt modelId="{DBE37A02-0AA4-4C21-8C0C-5B510BA3D4CE}" type="pres">
      <dgm:prSet presAssocID="{DCBF64F1-9A62-4077-95F5-F0A16DB904CC}" presName="text3" presStyleLbl="fgAcc3" presStyleIdx="0" presStyleCnt="1">
        <dgm:presLayoutVars>
          <dgm:chPref val="3"/>
        </dgm:presLayoutVars>
      </dgm:prSet>
      <dgm:spPr/>
      <dgm:t>
        <a:bodyPr/>
        <a:lstStyle/>
        <a:p>
          <a:endParaRPr lang="en-US"/>
        </a:p>
      </dgm:t>
    </dgm:pt>
    <dgm:pt modelId="{93E60E2D-519E-40CC-A074-6F2C196080DB}" type="pres">
      <dgm:prSet presAssocID="{DCBF64F1-9A62-4077-95F5-F0A16DB904CC}" presName="hierChild4" presStyleCnt="0"/>
      <dgm:spPr/>
      <dgm:t>
        <a:bodyPr/>
        <a:lstStyle/>
        <a:p>
          <a:endParaRPr lang="en-US"/>
        </a:p>
      </dgm:t>
    </dgm:pt>
    <dgm:pt modelId="{407E22CB-9A79-46D4-861F-C96418B33E86}" type="pres">
      <dgm:prSet presAssocID="{073D205B-B46C-4058-BA37-3892B5B12443}" presName="Name23" presStyleLbl="parChTrans1D4" presStyleIdx="0" presStyleCnt="23"/>
      <dgm:spPr/>
      <dgm:t>
        <a:bodyPr/>
        <a:lstStyle/>
        <a:p>
          <a:endParaRPr lang="en-US"/>
        </a:p>
      </dgm:t>
    </dgm:pt>
    <dgm:pt modelId="{303C595C-1EA0-4F2E-A4A8-541EEC392325}" type="pres">
      <dgm:prSet presAssocID="{9AA9047A-3665-4BA9-9BBD-4EAF661FC9EC}" presName="hierRoot4" presStyleCnt="0"/>
      <dgm:spPr/>
      <dgm:t>
        <a:bodyPr/>
        <a:lstStyle/>
        <a:p>
          <a:endParaRPr lang="en-US"/>
        </a:p>
      </dgm:t>
    </dgm:pt>
    <dgm:pt modelId="{AF861591-268D-4CA7-A3FB-E14313CA40D8}" type="pres">
      <dgm:prSet presAssocID="{9AA9047A-3665-4BA9-9BBD-4EAF661FC9EC}" presName="composite4" presStyleCnt="0"/>
      <dgm:spPr/>
      <dgm:t>
        <a:bodyPr/>
        <a:lstStyle/>
        <a:p>
          <a:endParaRPr lang="en-US"/>
        </a:p>
      </dgm:t>
    </dgm:pt>
    <dgm:pt modelId="{E26245BD-5EE3-4CB7-B63E-A0BDA04CEFF3}" type="pres">
      <dgm:prSet presAssocID="{9AA9047A-3665-4BA9-9BBD-4EAF661FC9EC}" presName="background4" presStyleLbl="node4" presStyleIdx="0" presStyleCnt="23"/>
      <dgm:spPr/>
      <dgm:t>
        <a:bodyPr/>
        <a:lstStyle/>
        <a:p>
          <a:endParaRPr lang="en-US"/>
        </a:p>
      </dgm:t>
    </dgm:pt>
    <dgm:pt modelId="{E08A93AC-3ADE-4DBE-A2C7-714B6B054FF8}" type="pres">
      <dgm:prSet presAssocID="{9AA9047A-3665-4BA9-9BBD-4EAF661FC9EC}" presName="text4" presStyleLbl="fgAcc4" presStyleIdx="0" presStyleCnt="23" custLinFactNeighborX="2096" custLinFactNeighborY="9902">
        <dgm:presLayoutVars>
          <dgm:chPref val="3"/>
        </dgm:presLayoutVars>
      </dgm:prSet>
      <dgm:spPr/>
      <dgm:t>
        <a:bodyPr/>
        <a:lstStyle/>
        <a:p>
          <a:endParaRPr lang="en-US"/>
        </a:p>
      </dgm:t>
    </dgm:pt>
    <dgm:pt modelId="{ED748475-FBCD-4853-91C9-EB7E3EF14681}" type="pres">
      <dgm:prSet presAssocID="{9AA9047A-3665-4BA9-9BBD-4EAF661FC9EC}" presName="hierChild5" presStyleCnt="0"/>
      <dgm:spPr/>
      <dgm:t>
        <a:bodyPr/>
        <a:lstStyle/>
        <a:p>
          <a:endParaRPr lang="en-US"/>
        </a:p>
      </dgm:t>
    </dgm:pt>
    <dgm:pt modelId="{1C242C94-6700-4EA2-B0CF-7E09935811FE}" type="pres">
      <dgm:prSet presAssocID="{F728A968-F953-4C9C-8D0F-A7C3F201CF5D}" presName="Name23" presStyleLbl="parChTrans1D4" presStyleIdx="1" presStyleCnt="23"/>
      <dgm:spPr/>
      <dgm:t>
        <a:bodyPr/>
        <a:lstStyle/>
        <a:p>
          <a:endParaRPr lang="en-US"/>
        </a:p>
      </dgm:t>
    </dgm:pt>
    <dgm:pt modelId="{833456AC-6825-4368-9824-EAB187191148}" type="pres">
      <dgm:prSet presAssocID="{66F54F4B-62DE-4C6B-B132-ADAA7BEB5F2F}" presName="hierRoot4" presStyleCnt="0"/>
      <dgm:spPr/>
      <dgm:t>
        <a:bodyPr/>
        <a:lstStyle/>
        <a:p>
          <a:endParaRPr lang="en-US"/>
        </a:p>
      </dgm:t>
    </dgm:pt>
    <dgm:pt modelId="{89875B17-FF3A-4EE5-B560-A0124CB4357B}" type="pres">
      <dgm:prSet presAssocID="{66F54F4B-62DE-4C6B-B132-ADAA7BEB5F2F}" presName="composite4" presStyleCnt="0"/>
      <dgm:spPr/>
      <dgm:t>
        <a:bodyPr/>
        <a:lstStyle/>
        <a:p>
          <a:endParaRPr lang="en-US"/>
        </a:p>
      </dgm:t>
    </dgm:pt>
    <dgm:pt modelId="{40DAE73D-0036-41D8-9E6E-E93DB11E0969}" type="pres">
      <dgm:prSet presAssocID="{66F54F4B-62DE-4C6B-B132-ADAA7BEB5F2F}" presName="background4" presStyleLbl="node4" presStyleIdx="1" presStyleCnt="23"/>
      <dgm:spPr/>
      <dgm:t>
        <a:bodyPr/>
        <a:lstStyle/>
        <a:p>
          <a:endParaRPr lang="en-US"/>
        </a:p>
      </dgm:t>
    </dgm:pt>
    <dgm:pt modelId="{C34DEB5A-452C-4C74-B36D-310AE8E85B5C}" type="pres">
      <dgm:prSet presAssocID="{66F54F4B-62DE-4C6B-B132-ADAA7BEB5F2F}" presName="text4" presStyleLbl="fgAcc4" presStyleIdx="1" presStyleCnt="23">
        <dgm:presLayoutVars>
          <dgm:chPref val="3"/>
        </dgm:presLayoutVars>
      </dgm:prSet>
      <dgm:spPr/>
      <dgm:t>
        <a:bodyPr/>
        <a:lstStyle/>
        <a:p>
          <a:endParaRPr lang="en-US"/>
        </a:p>
      </dgm:t>
    </dgm:pt>
    <dgm:pt modelId="{F35D9C29-5779-460F-BC74-F4948C0E8669}" type="pres">
      <dgm:prSet presAssocID="{66F54F4B-62DE-4C6B-B132-ADAA7BEB5F2F}" presName="hierChild5" presStyleCnt="0"/>
      <dgm:spPr/>
      <dgm:t>
        <a:bodyPr/>
        <a:lstStyle/>
        <a:p>
          <a:endParaRPr lang="en-US"/>
        </a:p>
      </dgm:t>
    </dgm:pt>
    <dgm:pt modelId="{9629223C-E3D0-4252-B04D-07A850E38F30}" type="pres">
      <dgm:prSet presAssocID="{6B713113-36BF-4412-A719-F099151E9ACF}" presName="Name23" presStyleLbl="parChTrans1D4" presStyleIdx="2" presStyleCnt="23"/>
      <dgm:spPr/>
      <dgm:t>
        <a:bodyPr/>
        <a:lstStyle/>
        <a:p>
          <a:endParaRPr lang="en-US"/>
        </a:p>
      </dgm:t>
    </dgm:pt>
    <dgm:pt modelId="{1FAE454A-B1ED-4F20-BAB0-EA4846A87819}" type="pres">
      <dgm:prSet presAssocID="{8F737D46-03F3-4F64-9EAA-DF11C68D0628}" presName="hierRoot4" presStyleCnt="0"/>
      <dgm:spPr/>
      <dgm:t>
        <a:bodyPr/>
        <a:lstStyle/>
        <a:p>
          <a:endParaRPr lang="en-US"/>
        </a:p>
      </dgm:t>
    </dgm:pt>
    <dgm:pt modelId="{A52FBB4A-C336-48CA-823F-1CB05FA15377}" type="pres">
      <dgm:prSet presAssocID="{8F737D46-03F3-4F64-9EAA-DF11C68D0628}" presName="composite4" presStyleCnt="0"/>
      <dgm:spPr/>
      <dgm:t>
        <a:bodyPr/>
        <a:lstStyle/>
        <a:p>
          <a:endParaRPr lang="en-US"/>
        </a:p>
      </dgm:t>
    </dgm:pt>
    <dgm:pt modelId="{5D616669-03F6-4032-9E79-6124E326FD4E}" type="pres">
      <dgm:prSet presAssocID="{8F737D46-03F3-4F64-9EAA-DF11C68D0628}" presName="background4" presStyleLbl="node4" presStyleIdx="2" presStyleCnt="23"/>
      <dgm:spPr/>
      <dgm:t>
        <a:bodyPr/>
        <a:lstStyle/>
        <a:p>
          <a:endParaRPr lang="en-US"/>
        </a:p>
      </dgm:t>
    </dgm:pt>
    <dgm:pt modelId="{AFF06196-A8CB-448F-BF71-20076C3CBB83}" type="pres">
      <dgm:prSet presAssocID="{8F737D46-03F3-4F64-9EAA-DF11C68D0628}" presName="text4" presStyleLbl="fgAcc4" presStyleIdx="2" presStyleCnt="23">
        <dgm:presLayoutVars>
          <dgm:chPref val="3"/>
        </dgm:presLayoutVars>
      </dgm:prSet>
      <dgm:spPr/>
      <dgm:t>
        <a:bodyPr/>
        <a:lstStyle/>
        <a:p>
          <a:endParaRPr lang="en-US"/>
        </a:p>
      </dgm:t>
    </dgm:pt>
    <dgm:pt modelId="{1DF6CFBE-222D-4AF1-9305-167856FF31B2}" type="pres">
      <dgm:prSet presAssocID="{8F737D46-03F3-4F64-9EAA-DF11C68D0628}" presName="hierChild5" presStyleCnt="0"/>
      <dgm:spPr/>
      <dgm:t>
        <a:bodyPr/>
        <a:lstStyle/>
        <a:p>
          <a:endParaRPr lang="en-US"/>
        </a:p>
      </dgm:t>
    </dgm:pt>
    <dgm:pt modelId="{3DCBA0D4-498E-4ADA-A43A-AB1EF07CB899}" type="pres">
      <dgm:prSet presAssocID="{189DFD3E-2AFE-49D1-B025-4ED256BC726E}" presName="Name23" presStyleLbl="parChTrans1D4" presStyleIdx="3" presStyleCnt="23"/>
      <dgm:spPr/>
      <dgm:t>
        <a:bodyPr/>
        <a:lstStyle/>
        <a:p>
          <a:endParaRPr lang="en-US"/>
        </a:p>
      </dgm:t>
    </dgm:pt>
    <dgm:pt modelId="{E328BB2D-6700-424C-B46B-5246B0F14AA8}" type="pres">
      <dgm:prSet presAssocID="{E9E7039A-D913-4846-BBE8-C697E54E2200}" presName="hierRoot4" presStyleCnt="0"/>
      <dgm:spPr/>
      <dgm:t>
        <a:bodyPr/>
        <a:lstStyle/>
        <a:p>
          <a:endParaRPr lang="en-US"/>
        </a:p>
      </dgm:t>
    </dgm:pt>
    <dgm:pt modelId="{B4EF2B08-636A-4F2C-A84E-66CFACEE3CF8}" type="pres">
      <dgm:prSet presAssocID="{E9E7039A-D913-4846-BBE8-C697E54E2200}" presName="composite4" presStyleCnt="0"/>
      <dgm:spPr/>
      <dgm:t>
        <a:bodyPr/>
        <a:lstStyle/>
        <a:p>
          <a:endParaRPr lang="en-US"/>
        </a:p>
      </dgm:t>
    </dgm:pt>
    <dgm:pt modelId="{5CCAFC97-9573-4777-898D-4607FEDF18FF}" type="pres">
      <dgm:prSet presAssocID="{E9E7039A-D913-4846-BBE8-C697E54E2200}" presName="background4" presStyleLbl="node4" presStyleIdx="3" presStyleCnt="23"/>
      <dgm:spPr/>
      <dgm:t>
        <a:bodyPr/>
        <a:lstStyle/>
        <a:p>
          <a:endParaRPr lang="en-US"/>
        </a:p>
      </dgm:t>
    </dgm:pt>
    <dgm:pt modelId="{8895B0A7-A410-4D0F-8A61-AFEDFCB10E6E}" type="pres">
      <dgm:prSet presAssocID="{E9E7039A-D913-4846-BBE8-C697E54E2200}" presName="text4" presStyleLbl="fgAcc4" presStyleIdx="3" presStyleCnt="23">
        <dgm:presLayoutVars>
          <dgm:chPref val="3"/>
        </dgm:presLayoutVars>
      </dgm:prSet>
      <dgm:spPr/>
      <dgm:t>
        <a:bodyPr/>
        <a:lstStyle/>
        <a:p>
          <a:endParaRPr lang="en-US"/>
        </a:p>
      </dgm:t>
    </dgm:pt>
    <dgm:pt modelId="{4C5F619F-F588-4045-AB35-55B98C61B167}" type="pres">
      <dgm:prSet presAssocID="{E9E7039A-D913-4846-BBE8-C697E54E2200}" presName="hierChild5" presStyleCnt="0"/>
      <dgm:spPr/>
      <dgm:t>
        <a:bodyPr/>
        <a:lstStyle/>
        <a:p>
          <a:endParaRPr lang="en-US"/>
        </a:p>
      </dgm:t>
    </dgm:pt>
    <dgm:pt modelId="{767C0634-670B-495B-AC26-2EC27085D09A}" type="pres">
      <dgm:prSet presAssocID="{FFA509BA-2920-4F6D-A4FD-631F8DA97D5A}" presName="Name23" presStyleLbl="parChTrans1D4" presStyleIdx="4" presStyleCnt="23"/>
      <dgm:spPr/>
      <dgm:t>
        <a:bodyPr/>
        <a:lstStyle/>
        <a:p>
          <a:endParaRPr lang="en-US"/>
        </a:p>
      </dgm:t>
    </dgm:pt>
    <dgm:pt modelId="{0BA74232-ED8B-49C5-B51D-F29A87C78D68}" type="pres">
      <dgm:prSet presAssocID="{877D5708-4B45-47B8-BC67-1FD00DC65185}" presName="hierRoot4" presStyleCnt="0"/>
      <dgm:spPr/>
      <dgm:t>
        <a:bodyPr/>
        <a:lstStyle/>
        <a:p>
          <a:endParaRPr lang="en-US"/>
        </a:p>
      </dgm:t>
    </dgm:pt>
    <dgm:pt modelId="{40230663-4F69-4B01-BB1A-56BB00EB0FB7}" type="pres">
      <dgm:prSet presAssocID="{877D5708-4B45-47B8-BC67-1FD00DC65185}" presName="composite4" presStyleCnt="0"/>
      <dgm:spPr/>
      <dgm:t>
        <a:bodyPr/>
        <a:lstStyle/>
        <a:p>
          <a:endParaRPr lang="en-US"/>
        </a:p>
      </dgm:t>
    </dgm:pt>
    <dgm:pt modelId="{08DBF17F-2698-4DC5-AFCA-0BF36404FED2}" type="pres">
      <dgm:prSet presAssocID="{877D5708-4B45-47B8-BC67-1FD00DC65185}" presName="background4" presStyleLbl="node4" presStyleIdx="4" presStyleCnt="23"/>
      <dgm:spPr/>
      <dgm:t>
        <a:bodyPr/>
        <a:lstStyle/>
        <a:p>
          <a:endParaRPr lang="en-US"/>
        </a:p>
      </dgm:t>
    </dgm:pt>
    <dgm:pt modelId="{CF212EA4-3784-4C0B-85A7-3DE83DC52917}" type="pres">
      <dgm:prSet presAssocID="{877D5708-4B45-47B8-BC67-1FD00DC65185}" presName="text4" presStyleLbl="fgAcc4" presStyleIdx="4" presStyleCnt="23">
        <dgm:presLayoutVars>
          <dgm:chPref val="3"/>
        </dgm:presLayoutVars>
      </dgm:prSet>
      <dgm:spPr/>
      <dgm:t>
        <a:bodyPr/>
        <a:lstStyle/>
        <a:p>
          <a:endParaRPr lang="en-US"/>
        </a:p>
      </dgm:t>
    </dgm:pt>
    <dgm:pt modelId="{7D9F854F-7F60-4451-9E7D-A97CB53CB384}" type="pres">
      <dgm:prSet presAssocID="{877D5708-4B45-47B8-BC67-1FD00DC65185}" presName="hierChild5" presStyleCnt="0"/>
      <dgm:spPr/>
      <dgm:t>
        <a:bodyPr/>
        <a:lstStyle/>
        <a:p>
          <a:endParaRPr lang="en-US"/>
        </a:p>
      </dgm:t>
    </dgm:pt>
    <dgm:pt modelId="{D3A6BE82-4BEE-404A-AAAA-B9FE71C0C52B}" type="pres">
      <dgm:prSet presAssocID="{13F15CAB-B65D-4E23-957C-CB6550E40072}" presName="Name23" presStyleLbl="parChTrans1D4" presStyleIdx="5" presStyleCnt="23"/>
      <dgm:spPr/>
      <dgm:t>
        <a:bodyPr/>
        <a:lstStyle/>
        <a:p>
          <a:endParaRPr lang="en-US"/>
        </a:p>
      </dgm:t>
    </dgm:pt>
    <dgm:pt modelId="{A2EC4898-9948-42C6-A306-50A09C978172}" type="pres">
      <dgm:prSet presAssocID="{261AD6DB-80B7-442C-94C8-194EF5110F36}" presName="hierRoot4" presStyleCnt="0"/>
      <dgm:spPr/>
      <dgm:t>
        <a:bodyPr/>
        <a:lstStyle/>
        <a:p>
          <a:endParaRPr lang="en-US"/>
        </a:p>
      </dgm:t>
    </dgm:pt>
    <dgm:pt modelId="{29F3EBD0-03BE-48E9-8C5E-091CB653A283}" type="pres">
      <dgm:prSet presAssocID="{261AD6DB-80B7-442C-94C8-194EF5110F36}" presName="composite4" presStyleCnt="0"/>
      <dgm:spPr/>
      <dgm:t>
        <a:bodyPr/>
        <a:lstStyle/>
        <a:p>
          <a:endParaRPr lang="en-US"/>
        </a:p>
      </dgm:t>
    </dgm:pt>
    <dgm:pt modelId="{0C6872DC-301F-4E86-AB6F-965EB413C133}" type="pres">
      <dgm:prSet presAssocID="{261AD6DB-80B7-442C-94C8-194EF5110F36}" presName="background4" presStyleLbl="node4" presStyleIdx="5" presStyleCnt="23"/>
      <dgm:spPr/>
      <dgm:t>
        <a:bodyPr/>
        <a:lstStyle/>
        <a:p>
          <a:endParaRPr lang="en-US"/>
        </a:p>
      </dgm:t>
    </dgm:pt>
    <dgm:pt modelId="{3C099D7B-79B1-4447-B182-95326CDA5525}" type="pres">
      <dgm:prSet presAssocID="{261AD6DB-80B7-442C-94C8-194EF5110F36}" presName="text4" presStyleLbl="fgAcc4" presStyleIdx="5" presStyleCnt="23">
        <dgm:presLayoutVars>
          <dgm:chPref val="3"/>
        </dgm:presLayoutVars>
      </dgm:prSet>
      <dgm:spPr/>
      <dgm:t>
        <a:bodyPr/>
        <a:lstStyle/>
        <a:p>
          <a:endParaRPr lang="en-US"/>
        </a:p>
      </dgm:t>
    </dgm:pt>
    <dgm:pt modelId="{AE23E9E8-AFD2-4B5E-B62F-4C3560564D6B}" type="pres">
      <dgm:prSet presAssocID="{261AD6DB-80B7-442C-94C8-194EF5110F36}" presName="hierChild5" presStyleCnt="0"/>
      <dgm:spPr/>
      <dgm:t>
        <a:bodyPr/>
        <a:lstStyle/>
        <a:p>
          <a:endParaRPr lang="en-US"/>
        </a:p>
      </dgm:t>
    </dgm:pt>
    <dgm:pt modelId="{F4FAD16A-1797-4A65-A7F7-C79F362A18BC}" type="pres">
      <dgm:prSet presAssocID="{50ECE1BF-9F7D-4BAF-B0FF-7B9DBB810BA2}" presName="Name23" presStyleLbl="parChTrans1D4" presStyleIdx="6" presStyleCnt="23"/>
      <dgm:spPr/>
      <dgm:t>
        <a:bodyPr/>
        <a:lstStyle/>
        <a:p>
          <a:endParaRPr lang="en-US"/>
        </a:p>
      </dgm:t>
    </dgm:pt>
    <dgm:pt modelId="{00B8CB59-7B18-48B2-B3D9-570A4D0F682A}" type="pres">
      <dgm:prSet presAssocID="{BF8050C8-00C2-4481-B0B4-E9596C00E668}" presName="hierRoot4" presStyleCnt="0"/>
      <dgm:spPr/>
      <dgm:t>
        <a:bodyPr/>
        <a:lstStyle/>
        <a:p>
          <a:endParaRPr lang="en-US"/>
        </a:p>
      </dgm:t>
    </dgm:pt>
    <dgm:pt modelId="{88F80802-5DFA-4D2F-AD25-F29BB14FAAF0}" type="pres">
      <dgm:prSet presAssocID="{BF8050C8-00C2-4481-B0B4-E9596C00E668}" presName="composite4" presStyleCnt="0"/>
      <dgm:spPr/>
      <dgm:t>
        <a:bodyPr/>
        <a:lstStyle/>
        <a:p>
          <a:endParaRPr lang="en-US"/>
        </a:p>
      </dgm:t>
    </dgm:pt>
    <dgm:pt modelId="{38CEEB95-920E-4A79-9CC9-A5EEA0A4F67A}" type="pres">
      <dgm:prSet presAssocID="{BF8050C8-00C2-4481-B0B4-E9596C00E668}" presName="background4" presStyleLbl="node4" presStyleIdx="6" presStyleCnt="23"/>
      <dgm:spPr/>
      <dgm:t>
        <a:bodyPr/>
        <a:lstStyle/>
        <a:p>
          <a:endParaRPr lang="en-US"/>
        </a:p>
      </dgm:t>
    </dgm:pt>
    <dgm:pt modelId="{DE07E054-E84A-4D87-9994-4BE73D7B6C5A}" type="pres">
      <dgm:prSet presAssocID="{BF8050C8-00C2-4481-B0B4-E9596C00E668}" presName="text4" presStyleLbl="fgAcc4" presStyleIdx="6" presStyleCnt="23">
        <dgm:presLayoutVars>
          <dgm:chPref val="3"/>
        </dgm:presLayoutVars>
      </dgm:prSet>
      <dgm:spPr/>
      <dgm:t>
        <a:bodyPr/>
        <a:lstStyle/>
        <a:p>
          <a:endParaRPr lang="en-US"/>
        </a:p>
      </dgm:t>
    </dgm:pt>
    <dgm:pt modelId="{52011F8D-DFDB-445B-A1C6-369E6FF23577}" type="pres">
      <dgm:prSet presAssocID="{BF8050C8-00C2-4481-B0B4-E9596C00E668}" presName="hierChild5" presStyleCnt="0"/>
      <dgm:spPr/>
      <dgm:t>
        <a:bodyPr/>
        <a:lstStyle/>
        <a:p>
          <a:endParaRPr lang="en-US"/>
        </a:p>
      </dgm:t>
    </dgm:pt>
    <dgm:pt modelId="{DF6E3130-B170-437E-B22A-425F013A03BD}" type="pres">
      <dgm:prSet presAssocID="{649055F4-4CAB-4D06-B20B-FAED7A813A76}" presName="Name23" presStyleLbl="parChTrans1D4" presStyleIdx="7" presStyleCnt="23"/>
      <dgm:spPr/>
      <dgm:t>
        <a:bodyPr/>
        <a:lstStyle/>
        <a:p>
          <a:endParaRPr lang="en-US"/>
        </a:p>
      </dgm:t>
    </dgm:pt>
    <dgm:pt modelId="{BC3DDDD9-25E5-4970-A3CB-1102761701F4}" type="pres">
      <dgm:prSet presAssocID="{47E62183-0AB9-4CD3-8A13-EB2F13F84D47}" presName="hierRoot4" presStyleCnt="0"/>
      <dgm:spPr/>
      <dgm:t>
        <a:bodyPr/>
        <a:lstStyle/>
        <a:p>
          <a:endParaRPr lang="en-US"/>
        </a:p>
      </dgm:t>
    </dgm:pt>
    <dgm:pt modelId="{0ABB5F76-5081-40A7-8DB5-F3F0131AD445}" type="pres">
      <dgm:prSet presAssocID="{47E62183-0AB9-4CD3-8A13-EB2F13F84D47}" presName="composite4" presStyleCnt="0"/>
      <dgm:spPr/>
      <dgm:t>
        <a:bodyPr/>
        <a:lstStyle/>
        <a:p>
          <a:endParaRPr lang="en-US"/>
        </a:p>
      </dgm:t>
    </dgm:pt>
    <dgm:pt modelId="{1CE92CF2-17FA-4C4A-81AB-6A5683CD4E70}" type="pres">
      <dgm:prSet presAssocID="{47E62183-0AB9-4CD3-8A13-EB2F13F84D47}" presName="background4" presStyleLbl="node4" presStyleIdx="7" presStyleCnt="23"/>
      <dgm:spPr/>
      <dgm:t>
        <a:bodyPr/>
        <a:lstStyle/>
        <a:p>
          <a:endParaRPr lang="en-US"/>
        </a:p>
      </dgm:t>
    </dgm:pt>
    <dgm:pt modelId="{13CCAC15-5964-4722-9F65-98B4A4C23DF2}" type="pres">
      <dgm:prSet presAssocID="{47E62183-0AB9-4CD3-8A13-EB2F13F84D47}" presName="text4" presStyleLbl="fgAcc4" presStyleIdx="7" presStyleCnt="23">
        <dgm:presLayoutVars>
          <dgm:chPref val="3"/>
        </dgm:presLayoutVars>
      </dgm:prSet>
      <dgm:spPr/>
      <dgm:t>
        <a:bodyPr/>
        <a:lstStyle/>
        <a:p>
          <a:endParaRPr lang="en-US"/>
        </a:p>
      </dgm:t>
    </dgm:pt>
    <dgm:pt modelId="{CE223B90-3D57-48B6-9776-A399DD603A73}" type="pres">
      <dgm:prSet presAssocID="{47E62183-0AB9-4CD3-8A13-EB2F13F84D47}" presName="hierChild5" presStyleCnt="0"/>
      <dgm:spPr/>
      <dgm:t>
        <a:bodyPr/>
        <a:lstStyle/>
        <a:p>
          <a:endParaRPr lang="en-US"/>
        </a:p>
      </dgm:t>
    </dgm:pt>
    <dgm:pt modelId="{5F3A6AA3-11F4-4B10-8BA2-03302B81BB30}" type="pres">
      <dgm:prSet presAssocID="{01E8B08A-3C57-410B-9BEF-28DA26100655}" presName="Name23" presStyleLbl="parChTrans1D4" presStyleIdx="8" presStyleCnt="23"/>
      <dgm:spPr/>
      <dgm:t>
        <a:bodyPr/>
        <a:lstStyle/>
        <a:p>
          <a:endParaRPr lang="en-US"/>
        </a:p>
      </dgm:t>
    </dgm:pt>
    <dgm:pt modelId="{C65CAE3D-7B61-4221-9B48-298FDC4313E6}" type="pres">
      <dgm:prSet presAssocID="{36D4CAD5-FD6A-4F29-83B4-42B04A1382B1}" presName="hierRoot4" presStyleCnt="0"/>
      <dgm:spPr/>
      <dgm:t>
        <a:bodyPr/>
        <a:lstStyle/>
        <a:p>
          <a:endParaRPr lang="en-US"/>
        </a:p>
      </dgm:t>
    </dgm:pt>
    <dgm:pt modelId="{DB06E9C8-F380-4602-9EEA-0DC473461B61}" type="pres">
      <dgm:prSet presAssocID="{36D4CAD5-FD6A-4F29-83B4-42B04A1382B1}" presName="composite4" presStyleCnt="0"/>
      <dgm:spPr/>
      <dgm:t>
        <a:bodyPr/>
        <a:lstStyle/>
        <a:p>
          <a:endParaRPr lang="en-US"/>
        </a:p>
      </dgm:t>
    </dgm:pt>
    <dgm:pt modelId="{26F6391D-59AA-4DA7-A96E-3EFFE3BD8574}" type="pres">
      <dgm:prSet presAssocID="{36D4CAD5-FD6A-4F29-83B4-42B04A1382B1}" presName="background4" presStyleLbl="node4" presStyleIdx="8" presStyleCnt="23"/>
      <dgm:spPr/>
      <dgm:t>
        <a:bodyPr/>
        <a:lstStyle/>
        <a:p>
          <a:endParaRPr lang="en-US"/>
        </a:p>
      </dgm:t>
    </dgm:pt>
    <dgm:pt modelId="{89A6741D-879D-4772-B983-264AAE71C3D1}" type="pres">
      <dgm:prSet presAssocID="{36D4CAD5-FD6A-4F29-83B4-42B04A1382B1}" presName="text4" presStyleLbl="fgAcc4" presStyleIdx="8" presStyleCnt="23">
        <dgm:presLayoutVars>
          <dgm:chPref val="3"/>
        </dgm:presLayoutVars>
      </dgm:prSet>
      <dgm:spPr/>
      <dgm:t>
        <a:bodyPr/>
        <a:lstStyle/>
        <a:p>
          <a:endParaRPr lang="en-US"/>
        </a:p>
      </dgm:t>
    </dgm:pt>
    <dgm:pt modelId="{9F341EB2-9678-4ECB-B88E-D59EC4EA758E}" type="pres">
      <dgm:prSet presAssocID="{36D4CAD5-FD6A-4F29-83B4-42B04A1382B1}" presName="hierChild5" presStyleCnt="0"/>
      <dgm:spPr/>
      <dgm:t>
        <a:bodyPr/>
        <a:lstStyle/>
        <a:p>
          <a:endParaRPr lang="en-US"/>
        </a:p>
      </dgm:t>
    </dgm:pt>
    <dgm:pt modelId="{F20F2749-AFC5-42EE-8849-196784DA03EA}" type="pres">
      <dgm:prSet presAssocID="{BD9CC2C4-CABC-458F-9C15-4E1F95D2F89A}" presName="Name23" presStyleLbl="parChTrans1D4" presStyleIdx="9" presStyleCnt="23"/>
      <dgm:spPr/>
      <dgm:t>
        <a:bodyPr/>
        <a:lstStyle/>
        <a:p>
          <a:endParaRPr lang="en-US"/>
        </a:p>
      </dgm:t>
    </dgm:pt>
    <dgm:pt modelId="{F8EA9334-740C-4B1F-BCC4-5961054404BF}" type="pres">
      <dgm:prSet presAssocID="{40E564FB-09E0-4755-8F56-E194A3B54222}" presName="hierRoot4" presStyleCnt="0"/>
      <dgm:spPr/>
      <dgm:t>
        <a:bodyPr/>
        <a:lstStyle/>
        <a:p>
          <a:endParaRPr lang="en-US"/>
        </a:p>
      </dgm:t>
    </dgm:pt>
    <dgm:pt modelId="{82093CAD-84EE-4EAB-9333-7E5DF67395D2}" type="pres">
      <dgm:prSet presAssocID="{40E564FB-09E0-4755-8F56-E194A3B54222}" presName="composite4" presStyleCnt="0"/>
      <dgm:spPr/>
      <dgm:t>
        <a:bodyPr/>
        <a:lstStyle/>
        <a:p>
          <a:endParaRPr lang="en-US"/>
        </a:p>
      </dgm:t>
    </dgm:pt>
    <dgm:pt modelId="{C209BEE2-389C-42ED-8D8F-1859938AAAC3}" type="pres">
      <dgm:prSet presAssocID="{40E564FB-09E0-4755-8F56-E194A3B54222}" presName="background4" presStyleLbl="node4" presStyleIdx="9" presStyleCnt="23"/>
      <dgm:spPr/>
      <dgm:t>
        <a:bodyPr/>
        <a:lstStyle/>
        <a:p>
          <a:endParaRPr lang="en-US"/>
        </a:p>
      </dgm:t>
    </dgm:pt>
    <dgm:pt modelId="{7D18F1D7-232C-4C41-92EC-F59663D181BF}" type="pres">
      <dgm:prSet presAssocID="{40E564FB-09E0-4755-8F56-E194A3B54222}" presName="text4" presStyleLbl="fgAcc4" presStyleIdx="9" presStyleCnt="23">
        <dgm:presLayoutVars>
          <dgm:chPref val="3"/>
        </dgm:presLayoutVars>
      </dgm:prSet>
      <dgm:spPr/>
      <dgm:t>
        <a:bodyPr/>
        <a:lstStyle/>
        <a:p>
          <a:endParaRPr lang="en-US"/>
        </a:p>
      </dgm:t>
    </dgm:pt>
    <dgm:pt modelId="{165E7FC8-361E-46C3-BBC3-6D252FBA4678}" type="pres">
      <dgm:prSet presAssocID="{40E564FB-09E0-4755-8F56-E194A3B54222}" presName="hierChild5" presStyleCnt="0"/>
      <dgm:spPr/>
      <dgm:t>
        <a:bodyPr/>
        <a:lstStyle/>
        <a:p>
          <a:endParaRPr lang="en-US"/>
        </a:p>
      </dgm:t>
    </dgm:pt>
    <dgm:pt modelId="{B6874E41-4E66-419E-A770-67ABC5B5673C}" type="pres">
      <dgm:prSet presAssocID="{232BFA60-3F4D-4DB6-884F-AEA88D427516}" presName="Name23" presStyleLbl="parChTrans1D4" presStyleIdx="10" presStyleCnt="23"/>
      <dgm:spPr/>
      <dgm:t>
        <a:bodyPr/>
        <a:lstStyle/>
        <a:p>
          <a:endParaRPr lang="en-US"/>
        </a:p>
      </dgm:t>
    </dgm:pt>
    <dgm:pt modelId="{E0779E7B-CE05-4D39-BDC6-94170DF672D8}" type="pres">
      <dgm:prSet presAssocID="{27A4BCE4-889B-43E2-9441-6599C9527559}" presName="hierRoot4" presStyleCnt="0"/>
      <dgm:spPr/>
      <dgm:t>
        <a:bodyPr/>
        <a:lstStyle/>
        <a:p>
          <a:endParaRPr lang="en-US"/>
        </a:p>
      </dgm:t>
    </dgm:pt>
    <dgm:pt modelId="{EC5BF1FD-8AE0-41C8-9BF3-3F7F8C3B2EFA}" type="pres">
      <dgm:prSet presAssocID="{27A4BCE4-889B-43E2-9441-6599C9527559}" presName="composite4" presStyleCnt="0"/>
      <dgm:spPr/>
      <dgm:t>
        <a:bodyPr/>
        <a:lstStyle/>
        <a:p>
          <a:endParaRPr lang="en-US"/>
        </a:p>
      </dgm:t>
    </dgm:pt>
    <dgm:pt modelId="{E5CD2BA9-C84E-413A-B4D4-304516E8174D}" type="pres">
      <dgm:prSet presAssocID="{27A4BCE4-889B-43E2-9441-6599C9527559}" presName="background4" presStyleLbl="node4" presStyleIdx="10" presStyleCnt="23"/>
      <dgm:spPr/>
      <dgm:t>
        <a:bodyPr/>
        <a:lstStyle/>
        <a:p>
          <a:endParaRPr lang="en-US"/>
        </a:p>
      </dgm:t>
    </dgm:pt>
    <dgm:pt modelId="{25FD7CA3-64A4-41DE-A333-497B3D8DEFC6}" type="pres">
      <dgm:prSet presAssocID="{27A4BCE4-889B-43E2-9441-6599C9527559}" presName="text4" presStyleLbl="fgAcc4" presStyleIdx="10" presStyleCnt="23">
        <dgm:presLayoutVars>
          <dgm:chPref val="3"/>
        </dgm:presLayoutVars>
      </dgm:prSet>
      <dgm:spPr/>
      <dgm:t>
        <a:bodyPr/>
        <a:lstStyle/>
        <a:p>
          <a:endParaRPr lang="en-US"/>
        </a:p>
      </dgm:t>
    </dgm:pt>
    <dgm:pt modelId="{E327867D-1F2C-4BA4-8A2D-34C655BEEE1C}" type="pres">
      <dgm:prSet presAssocID="{27A4BCE4-889B-43E2-9441-6599C9527559}" presName="hierChild5" presStyleCnt="0"/>
      <dgm:spPr/>
      <dgm:t>
        <a:bodyPr/>
        <a:lstStyle/>
        <a:p>
          <a:endParaRPr lang="en-US"/>
        </a:p>
      </dgm:t>
    </dgm:pt>
    <dgm:pt modelId="{AB471D7B-CB0A-47A3-83A4-40C44E3D0EC8}" type="pres">
      <dgm:prSet presAssocID="{AAEFA466-11B4-4B72-BF5A-0A52869FEAE9}" presName="Name23" presStyleLbl="parChTrans1D4" presStyleIdx="11" presStyleCnt="23"/>
      <dgm:spPr/>
      <dgm:t>
        <a:bodyPr/>
        <a:lstStyle/>
        <a:p>
          <a:endParaRPr lang="en-US"/>
        </a:p>
      </dgm:t>
    </dgm:pt>
    <dgm:pt modelId="{3CCF5E54-81FE-407B-87D4-72F2218062D7}" type="pres">
      <dgm:prSet presAssocID="{982653ED-FE84-4FAA-AFE2-EE5B2C4B5BFB}" presName="hierRoot4" presStyleCnt="0"/>
      <dgm:spPr/>
      <dgm:t>
        <a:bodyPr/>
        <a:lstStyle/>
        <a:p>
          <a:endParaRPr lang="en-US"/>
        </a:p>
      </dgm:t>
    </dgm:pt>
    <dgm:pt modelId="{610028F2-AA3A-4404-8A1B-5E55244AA8E3}" type="pres">
      <dgm:prSet presAssocID="{982653ED-FE84-4FAA-AFE2-EE5B2C4B5BFB}" presName="composite4" presStyleCnt="0"/>
      <dgm:spPr/>
      <dgm:t>
        <a:bodyPr/>
        <a:lstStyle/>
        <a:p>
          <a:endParaRPr lang="en-US"/>
        </a:p>
      </dgm:t>
    </dgm:pt>
    <dgm:pt modelId="{33E64FB4-8938-4362-AEB8-A11613BE508D}" type="pres">
      <dgm:prSet presAssocID="{982653ED-FE84-4FAA-AFE2-EE5B2C4B5BFB}" presName="background4" presStyleLbl="node4" presStyleIdx="11" presStyleCnt="23"/>
      <dgm:spPr/>
      <dgm:t>
        <a:bodyPr/>
        <a:lstStyle/>
        <a:p>
          <a:endParaRPr lang="en-US"/>
        </a:p>
      </dgm:t>
    </dgm:pt>
    <dgm:pt modelId="{A882232C-75FE-4841-BC6E-67B0F6439857}" type="pres">
      <dgm:prSet presAssocID="{982653ED-FE84-4FAA-AFE2-EE5B2C4B5BFB}" presName="text4" presStyleLbl="fgAcc4" presStyleIdx="11" presStyleCnt="23">
        <dgm:presLayoutVars>
          <dgm:chPref val="3"/>
        </dgm:presLayoutVars>
      </dgm:prSet>
      <dgm:spPr/>
      <dgm:t>
        <a:bodyPr/>
        <a:lstStyle/>
        <a:p>
          <a:endParaRPr lang="en-US"/>
        </a:p>
      </dgm:t>
    </dgm:pt>
    <dgm:pt modelId="{9EC6C099-8944-4F45-8B11-4EC1EEF61605}" type="pres">
      <dgm:prSet presAssocID="{982653ED-FE84-4FAA-AFE2-EE5B2C4B5BFB}" presName="hierChild5" presStyleCnt="0"/>
      <dgm:spPr/>
      <dgm:t>
        <a:bodyPr/>
        <a:lstStyle/>
        <a:p>
          <a:endParaRPr lang="en-US"/>
        </a:p>
      </dgm:t>
    </dgm:pt>
    <dgm:pt modelId="{67BD86B6-68AE-426A-ACC4-7EAA142426B9}" type="pres">
      <dgm:prSet presAssocID="{C0FC925E-C30B-413B-B926-D9FFC3C0F177}" presName="Name23" presStyleLbl="parChTrans1D4" presStyleIdx="12" presStyleCnt="23"/>
      <dgm:spPr/>
      <dgm:t>
        <a:bodyPr/>
        <a:lstStyle/>
        <a:p>
          <a:endParaRPr lang="en-US"/>
        </a:p>
      </dgm:t>
    </dgm:pt>
    <dgm:pt modelId="{F2FF7D38-5C6B-4D24-9635-BE40A22FD36B}" type="pres">
      <dgm:prSet presAssocID="{99CB39B7-A7F5-4CBE-9F69-2A858F70A1A1}" presName="hierRoot4" presStyleCnt="0"/>
      <dgm:spPr/>
      <dgm:t>
        <a:bodyPr/>
        <a:lstStyle/>
        <a:p>
          <a:endParaRPr lang="en-US"/>
        </a:p>
      </dgm:t>
    </dgm:pt>
    <dgm:pt modelId="{167B13F6-2465-4459-8A2B-4443002D4EE0}" type="pres">
      <dgm:prSet presAssocID="{99CB39B7-A7F5-4CBE-9F69-2A858F70A1A1}" presName="composite4" presStyleCnt="0"/>
      <dgm:spPr/>
      <dgm:t>
        <a:bodyPr/>
        <a:lstStyle/>
        <a:p>
          <a:endParaRPr lang="en-US"/>
        </a:p>
      </dgm:t>
    </dgm:pt>
    <dgm:pt modelId="{1DBE336D-C712-49F5-A6CB-5F354B4C8799}" type="pres">
      <dgm:prSet presAssocID="{99CB39B7-A7F5-4CBE-9F69-2A858F70A1A1}" presName="background4" presStyleLbl="node4" presStyleIdx="12" presStyleCnt="23"/>
      <dgm:spPr/>
      <dgm:t>
        <a:bodyPr/>
        <a:lstStyle/>
        <a:p>
          <a:endParaRPr lang="en-US"/>
        </a:p>
      </dgm:t>
    </dgm:pt>
    <dgm:pt modelId="{727D719B-8D8F-41CF-9417-6CDBBDDC8E9F}" type="pres">
      <dgm:prSet presAssocID="{99CB39B7-A7F5-4CBE-9F69-2A858F70A1A1}" presName="text4" presStyleLbl="fgAcc4" presStyleIdx="12" presStyleCnt="23">
        <dgm:presLayoutVars>
          <dgm:chPref val="3"/>
        </dgm:presLayoutVars>
      </dgm:prSet>
      <dgm:spPr/>
      <dgm:t>
        <a:bodyPr/>
        <a:lstStyle/>
        <a:p>
          <a:endParaRPr lang="en-US"/>
        </a:p>
      </dgm:t>
    </dgm:pt>
    <dgm:pt modelId="{063E7B51-85E4-407B-947A-F3F17815F769}" type="pres">
      <dgm:prSet presAssocID="{99CB39B7-A7F5-4CBE-9F69-2A858F70A1A1}" presName="hierChild5" presStyleCnt="0"/>
      <dgm:spPr/>
      <dgm:t>
        <a:bodyPr/>
        <a:lstStyle/>
        <a:p>
          <a:endParaRPr lang="en-US"/>
        </a:p>
      </dgm:t>
    </dgm:pt>
    <dgm:pt modelId="{A2D2EB72-E3C2-4B7F-AC47-28D40964EAC5}" type="pres">
      <dgm:prSet presAssocID="{6732514C-EA75-4D0C-968E-0BBA501EE833}" presName="Name23" presStyleLbl="parChTrans1D4" presStyleIdx="13" presStyleCnt="23"/>
      <dgm:spPr/>
      <dgm:t>
        <a:bodyPr/>
        <a:lstStyle/>
        <a:p>
          <a:endParaRPr lang="en-US"/>
        </a:p>
      </dgm:t>
    </dgm:pt>
    <dgm:pt modelId="{0A101C34-817B-4E0F-AF4B-0A0BB796F4A7}" type="pres">
      <dgm:prSet presAssocID="{25491797-F3DB-4299-A91B-68E5D68B8E3C}" presName="hierRoot4" presStyleCnt="0"/>
      <dgm:spPr/>
      <dgm:t>
        <a:bodyPr/>
        <a:lstStyle/>
        <a:p>
          <a:endParaRPr lang="en-US"/>
        </a:p>
      </dgm:t>
    </dgm:pt>
    <dgm:pt modelId="{C8C33F34-CD77-4256-933A-471FBC1FE0D0}" type="pres">
      <dgm:prSet presAssocID="{25491797-F3DB-4299-A91B-68E5D68B8E3C}" presName="composite4" presStyleCnt="0"/>
      <dgm:spPr/>
      <dgm:t>
        <a:bodyPr/>
        <a:lstStyle/>
        <a:p>
          <a:endParaRPr lang="en-US"/>
        </a:p>
      </dgm:t>
    </dgm:pt>
    <dgm:pt modelId="{3978A451-5E57-4A20-9BD2-E9505CE2268E}" type="pres">
      <dgm:prSet presAssocID="{25491797-F3DB-4299-A91B-68E5D68B8E3C}" presName="background4" presStyleLbl="node4" presStyleIdx="13" presStyleCnt="23"/>
      <dgm:spPr/>
      <dgm:t>
        <a:bodyPr/>
        <a:lstStyle/>
        <a:p>
          <a:endParaRPr lang="en-US"/>
        </a:p>
      </dgm:t>
    </dgm:pt>
    <dgm:pt modelId="{319180A0-B92D-4368-9A4B-5AFE251DB678}" type="pres">
      <dgm:prSet presAssocID="{25491797-F3DB-4299-A91B-68E5D68B8E3C}" presName="text4" presStyleLbl="fgAcc4" presStyleIdx="13" presStyleCnt="23">
        <dgm:presLayoutVars>
          <dgm:chPref val="3"/>
        </dgm:presLayoutVars>
      </dgm:prSet>
      <dgm:spPr/>
      <dgm:t>
        <a:bodyPr/>
        <a:lstStyle/>
        <a:p>
          <a:endParaRPr lang="en-US"/>
        </a:p>
      </dgm:t>
    </dgm:pt>
    <dgm:pt modelId="{67C64EB5-A6EB-4893-91B9-2E66F5638A31}" type="pres">
      <dgm:prSet presAssocID="{25491797-F3DB-4299-A91B-68E5D68B8E3C}" presName="hierChild5" presStyleCnt="0"/>
      <dgm:spPr/>
      <dgm:t>
        <a:bodyPr/>
        <a:lstStyle/>
        <a:p>
          <a:endParaRPr lang="en-US"/>
        </a:p>
      </dgm:t>
    </dgm:pt>
    <dgm:pt modelId="{004570B2-1E4D-4304-8B57-D12AF373A405}" type="pres">
      <dgm:prSet presAssocID="{170E306B-CA61-4115-902A-18F856B7AB72}" presName="Name23" presStyleLbl="parChTrans1D4" presStyleIdx="14" presStyleCnt="23"/>
      <dgm:spPr/>
      <dgm:t>
        <a:bodyPr/>
        <a:lstStyle/>
        <a:p>
          <a:endParaRPr lang="en-US"/>
        </a:p>
      </dgm:t>
    </dgm:pt>
    <dgm:pt modelId="{88A8456D-F062-4C5E-BCE0-942BF61A2457}" type="pres">
      <dgm:prSet presAssocID="{48D97CD4-0122-491F-AF12-A4A2BE3743ED}" presName="hierRoot4" presStyleCnt="0"/>
      <dgm:spPr/>
      <dgm:t>
        <a:bodyPr/>
        <a:lstStyle/>
        <a:p>
          <a:endParaRPr lang="en-US"/>
        </a:p>
      </dgm:t>
    </dgm:pt>
    <dgm:pt modelId="{33C1090E-2741-49CC-AD45-48B31B25906B}" type="pres">
      <dgm:prSet presAssocID="{48D97CD4-0122-491F-AF12-A4A2BE3743ED}" presName="composite4" presStyleCnt="0"/>
      <dgm:spPr/>
      <dgm:t>
        <a:bodyPr/>
        <a:lstStyle/>
        <a:p>
          <a:endParaRPr lang="en-US"/>
        </a:p>
      </dgm:t>
    </dgm:pt>
    <dgm:pt modelId="{70831DAD-8FCF-4828-AD4A-30CD30D74F30}" type="pres">
      <dgm:prSet presAssocID="{48D97CD4-0122-491F-AF12-A4A2BE3743ED}" presName="background4" presStyleLbl="node4" presStyleIdx="14" presStyleCnt="23"/>
      <dgm:spPr/>
      <dgm:t>
        <a:bodyPr/>
        <a:lstStyle/>
        <a:p>
          <a:endParaRPr lang="en-US"/>
        </a:p>
      </dgm:t>
    </dgm:pt>
    <dgm:pt modelId="{51034903-BF9F-4526-8CB8-AE249FC863AE}" type="pres">
      <dgm:prSet presAssocID="{48D97CD4-0122-491F-AF12-A4A2BE3743ED}" presName="text4" presStyleLbl="fgAcc4" presStyleIdx="14" presStyleCnt="23">
        <dgm:presLayoutVars>
          <dgm:chPref val="3"/>
        </dgm:presLayoutVars>
      </dgm:prSet>
      <dgm:spPr/>
      <dgm:t>
        <a:bodyPr/>
        <a:lstStyle/>
        <a:p>
          <a:endParaRPr lang="en-US"/>
        </a:p>
      </dgm:t>
    </dgm:pt>
    <dgm:pt modelId="{BF655E19-3F9D-4ADD-A08C-241635FB051A}" type="pres">
      <dgm:prSet presAssocID="{48D97CD4-0122-491F-AF12-A4A2BE3743ED}" presName="hierChild5" presStyleCnt="0"/>
      <dgm:spPr/>
      <dgm:t>
        <a:bodyPr/>
        <a:lstStyle/>
        <a:p>
          <a:endParaRPr lang="en-US"/>
        </a:p>
      </dgm:t>
    </dgm:pt>
    <dgm:pt modelId="{51F93C63-DEB1-44DA-87D3-0488098C5361}" type="pres">
      <dgm:prSet presAssocID="{A0DDF983-1798-45F8-B3F7-0BF2507A1C38}" presName="Name23" presStyleLbl="parChTrans1D4" presStyleIdx="15" presStyleCnt="23"/>
      <dgm:spPr/>
      <dgm:t>
        <a:bodyPr/>
        <a:lstStyle/>
        <a:p>
          <a:endParaRPr lang="en-US"/>
        </a:p>
      </dgm:t>
    </dgm:pt>
    <dgm:pt modelId="{A9A49C77-3E0F-4743-934C-AECA198B61E8}" type="pres">
      <dgm:prSet presAssocID="{30E7F000-A76B-48E2-B71E-4D3207874931}" presName="hierRoot4" presStyleCnt="0"/>
      <dgm:spPr/>
      <dgm:t>
        <a:bodyPr/>
        <a:lstStyle/>
        <a:p>
          <a:endParaRPr lang="en-US"/>
        </a:p>
      </dgm:t>
    </dgm:pt>
    <dgm:pt modelId="{64C363CC-C52A-40B5-84FE-8158584853E1}" type="pres">
      <dgm:prSet presAssocID="{30E7F000-A76B-48E2-B71E-4D3207874931}" presName="composite4" presStyleCnt="0"/>
      <dgm:spPr/>
      <dgm:t>
        <a:bodyPr/>
        <a:lstStyle/>
        <a:p>
          <a:endParaRPr lang="en-US"/>
        </a:p>
      </dgm:t>
    </dgm:pt>
    <dgm:pt modelId="{57ED6E6C-6E10-47C1-B508-9577B141169F}" type="pres">
      <dgm:prSet presAssocID="{30E7F000-A76B-48E2-B71E-4D3207874931}" presName="background4" presStyleLbl="node4" presStyleIdx="15" presStyleCnt="23"/>
      <dgm:spPr/>
      <dgm:t>
        <a:bodyPr/>
        <a:lstStyle/>
        <a:p>
          <a:endParaRPr lang="en-US"/>
        </a:p>
      </dgm:t>
    </dgm:pt>
    <dgm:pt modelId="{81D4EECF-66AF-4C6E-BF24-0B89D2458862}" type="pres">
      <dgm:prSet presAssocID="{30E7F000-A76B-48E2-B71E-4D3207874931}" presName="text4" presStyleLbl="fgAcc4" presStyleIdx="15" presStyleCnt="23">
        <dgm:presLayoutVars>
          <dgm:chPref val="3"/>
        </dgm:presLayoutVars>
      </dgm:prSet>
      <dgm:spPr/>
      <dgm:t>
        <a:bodyPr/>
        <a:lstStyle/>
        <a:p>
          <a:endParaRPr lang="en-US"/>
        </a:p>
      </dgm:t>
    </dgm:pt>
    <dgm:pt modelId="{DC01CF80-4097-4F99-9D51-DA6B2775C971}" type="pres">
      <dgm:prSet presAssocID="{30E7F000-A76B-48E2-B71E-4D3207874931}" presName="hierChild5" presStyleCnt="0"/>
      <dgm:spPr/>
      <dgm:t>
        <a:bodyPr/>
        <a:lstStyle/>
        <a:p>
          <a:endParaRPr lang="en-US"/>
        </a:p>
      </dgm:t>
    </dgm:pt>
    <dgm:pt modelId="{D0ED849A-AAE4-4C0C-B879-E524ECF53F41}" type="pres">
      <dgm:prSet presAssocID="{7037B42A-206E-4C5D-A0B1-BAAA4E2AE03B}" presName="Name23" presStyleLbl="parChTrans1D4" presStyleIdx="16" presStyleCnt="23"/>
      <dgm:spPr/>
      <dgm:t>
        <a:bodyPr/>
        <a:lstStyle/>
        <a:p>
          <a:endParaRPr lang="en-US"/>
        </a:p>
      </dgm:t>
    </dgm:pt>
    <dgm:pt modelId="{30A19315-4440-4BA8-B4E8-6973EF042E22}" type="pres">
      <dgm:prSet presAssocID="{DE24068E-9B85-4803-B735-ADC7821CF92D}" presName="hierRoot4" presStyleCnt="0"/>
      <dgm:spPr/>
      <dgm:t>
        <a:bodyPr/>
        <a:lstStyle/>
        <a:p>
          <a:endParaRPr lang="en-US"/>
        </a:p>
      </dgm:t>
    </dgm:pt>
    <dgm:pt modelId="{B4F2A763-0E74-4B03-AE7F-672427591FA6}" type="pres">
      <dgm:prSet presAssocID="{DE24068E-9B85-4803-B735-ADC7821CF92D}" presName="composite4" presStyleCnt="0"/>
      <dgm:spPr/>
      <dgm:t>
        <a:bodyPr/>
        <a:lstStyle/>
        <a:p>
          <a:endParaRPr lang="en-US"/>
        </a:p>
      </dgm:t>
    </dgm:pt>
    <dgm:pt modelId="{C8ABA1F7-1EF7-4ECE-A606-08219D5600EA}" type="pres">
      <dgm:prSet presAssocID="{DE24068E-9B85-4803-B735-ADC7821CF92D}" presName="background4" presStyleLbl="node4" presStyleIdx="16" presStyleCnt="23"/>
      <dgm:spPr/>
      <dgm:t>
        <a:bodyPr/>
        <a:lstStyle/>
        <a:p>
          <a:endParaRPr lang="en-US"/>
        </a:p>
      </dgm:t>
    </dgm:pt>
    <dgm:pt modelId="{13C138CE-EC5E-423C-BA06-9354D268A852}" type="pres">
      <dgm:prSet presAssocID="{DE24068E-9B85-4803-B735-ADC7821CF92D}" presName="text4" presStyleLbl="fgAcc4" presStyleIdx="16" presStyleCnt="23">
        <dgm:presLayoutVars>
          <dgm:chPref val="3"/>
        </dgm:presLayoutVars>
      </dgm:prSet>
      <dgm:spPr/>
      <dgm:t>
        <a:bodyPr/>
        <a:lstStyle/>
        <a:p>
          <a:endParaRPr lang="en-US"/>
        </a:p>
      </dgm:t>
    </dgm:pt>
    <dgm:pt modelId="{F267DAE9-4D48-4C09-B727-8C63AE9AD8AB}" type="pres">
      <dgm:prSet presAssocID="{DE24068E-9B85-4803-B735-ADC7821CF92D}" presName="hierChild5" presStyleCnt="0"/>
      <dgm:spPr/>
      <dgm:t>
        <a:bodyPr/>
        <a:lstStyle/>
        <a:p>
          <a:endParaRPr lang="en-US"/>
        </a:p>
      </dgm:t>
    </dgm:pt>
    <dgm:pt modelId="{87676F1D-125A-49B1-8B78-9A1AC2A3E2A7}" type="pres">
      <dgm:prSet presAssocID="{0462FBA8-B00B-4437-A50D-FFFBD1915B5A}" presName="Name23" presStyleLbl="parChTrans1D4" presStyleIdx="17" presStyleCnt="23"/>
      <dgm:spPr/>
      <dgm:t>
        <a:bodyPr/>
        <a:lstStyle/>
        <a:p>
          <a:endParaRPr lang="en-US"/>
        </a:p>
      </dgm:t>
    </dgm:pt>
    <dgm:pt modelId="{E501B15F-FEBC-4A78-8B26-D8C9EB027AF1}" type="pres">
      <dgm:prSet presAssocID="{FF1A61CA-FB7F-477B-ACD7-78F0F9B8A3DE}" presName="hierRoot4" presStyleCnt="0"/>
      <dgm:spPr/>
      <dgm:t>
        <a:bodyPr/>
        <a:lstStyle/>
        <a:p>
          <a:endParaRPr lang="en-US"/>
        </a:p>
      </dgm:t>
    </dgm:pt>
    <dgm:pt modelId="{682349A6-0209-4D4A-9C18-8A6B0FE624B4}" type="pres">
      <dgm:prSet presAssocID="{FF1A61CA-FB7F-477B-ACD7-78F0F9B8A3DE}" presName="composite4" presStyleCnt="0"/>
      <dgm:spPr/>
      <dgm:t>
        <a:bodyPr/>
        <a:lstStyle/>
        <a:p>
          <a:endParaRPr lang="en-US"/>
        </a:p>
      </dgm:t>
    </dgm:pt>
    <dgm:pt modelId="{FD0CA7D5-6A37-453D-B0F9-93D4D181A42C}" type="pres">
      <dgm:prSet presAssocID="{FF1A61CA-FB7F-477B-ACD7-78F0F9B8A3DE}" presName="background4" presStyleLbl="node4" presStyleIdx="17" presStyleCnt="23"/>
      <dgm:spPr/>
      <dgm:t>
        <a:bodyPr/>
        <a:lstStyle/>
        <a:p>
          <a:endParaRPr lang="en-US"/>
        </a:p>
      </dgm:t>
    </dgm:pt>
    <dgm:pt modelId="{69B68FBF-749D-4B08-8676-EE97733D4AC5}" type="pres">
      <dgm:prSet presAssocID="{FF1A61CA-FB7F-477B-ACD7-78F0F9B8A3DE}" presName="text4" presStyleLbl="fgAcc4" presStyleIdx="17" presStyleCnt="23">
        <dgm:presLayoutVars>
          <dgm:chPref val="3"/>
        </dgm:presLayoutVars>
      </dgm:prSet>
      <dgm:spPr/>
      <dgm:t>
        <a:bodyPr/>
        <a:lstStyle/>
        <a:p>
          <a:endParaRPr lang="en-US"/>
        </a:p>
      </dgm:t>
    </dgm:pt>
    <dgm:pt modelId="{5C2D368E-D0F0-49EB-8D39-D725EF82AB3E}" type="pres">
      <dgm:prSet presAssocID="{FF1A61CA-FB7F-477B-ACD7-78F0F9B8A3DE}" presName="hierChild5" presStyleCnt="0"/>
      <dgm:spPr/>
      <dgm:t>
        <a:bodyPr/>
        <a:lstStyle/>
        <a:p>
          <a:endParaRPr lang="en-US"/>
        </a:p>
      </dgm:t>
    </dgm:pt>
    <dgm:pt modelId="{B5948BC6-550B-48A1-A617-D6023624E522}" type="pres">
      <dgm:prSet presAssocID="{9FB3C736-EA87-471E-9373-84E1DCE49953}" presName="Name23" presStyleLbl="parChTrans1D4" presStyleIdx="18" presStyleCnt="23"/>
      <dgm:spPr/>
      <dgm:t>
        <a:bodyPr/>
        <a:lstStyle/>
        <a:p>
          <a:endParaRPr lang="en-US"/>
        </a:p>
      </dgm:t>
    </dgm:pt>
    <dgm:pt modelId="{3DF57EF3-17E9-47DF-A249-4528E3E84FD6}" type="pres">
      <dgm:prSet presAssocID="{180F07C5-15B9-4C3F-8F16-0267F8426BCF}" presName="hierRoot4" presStyleCnt="0"/>
      <dgm:spPr/>
      <dgm:t>
        <a:bodyPr/>
        <a:lstStyle/>
        <a:p>
          <a:endParaRPr lang="en-US"/>
        </a:p>
      </dgm:t>
    </dgm:pt>
    <dgm:pt modelId="{B542C080-9F3A-49BB-B654-BC21310D4D19}" type="pres">
      <dgm:prSet presAssocID="{180F07C5-15B9-4C3F-8F16-0267F8426BCF}" presName="composite4" presStyleCnt="0"/>
      <dgm:spPr/>
      <dgm:t>
        <a:bodyPr/>
        <a:lstStyle/>
        <a:p>
          <a:endParaRPr lang="en-US"/>
        </a:p>
      </dgm:t>
    </dgm:pt>
    <dgm:pt modelId="{37E3380F-58E0-4CD9-B98D-851EA386DDEF}" type="pres">
      <dgm:prSet presAssocID="{180F07C5-15B9-4C3F-8F16-0267F8426BCF}" presName="background4" presStyleLbl="node4" presStyleIdx="18" presStyleCnt="23"/>
      <dgm:spPr/>
      <dgm:t>
        <a:bodyPr/>
        <a:lstStyle/>
        <a:p>
          <a:endParaRPr lang="en-US"/>
        </a:p>
      </dgm:t>
    </dgm:pt>
    <dgm:pt modelId="{CFC06131-3B39-4A5F-B141-56B8A73DB4F9}" type="pres">
      <dgm:prSet presAssocID="{180F07C5-15B9-4C3F-8F16-0267F8426BCF}" presName="text4" presStyleLbl="fgAcc4" presStyleIdx="18" presStyleCnt="23">
        <dgm:presLayoutVars>
          <dgm:chPref val="3"/>
        </dgm:presLayoutVars>
      </dgm:prSet>
      <dgm:spPr/>
      <dgm:t>
        <a:bodyPr/>
        <a:lstStyle/>
        <a:p>
          <a:endParaRPr lang="en-US"/>
        </a:p>
      </dgm:t>
    </dgm:pt>
    <dgm:pt modelId="{606F238B-BAB3-4855-8DC9-24DBA2AECFD5}" type="pres">
      <dgm:prSet presAssocID="{180F07C5-15B9-4C3F-8F16-0267F8426BCF}" presName="hierChild5" presStyleCnt="0"/>
      <dgm:spPr/>
      <dgm:t>
        <a:bodyPr/>
        <a:lstStyle/>
        <a:p>
          <a:endParaRPr lang="en-US"/>
        </a:p>
      </dgm:t>
    </dgm:pt>
    <dgm:pt modelId="{27FF28BF-E06B-4B9F-BB80-C8BC75D82524}" type="pres">
      <dgm:prSet presAssocID="{70565D1F-4217-4FCA-9158-7CE4DF478D33}" presName="Name23" presStyleLbl="parChTrans1D4" presStyleIdx="19" presStyleCnt="23"/>
      <dgm:spPr/>
      <dgm:t>
        <a:bodyPr/>
        <a:lstStyle/>
        <a:p>
          <a:endParaRPr lang="en-US"/>
        </a:p>
      </dgm:t>
    </dgm:pt>
    <dgm:pt modelId="{66E8C15D-A6F6-4EB9-B786-F82842E0680F}" type="pres">
      <dgm:prSet presAssocID="{2831332F-2A22-4F8D-88CC-A93F76769DD2}" presName="hierRoot4" presStyleCnt="0"/>
      <dgm:spPr/>
      <dgm:t>
        <a:bodyPr/>
        <a:lstStyle/>
        <a:p>
          <a:endParaRPr lang="en-US"/>
        </a:p>
      </dgm:t>
    </dgm:pt>
    <dgm:pt modelId="{F6A6C050-A2A8-4263-BFB2-3861064758FC}" type="pres">
      <dgm:prSet presAssocID="{2831332F-2A22-4F8D-88CC-A93F76769DD2}" presName="composite4" presStyleCnt="0"/>
      <dgm:spPr/>
      <dgm:t>
        <a:bodyPr/>
        <a:lstStyle/>
        <a:p>
          <a:endParaRPr lang="en-US"/>
        </a:p>
      </dgm:t>
    </dgm:pt>
    <dgm:pt modelId="{1F828110-53CE-493F-AEAF-88D6F7049582}" type="pres">
      <dgm:prSet presAssocID="{2831332F-2A22-4F8D-88CC-A93F76769DD2}" presName="background4" presStyleLbl="node4" presStyleIdx="19" presStyleCnt="23"/>
      <dgm:spPr/>
      <dgm:t>
        <a:bodyPr/>
        <a:lstStyle/>
        <a:p>
          <a:endParaRPr lang="en-US"/>
        </a:p>
      </dgm:t>
    </dgm:pt>
    <dgm:pt modelId="{6C0D9A9D-88FA-419A-BD0A-1163DBD0E33D}" type="pres">
      <dgm:prSet presAssocID="{2831332F-2A22-4F8D-88CC-A93F76769DD2}" presName="text4" presStyleLbl="fgAcc4" presStyleIdx="19" presStyleCnt="23">
        <dgm:presLayoutVars>
          <dgm:chPref val="3"/>
        </dgm:presLayoutVars>
      </dgm:prSet>
      <dgm:spPr/>
      <dgm:t>
        <a:bodyPr/>
        <a:lstStyle/>
        <a:p>
          <a:endParaRPr lang="en-US"/>
        </a:p>
      </dgm:t>
    </dgm:pt>
    <dgm:pt modelId="{1AAF0513-EBB3-4476-9100-E68B0732E05B}" type="pres">
      <dgm:prSet presAssocID="{2831332F-2A22-4F8D-88CC-A93F76769DD2}" presName="hierChild5" presStyleCnt="0"/>
      <dgm:spPr/>
      <dgm:t>
        <a:bodyPr/>
        <a:lstStyle/>
        <a:p>
          <a:endParaRPr lang="en-US"/>
        </a:p>
      </dgm:t>
    </dgm:pt>
    <dgm:pt modelId="{F08502DE-3878-4F52-9B5D-F75C729ED803}" type="pres">
      <dgm:prSet presAssocID="{D456AA0A-A558-4D84-9E43-F9E81B827B7B}" presName="Name23" presStyleLbl="parChTrans1D4" presStyleIdx="20" presStyleCnt="23"/>
      <dgm:spPr/>
      <dgm:t>
        <a:bodyPr/>
        <a:lstStyle/>
        <a:p>
          <a:endParaRPr lang="en-US"/>
        </a:p>
      </dgm:t>
    </dgm:pt>
    <dgm:pt modelId="{517EF19E-8EB5-4EE3-A8BF-E461B498F0E0}" type="pres">
      <dgm:prSet presAssocID="{37D93C0E-F7C4-4780-93DF-8DDD7E56D611}" presName="hierRoot4" presStyleCnt="0"/>
      <dgm:spPr/>
      <dgm:t>
        <a:bodyPr/>
        <a:lstStyle/>
        <a:p>
          <a:endParaRPr lang="en-US"/>
        </a:p>
      </dgm:t>
    </dgm:pt>
    <dgm:pt modelId="{31345FE0-AB46-4931-842C-AB48FF289EC6}" type="pres">
      <dgm:prSet presAssocID="{37D93C0E-F7C4-4780-93DF-8DDD7E56D611}" presName="composite4" presStyleCnt="0"/>
      <dgm:spPr/>
      <dgm:t>
        <a:bodyPr/>
        <a:lstStyle/>
        <a:p>
          <a:endParaRPr lang="en-US"/>
        </a:p>
      </dgm:t>
    </dgm:pt>
    <dgm:pt modelId="{0EA5A603-4BAA-448B-A224-80C68226F2D9}" type="pres">
      <dgm:prSet presAssocID="{37D93C0E-F7C4-4780-93DF-8DDD7E56D611}" presName="background4" presStyleLbl="node4" presStyleIdx="20" presStyleCnt="23"/>
      <dgm:spPr/>
      <dgm:t>
        <a:bodyPr/>
        <a:lstStyle/>
        <a:p>
          <a:endParaRPr lang="en-US"/>
        </a:p>
      </dgm:t>
    </dgm:pt>
    <dgm:pt modelId="{0CE264CA-0167-4111-A2D3-E18E77A011C7}" type="pres">
      <dgm:prSet presAssocID="{37D93C0E-F7C4-4780-93DF-8DDD7E56D611}" presName="text4" presStyleLbl="fgAcc4" presStyleIdx="20" presStyleCnt="23">
        <dgm:presLayoutVars>
          <dgm:chPref val="3"/>
        </dgm:presLayoutVars>
      </dgm:prSet>
      <dgm:spPr/>
      <dgm:t>
        <a:bodyPr/>
        <a:lstStyle/>
        <a:p>
          <a:endParaRPr lang="en-US"/>
        </a:p>
      </dgm:t>
    </dgm:pt>
    <dgm:pt modelId="{0BAA40E7-EBE5-4DE5-8880-3B2955A85601}" type="pres">
      <dgm:prSet presAssocID="{37D93C0E-F7C4-4780-93DF-8DDD7E56D611}" presName="hierChild5" presStyleCnt="0"/>
      <dgm:spPr/>
      <dgm:t>
        <a:bodyPr/>
        <a:lstStyle/>
        <a:p>
          <a:endParaRPr lang="en-US"/>
        </a:p>
      </dgm:t>
    </dgm:pt>
    <dgm:pt modelId="{B62D4893-1111-44FF-A472-7BB1B66784C7}" type="pres">
      <dgm:prSet presAssocID="{BC78F660-230C-408D-AA4D-8281460C2DC4}" presName="Name23" presStyleLbl="parChTrans1D4" presStyleIdx="21" presStyleCnt="23"/>
      <dgm:spPr/>
      <dgm:t>
        <a:bodyPr/>
        <a:lstStyle/>
        <a:p>
          <a:endParaRPr lang="en-US"/>
        </a:p>
      </dgm:t>
    </dgm:pt>
    <dgm:pt modelId="{E5D8C84A-71D2-44F1-8CE9-421FEF0AA830}" type="pres">
      <dgm:prSet presAssocID="{38E77117-B989-4C41-9CFF-A3C890E85A3F}" presName="hierRoot4" presStyleCnt="0"/>
      <dgm:spPr/>
      <dgm:t>
        <a:bodyPr/>
        <a:lstStyle/>
        <a:p>
          <a:endParaRPr lang="en-US"/>
        </a:p>
      </dgm:t>
    </dgm:pt>
    <dgm:pt modelId="{90C9516F-9A9C-4CE0-9734-03CE6BC14913}" type="pres">
      <dgm:prSet presAssocID="{38E77117-B989-4C41-9CFF-A3C890E85A3F}" presName="composite4" presStyleCnt="0"/>
      <dgm:spPr/>
      <dgm:t>
        <a:bodyPr/>
        <a:lstStyle/>
        <a:p>
          <a:endParaRPr lang="en-US"/>
        </a:p>
      </dgm:t>
    </dgm:pt>
    <dgm:pt modelId="{D27C3BD0-4D54-424C-80EB-41BC34AB26BB}" type="pres">
      <dgm:prSet presAssocID="{38E77117-B989-4C41-9CFF-A3C890E85A3F}" presName="background4" presStyleLbl="node4" presStyleIdx="21" presStyleCnt="23"/>
      <dgm:spPr/>
      <dgm:t>
        <a:bodyPr/>
        <a:lstStyle/>
        <a:p>
          <a:endParaRPr lang="en-US"/>
        </a:p>
      </dgm:t>
    </dgm:pt>
    <dgm:pt modelId="{660623A7-01DE-4B4B-B283-88A45F4FC6B4}" type="pres">
      <dgm:prSet presAssocID="{38E77117-B989-4C41-9CFF-A3C890E85A3F}" presName="text4" presStyleLbl="fgAcc4" presStyleIdx="21" presStyleCnt="23">
        <dgm:presLayoutVars>
          <dgm:chPref val="3"/>
        </dgm:presLayoutVars>
      </dgm:prSet>
      <dgm:spPr/>
      <dgm:t>
        <a:bodyPr/>
        <a:lstStyle/>
        <a:p>
          <a:endParaRPr lang="en-US"/>
        </a:p>
      </dgm:t>
    </dgm:pt>
    <dgm:pt modelId="{392E5EC4-6AA9-4CC5-A7BB-CA4381A0FEEB}" type="pres">
      <dgm:prSet presAssocID="{38E77117-B989-4C41-9CFF-A3C890E85A3F}" presName="hierChild5" presStyleCnt="0"/>
      <dgm:spPr/>
      <dgm:t>
        <a:bodyPr/>
        <a:lstStyle/>
        <a:p>
          <a:endParaRPr lang="en-US"/>
        </a:p>
      </dgm:t>
    </dgm:pt>
    <dgm:pt modelId="{4E913995-C0B9-4F7B-9121-681B85BFF2C9}" type="pres">
      <dgm:prSet presAssocID="{5BB513D1-4DFF-488B-9D5B-6DB0BD2A083C}" presName="Name23" presStyleLbl="parChTrans1D4" presStyleIdx="22" presStyleCnt="23"/>
      <dgm:spPr/>
      <dgm:t>
        <a:bodyPr/>
        <a:lstStyle/>
        <a:p>
          <a:endParaRPr lang="en-US"/>
        </a:p>
      </dgm:t>
    </dgm:pt>
    <dgm:pt modelId="{5C780E4B-B81A-4DDA-98A0-95032712A71B}" type="pres">
      <dgm:prSet presAssocID="{173533E3-19B0-4F0F-99FA-3BBB0CEAE07B}" presName="hierRoot4" presStyleCnt="0"/>
      <dgm:spPr/>
      <dgm:t>
        <a:bodyPr/>
        <a:lstStyle/>
        <a:p>
          <a:endParaRPr lang="en-US"/>
        </a:p>
      </dgm:t>
    </dgm:pt>
    <dgm:pt modelId="{BE9AC0CE-165E-4921-BDA0-7A68047ABA6B}" type="pres">
      <dgm:prSet presAssocID="{173533E3-19B0-4F0F-99FA-3BBB0CEAE07B}" presName="composite4" presStyleCnt="0"/>
      <dgm:spPr/>
      <dgm:t>
        <a:bodyPr/>
        <a:lstStyle/>
        <a:p>
          <a:endParaRPr lang="en-US"/>
        </a:p>
      </dgm:t>
    </dgm:pt>
    <dgm:pt modelId="{418DCB6A-ACF1-452B-8A2E-DA33D00C9B37}" type="pres">
      <dgm:prSet presAssocID="{173533E3-19B0-4F0F-99FA-3BBB0CEAE07B}" presName="background4" presStyleLbl="node4" presStyleIdx="22" presStyleCnt="23"/>
      <dgm:spPr/>
      <dgm:t>
        <a:bodyPr/>
        <a:lstStyle/>
        <a:p>
          <a:endParaRPr lang="en-US"/>
        </a:p>
      </dgm:t>
    </dgm:pt>
    <dgm:pt modelId="{A658A039-E2FE-486F-98FA-F1E638190A69}" type="pres">
      <dgm:prSet presAssocID="{173533E3-19B0-4F0F-99FA-3BBB0CEAE07B}" presName="text4" presStyleLbl="fgAcc4" presStyleIdx="22" presStyleCnt="23">
        <dgm:presLayoutVars>
          <dgm:chPref val="3"/>
        </dgm:presLayoutVars>
      </dgm:prSet>
      <dgm:spPr/>
      <dgm:t>
        <a:bodyPr/>
        <a:lstStyle/>
        <a:p>
          <a:endParaRPr lang="en-US"/>
        </a:p>
      </dgm:t>
    </dgm:pt>
    <dgm:pt modelId="{3AEF5E1A-A5ED-49FB-A8A0-22C0144A7FC5}" type="pres">
      <dgm:prSet presAssocID="{173533E3-19B0-4F0F-99FA-3BBB0CEAE07B}" presName="hierChild5" presStyleCnt="0"/>
      <dgm:spPr/>
      <dgm:t>
        <a:bodyPr/>
        <a:lstStyle/>
        <a:p>
          <a:endParaRPr lang="en-US"/>
        </a:p>
      </dgm:t>
    </dgm:pt>
  </dgm:ptLst>
  <dgm:cxnLst>
    <dgm:cxn modelId="{E2DBE596-7888-40DA-9D69-84F63F429783}" type="presOf" srcId="{40E564FB-09E0-4755-8F56-E194A3B54222}" destId="{7D18F1D7-232C-4C41-92EC-F59663D181BF}" srcOrd="0" destOrd="0" presId="urn:microsoft.com/office/officeart/2005/8/layout/hierarchy1"/>
    <dgm:cxn modelId="{C9D8C6B2-11E5-4F0D-8EA9-7BC18ED9C864}" srcId="{F0D88303-DA8D-4D9B-9B6B-92928F840705}" destId="{DEAF36E0-DDAA-4DB9-9354-21602D60D02F}" srcOrd="1" destOrd="0" parTransId="{820B23F2-A5DE-4287-85EB-76F4D528A3C0}" sibTransId="{5DB40CED-BF9C-42C6-AD5A-DF97E525BDBA}"/>
    <dgm:cxn modelId="{222307CB-80FF-4E5F-B94B-471C72783E46}" type="presOf" srcId="{8F737D46-03F3-4F64-9EAA-DF11C68D0628}" destId="{AFF06196-A8CB-448F-BF71-20076C3CBB83}" srcOrd="0" destOrd="0" presId="urn:microsoft.com/office/officeart/2005/8/layout/hierarchy1"/>
    <dgm:cxn modelId="{064DF14F-3D23-4D8C-AEB1-39FFE6B1C779}" srcId="{FF1A61CA-FB7F-477B-ACD7-78F0F9B8A3DE}" destId="{180F07C5-15B9-4C3F-8F16-0267F8426BCF}" srcOrd="0" destOrd="0" parTransId="{9FB3C736-EA87-471E-9373-84E1DCE49953}" sibTransId="{3E0623E7-CDA0-4D5E-96E0-3176D3A3E203}"/>
    <dgm:cxn modelId="{BFCA2F52-5913-4FD9-986C-666A65B085A6}" type="presOf" srcId="{13F15CAB-B65D-4E23-957C-CB6550E40072}" destId="{D3A6BE82-4BEE-404A-AAAA-B9FE71C0C52B}" srcOrd="0" destOrd="0" presId="urn:microsoft.com/office/officeart/2005/8/layout/hierarchy1"/>
    <dgm:cxn modelId="{A85D3BDF-E012-4D80-9D02-9DB56240FBFE}" srcId="{DCBF64F1-9A62-4077-95F5-F0A16DB904CC}" destId="{FF1A61CA-FB7F-477B-ACD7-78F0F9B8A3DE}" srcOrd="3" destOrd="0" parTransId="{0462FBA8-B00B-4437-A50D-FFFBD1915B5A}" sibTransId="{0AE13A1D-FCE4-4562-A30A-378FD56D1BA8}"/>
    <dgm:cxn modelId="{F490A021-B3C8-475E-B188-5DF7766EC5F9}" type="presOf" srcId="{9FB3C736-EA87-471E-9373-84E1DCE49953}" destId="{B5948BC6-550B-48A1-A617-D6023624E522}" srcOrd="0" destOrd="0" presId="urn:microsoft.com/office/officeart/2005/8/layout/hierarchy1"/>
    <dgm:cxn modelId="{11AA7379-017E-49DD-AA3C-0826FAE722E5}" type="presOf" srcId="{27A4BCE4-889B-43E2-9441-6599C9527559}" destId="{25FD7CA3-64A4-41DE-A333-497B3D8DEFC6}" srcOrd="0" destOrd="0" presId="urn:microsoft.com/office/officeart/2005/8/layout/hierarchy1"/>
    <dgm:cxn modelId="{A69920E5-264A-4C03-8D13-13898BE63486}" type="presOf" srcId="{37D93C0E-F7C4-4780-93DF-8DDD7E56D611}" destId="{0CE264CA-0167-4111-A2D3-E18E77A011C7}" srcOrd="0" destOrd="0" presId="urn:microsoft.com/office/officeart/2005/8/layout/hierarchy1"/>
    <dgm:cxn modelId="{9C3AAE65-5B5C-44AF-AA73-3F23192FA3C4}" type="presOf" srcId="{20965159-E5DC-4CBA-808D-69ED0283E2B9}" destId="{D3EEFE3E-64EB-490F-A2A8-01990E4446EA}" srcOrd="0" destOrd="0" presId="urn:microsoft.com/office/officeart/2005/8/layout/hierarchy1"/>
    <dgm:cxn modelId="{41639262-9393-4C4E-BA70-07CA4D6BEC7C}" srcId="{66F54F4B-62DE-4C6B-B132-ADAA7BEB5F2F}" destId="{E9E7039A-D913-4846-BBE8-C697E54E2200}" srcOrd="1" destOrd="0" parTransId="{189DFD3E-2AFE-49D1-B025-4ED256BC726E}" sibTransId="{22B5208E-BBD3-437E-86EB-550067E60286}"/>
    <dgm:cxn modelId="{D6B0FCCD-9D97-48EE-89C3-F9E0A41AB54C}" type="presOf" srcId="{FF1A61CA-FB7F-477B-ACD7-78F0F9B8A3DE}" destId="{69B68FBF-749D-4B08-8676-EE97733D4AC5}" srcOrd="0" destOrd="0" presId="urn:microsoft.com/office/officeart/2005/8/layout/hierarchy1"/>
    <dgm:cxn modelId="{974D83F2-49E8-4F0C-959D-D08A32AEE00A}" srcId="{DCBF64F1-9A62-4077-95F5-F0A16DB904CC}" destId="{261AD6DB-80B7-442C-94C8-194EF5110F36}" srcOrd="1" destOrd="0" parTransId="{13F15CAB-B65D-4E23-957C-CB6550E40072}" sibTransId="{F612685C-C59B-4290-8483-E28F09023557}"/>
    <dgm:cxn modelId="{8AE6B5D3-BF2F-4561-9330-9A0E914E4A42}" type="presOf" srcId="{170E306B-CA61-4115-902A-18F856B7AB72}" destId="{004570B2-1E4D-4304-8B57-D12AF373A405}" srcOrd="0" destOrd="0" presId="urn:microsoft.com/office/officeart/2005/8/layout/hierarchy1"/>
    <dgm:cxn modelId="{4BD3ACC2-DEDC-4C72-A12D-FFDA7DADF143}" srcId="{DCBF64F1-9A62-4077-95F5-F0A16DB904CC}" destId="{9AA9047A-3665-4BA9-9BBD-4EAF661FC9EC}" srcOrd="0" destOrd="0" parTransId="{073D205B-B46C-4058-BA37-3892B5B12443}" sibTransId="{0AB08A78-9FB9-4248-A48B-58C4039E75FD}"/>
    <dgm:cxn modelId="{48BCA77E-BE5A-4ABC-9693-B3361DC47D0A}" type="presOf" srcId="{DEAF36E0-DDAA-4DB9-9354-21602D60D02F}" destId="{FDEA5598-1438-452A-AB86-A403B725EE5D}" srcOrd="0" destOrd="0" presId="urn:microsoft.com/office/officeart/2005/8/layout/hierarchy1"/>
    <dgm:cxn modelId="{4277F0BB-0075-42EB-B04C-A57C618F0F79}" srcId="{27A4BCE4-889B-43E2-9441-6599C9527559}" destId="{982653ED-FE84-4FAA-AFE2-EE5B2C4B5BFB}" srcOrd="0" destOrd="0" parTransId="{AAEFA466-11B4-4B72-BF5A-0A52869FEAE9}" sibTransId="{CCDA4EBE-3FE0-4EAB-B926-698972E99477}"/>
    <dgm:cxn modelId="{E17C5B95-7C88-4A43-A2E5-5BB4A9F32734}" srcId="{982653ED-FE84-4FAA-AFE2-EE5B2C4B5BFB}" destId="{30E7F000-A76B-48E2-B71E-4D3207874931}" srcOrd="1" destOrd="0" parTransId="{A0DDF983-1798-45F8-B3F7-0BF2507A1C38}" sibTransId="{87A6247D-2168-4F16-93AA-0FA7BE862C35}"/>
    <dgm:cxn modelId="{0200CD78-3D95-4F45-8A41-7C98C2ABEF80}" type="presOf" srcId="{F728A968-F953-4C9C-8D0F-A7C3F201CF5D}" destId="{1C242C94-6700-4EA2-B0CF-7E09935811FE}" srcOrd="0" destOrd="0" presId="urn:microsoft.com/office/officeart/2005/8/layout/hierarchy1"/>
    <dgm:cxn modelId="{693C1E0E-0F7D-44C3-92AF-D1505D5219D1}" type="presOf" srcId="{11805CF4-3B78-47D6-82AF-A7F8F3E0E0A9}" destId="{69FC0F79-14CE-4589-8A51-A322CB671C7F}" srcOrd="0" destOrd="0" presId="urn:microsoft.com/office/officeart/2005/8/layout/hierarchy1"/>
    <dgm:cxn modelId="{31F4CE8E-D0D4-4A5C-9147-5ED55FDF8157}" type="presOf" srcId="{0462FBA8-B00B-4437-A50D-FFFBD1915B5A}" destId="{87676F1D-125A-49B1-8B78-9A1AC2A3E2A7}" srcOrd="0" destOrd="0" presId="urn:microsoft.com/office/officeart/2005/8/layout/hierarchy1"/>
    <dgm:cxn modelId="{D0E919B2-8243-49FE-BD71-F8A8F214B72F}" type="presOf" srcId="{47E62183-0AB9-4CD3-8A13-EB2F13F84D47}" destId="{13CCAC15-5964-4722-9F65-98B4A4C23DF2}" srcOrd="0" destOrd="0" presId="urn:microsoft.com/office/officeart/2005/8/layout/hierarchy1"/>
    <dgm:cxn modelId="{1F007903-54FF-490A-9290-5F7620F82072}" srcId="{BF8050C8-00C2-4481-B0B4-E9596C00E668}" destId="{47E62183-0AB9-4CD3-8A13-EB2F13F84D47}" srcOrd="0" destOrd="0" parTransId="{649055F4-4CAB-4D06-B20B-FAED7A813A76}" sibTransId="{A27EC3D9-BC32-4189-9485-A3AEC286208A}"/>
    <dgm:cxn modelId="{903106D9-DBE6-42FF-812B-E9851F83385B}" srcId="{FF1A61CA-FB7F-477B-ACD7-78F0F9B8A3DE}" destId="{2831332F-2A22-4F8D-88CC-A93F76769DD2}" srcOrd="1" destOrd="0" parTransId="{70565D1F-4217-4FCA-9158-7CE4DF478D33}" sibTransId="{68471463-85A7-4018-B916-5A14725109EE}"/>
    <dgm:cxn modelId="{4B27B320-C148-43E1-9AE3-F502787BFDC4}" srcId="{F0D88303-DA8D-4D9B-9B6B-92928F840705}" destId="{20965159-E5DC-4CBA-808D-69ED0283E2B9}" srcOrd="0" destOrd="0" parTransId="{11805CF4-3B78-47D6-82AF-A7F8F3E0E0A9}" sibTransId="{23CD3319-6636-466D-81BC-73016904EE4C}"/>
    <dgm:cxn modelId="{C38512A1-8F70-41D1-894A-88C089CF9D0C}" type="presOf" srcId="{F0D88303-DA8D-4D9B-9B6B-92928F840705}" destId="{D15E6579-3664-488E-A369-EE180B797C20}" srcOrd="0" destOrd="0" presId="urn:microsoft.com/office/officeart/2005/8/layout/hierarchy1"/>
    <dgm:cxn modelId="{79A2BF18-8A8F-4218-9A2F-7ABEF2779E4B}" type="presOf" srcId="{DCBF64F1-9A62-4077-95F5-F0A16DB904CC}" destId="{DBE37A02-0AA4-4C21-8C0C-5B510BA3D4CE}" srcOrd="0" destOrd="0" presId="urn:microsoft.com/office/officeart/2005/8/layout/hierarchy1"/>
    <dgm:cxn modelId="{7DA0272E-1B99-4E0D-80C1-602911725C55}" type="presOf" srcId="{073D205B-B46C-4058-BA37-3892B5B12443}" destId="{407E22CB-9A79-46D4-861F-C96418B33E86}" srcOrd="0" destOrd="0" presId="urn:microsoft.com/office/officeart/2005/8/layout/hierarchy1"/>
    <dgm:cxn modelId="{5438D6E3-1986-4021-B4F7-C646CB75F319}" srcId="{30E7F000-A76B-48E2-B71E-4D3207874931}" destId="{DE24068E-9B85-4803-B735-ADC7821CF92D}" srcOrd="0" destOrd="0" parTransId="{7037B42A-206E-4C5D-A0B1-BAAA4E2AE03B}" sibTransId="{9A94E190-7445-4B3C-A4E6-A3287FDCFA62}"/>
    <dgm:cxn modelId="{067A3894-5F45-44C3-B4E0-B2C5CCADD238}" type="presOf" srcId="{25491797-F3DB-4299-A91B-68E5D68B8E3C}" destId="{319180A0-B92D-4368-9A4B-5AFE251DB678}" srcOrd="0" destOrd="0" presId="urn:microsoft.com/office/officeart/2005/8/layout/hierarchy1"/>
    <dgm:cxn modelId="{B845A42F-47CF-4E58-AE35-09441BAB773B}" type="presOf" srcId="{BC78F660-230C-408D-AA4D-8281460C2DC4}" destId="{B62D4893-1111-44FF-A472-7BB1B66784C7}" srcOrd="0" destOrd="0" presId="urn:microsoft.com/office/officeart/2005/8/layout/hierarchy1"/>
    <dgm:cxn modelId="{B30C400C-869A-4335-B307-D0E38FB29DBB}" srcId="{5D64FB58-EF59-46C7-BE33-E44E28789D7F}" destId="{F0D88303-DA8D-4D9B-9B6B-92928F840705}" srcOrd="0" destOrd="0" parTransId="{D8842B21-B51E-4F37-855A-AFC507192C23}" sibTransId="{DA661736-B2BE-41AA-9A56-5F7FC3BABE81}"/>
    <dgm:cxn modelId="{8CEE8C99-58F7-4D4C-9096-4E56BE7AE82D}" type="presOf" srcId="{6732514C-EA75-4D0C-968E-0BBA501EE833}" destId="{A2D2EB72-E3C2-4B7F-AC47-28D40964EAC5}" srcOrd="0" destOrd="0" presId="urn:microsoft.com/office/officeart/2005/8/layout/hierarchy1"/>
    <dgm:cxn modelId="{4BD4F46C-A9E2-457D-9892-FEA9D64E3AEA}" type="presOf" srcId="{232BFA60-3F4D-4DB6-884F-AEA88D427516}" destId="{B6874E41-4E66-419E-A770-67ABC5B5673C}" srcOrd="0" destOrd="0" presId="urn:microsoft.com/office/officeart/2005/8/layout/hierarchy1"/>
    <dgm:cxn modelId="{BA992CE9-E62D-469F-9EC0-5817CC73609C}" type="presOf" srcId="{180F07C5-15B9-4C3F-8F16-0267F8426BCF}" destId="{CFC06131-3B39-4A5F-B141-56B8A73DB4F9}" srcOrd="0" destOrd="0" presId="urn:microsoft.com/office/officeart/2005/8/layout/hierarchy1"/>
    <dgm:cxn modelId="{E0F1496E-FACC-48D8-B5C7-334B42C28E5B}" type="presOf" srcId="{6B713113-36BF-4412-A719-F099151E9ACF}" destId="{9629223C-E3D0-4252-B04D-07A850E38F30}" srcOrd="0" destOrd="0" presId="urn:microsoft.com/office/officeart/2005/8/layout/hierarchy1"/>
    <dgm:cxn modelId="{A0143BF2-E6F6-4E3A-86C6-B5FED939B3E9}" type="presOf" srcId="{30E7F000-A76B-48E2-B71E-4D3207874931}" destId="{81D4EECF-66AF-4C6E-BF24-0B89D2458862}" srcOrd="0" destOrd="0" presId="urn:microsoft.com/office/officeart/2005/8/layout/hierarchy1"/>
    <dgm:cxn modelId="{B583B32E-9D50-4864-87CD-48CA559FAB41}" srcId="{25491797-F3DB-4299-A91B-68E5D68B8E3C}" destId="{48D97CD4-0122-491F-AF12-A4A2BE3743ED}" srcOrd="0" destOrd="0" parTransId="{170E306B-CA61-4115-902A-18F856B7AB72}" sibTransId="{F590B2E4-7FDE-4548-A976-C70043C58E1F}"/>
    <dgm:cxn modelId="{1E47E472-370A-49D4-AFC7-B353424D2D9E}" srcId="{DCBF64F1-9A62-4077-95F5-F0A16DB904CC}" destId="{27A4BCE4-889B-43E2-9441-6599C9527559}" srcOrd="2" destOrd="0" parTransId="{232BFA60-3F4D-4DB6-884F-AEA88D427516}" sibTransId="{D547C2AD-AA8D-4D2D-8F41-8F2358227578}"/>
    <dgm:cxn modelId="{5D4B40F1-0FB0-419F-AE68-83812FB64A80}" srcId="{982653ED-FE84-4FAA-AFE2-EE5B2C4B5BFB}" destId="{99CB39B7-A7F5-4CBE-9F69-2A858F70A1A1}" srcOrd="0" destOrd="0" parTransId="{C0FC925E-C30B-413B-B926-D9FFC3C0F177}" sibTransId="{27589B5D-5B71-4F36-BF67-5FF2BFFD98C9}"/>
    <dgm:cxn modelId="{305F2148-DFEB-4D71-92FE-0035E307F4FE}" type="presOf" srcId="{38E77117-B989-4C41-9CFF-A3C890E85A3F}" destId="{660623A7-01DE-4B4B-B283-88A45F4FC6B4}" srcOrd="0" destOrd="0" presId="urn:microsoft.com/office/officeart/2005/8/layout/hierarchy1"/>
    <dgm:cxn modelId="{8E29CEE8-E9B6-4E00-9DC7-B1D8BBD1ECDF}" type="presOf" srcId="{5D64FB58-EF59-46C7-BE33-E44E28789D7F}" destId="{9DB3FF6A-3B77-42BB-B2C3-BA645C611BD0}" srcOrd="0" destOrd="0" presId="urn:microsoft.com/office/officeart/2005/8/layout/hierarchy1"/>
    <dgm:cxn modelId="{1E7B5FE3-1C44-46A6-BB32-5FD237364318}" srcId="{66F54F4B-62DE-4C6B-B132-ADAA7BEB5F2F}" destId="{8F737D46-03F3-4F64-9EAA-DF11C68D0628}" srcOrd="0" destOrd="0" parTransId="{6B713113-36BF-4412-A719-F099151E9ACF}" sibTransId="{8E00B868-C59A-4FFF-AD59-694DA725A95D}"/>
    <dgm:cxn modelId="{952594C2-0E56-4653-BE66-206BE71A7899}" type="presOf" srcId="{48D97CD4-0122-491F-AF12-A4A2BE3743ED}" destId="{51034903-BF9F-4526-8CB8-AE249FC863AE}" srcOrd="0" destOrd="0" presId="urn:microsoft.com/office/officeart/2005/8/layout/hierarchy1"/>
    <dgm:cxn modelId="{E9597A33-F9C6-4F77-8058-A202CDCCFEDF}" srcId="{9AA9047A-3665-4BA9-9BBD-4EAF661FC9EC}" destId="{66F54F4B-62DE-4C6B-B132-ADAA7BEB5F2F}" srcOrd="0" destOrd="0" parTransId="{F728A968-F953-4C9C-8D0F-A7C3F201CF5D}" sibTransId="{3B9C26A2-8A29-4121-A6F2-FDAAE2129640}"/>
    <dgm:cxn modelId="{99C3561F-7C19-42C9-A39A-DBE56DEDC856}" type="presOf" srcId="{DE24068E-9B85-4803-B735-ADC7821CF92D}" destId="{13C138CE-EC5E-423C-BA06-9354D268A852}" srcOrd="0" destOrd="0" presId="urn:microsoft.com/office/officeart/2005/8/layout/hierarchy1"/>
    <dgm:cxn modelId="{099EFC9C-A50B-43A2-9F1C-F2689DD56F7A}" type="presOf" srcId="{50ECE1BF-9F7D-4BAF-B0FF-7B9DBB810BA2}" destId="{F4FAD16A-1797-4A65-A7F7-C79F362A18BC}" srcOrd="0" destOrd="0" presId="urn:microsoft.com/office/officeart/2005/8/layout/hierarchy1"/>
    <dgm:cxn modelId="{903AA2CE-8697-4ACF-A77F-A9010C809082}" type="presOf" srcId="{C0FC925E-C30B-413B-B926-D9FFC3C0F177}" destId="{67BD86B6-68AE-426A-ACC4-7EAA142426B9}" srcOrd="0" destOrd="0" presId="urn:microsoft.com/office/officeart/2005/8/layout/hierarchy1"/>
    <dgm:cxn modelId="{C1D72C45-E33F-4C38-AD15-38DE8A5A3106}" srcId="{37D93C0E-F7C4-4780-93DF-8DDD7E56D611}" destId="{38E77117-B989-4C41-9CFF-A3C890E85A3F}" srcOrd="0" destOrd="0" parTransId="{BC78F660-230C-408D-AA4D-8281460C2DC4}" sibTransId="{6C94287B-8E98-4CF4-B35C-6F74781CF9E9}"/>
    <dgm:cxn modelId="{6C910A36-C1CD-4B71-AA4E-840EF6CC8BE4}" type="presOf" srcId="{99CB39B7-A7F5-4CBE-9F69-2A858F70A1A1}" destId="{727D719B-8D8F-41CF-9417-6CDBBDDC8E9F}" srcOrd="0" destOrd="0" presId="urn:microsoft.com/office/officeart/2005/8/layout/hierarchy1"/>
    <dgm:cxn modelId="{617493CE-F20A-4CAD-8024-61533F15999A}" type="presOf" srcId="{D456AA0A-A558-4D84-9E43-F9E81B827B7B}" destId="{F08502DE-3878-4F52-9B5D-F75C729ED803}" srcOrd="0" destOrd="0" presId="urn:microsoft.com/office/officeart/2005/8/layout/hierarchy1"/>
    <dgm:cxn modelId="{ED401CF1-8CC8-4DF8-8AC4-E718E78FD03A}" type="presOf" srcId="{189DFD3E-2AFE-49D1-B025-4ED256BC726E}" destId="{3DCBA0D4-498E-4ADA-A43A-AB1EF07CB899}" srcOrd="0" destOrd="0" presId="urn:microsoft.com/office/officeart/2005/8/layout/hierarchy1"/>
    <dgm:cxn modelId="{E5E75BEB-2725-4C7B-BF27-EA745CE3E46F}" type="presOf" srcId="{982653ED-FE84-4FAA-AFE2-EE5B2C4B5BFB}" destId="{A882232C-75FE-4841-BC6E-67B0F6439857}" srcOrd="0" destOrd="0" presId="urn:microsoft.com/office/officeart/2005/8/layout/hierarchy1"/>
    <dgm:cxn modelId="{2FF9CFAD-A25D-4478-90A3-23842D8BB40A}" type="presOf" srcId="{FFA509BA-2920-4F6D-A4FD-631F8DA97D5A}" destId="{767C0634-670B-495B-AC26-2EC27085D09A}" srcOrd="0" destOrd="0" presId="urn:microsoft.com/office/officeart/2005/8/layout/hierarchy1"/>
    <dgm:cxn modelId="{B288E655-CD3B-4601-9D39-12007E6CF018}" type="presOf" srcId="{01E8B08A-3C57-410B-9BEF-28DA26100655}" destId="{5F3A6AA3-11F4-4B10-8BA2-03302B81BB30}" srcOrd="0" destOrd="0" presId="urn:microsoft.com/office/officeart/2005/8/layout/hierarchy1"/>
    <dgm:cxn modelId="{3ECBC758-A895-4297-B887-AACAFC847B07}" type="presOf" srcId="{2831332F-2A22-4F8D-88CC-A93F76769DD2}" destId="{6C0D9A9D-88FA-419A-BD0A-1163DBD0E33D}" srcOrd="0" destOrd="0" presId="urn:microsoft.com/office/officeart/2005/8/layout/hierarchy1"/>
    <dgm:cxn modelId="{A94E3598-DA5B-4B30-8472-C0D4D7F6E3CE}" type="presOf" srcId="{66F54F4B-62DE-4C6B-B132-ADAA7BEB5F2F}" destId="{C34DEB5A-452C-4C74-B36D-310AE8E85B5C}" srcOrd="0" destOrd="0" presId="urn:microsoft.com/office/officeart/2005/8/layout/hierarchy1"/>
    <dgm:cxn modelId="{4FF07BDD-48D5-4A6E-95F2-16363037A18F}" type="presOf" srcId="{9C2F07A2-98B9-49FC-B8E3-687835013BC6}" destId="{89395C30-093E-41BF-89E4-B70FBD18862D}" srcOrd="0" destOrd="0" presId="urn:microsoft.com/office/officeart/2005/8/layout/hierarchy1"/>
    <dgm:cxn modelId="{12E55419-3BE3-4584-8D6F-4094FB8B8399}" srcId="{47E62183-0AB9-4CD3-8A13-EB2F13F84D47}" destId="{40E564FB-09E0-4755-8F56-E194A3B54222}" srcOrd="1" destOrd="0" parTransId="{BD9CC2C4-CABC-458F-9C15-4E1F95D2F89A}" sibTransId="{6AA7A6EB-4A71-4200-92F5-B7145D2D626E}"/>
    <dgm:cxn modelId="{A488B29C-46F7-4BC8-9493-7C40B4A134AA}" srcId="{47E62183-0AB9-4CD3-8A13-EB2F13F84D47}" destId="{36D4CAD5-FD6A-4F29-83B4-42B04A1382B1}" srcOrd="0" destOrd="0" parTransId="{01E8B08A-3C57-410B-9BEF-28DA26100655}" sibTransId="{352939A2-DA06-4CE3-96EC-B2A953D2F9F2}"/>
    <dgm:cxn modelId="{3B8C77BA-D607-418A-911A-3E1500F71DEC}" type="presOf" srcId="{A0DDF983-1798-45F8-B3F7-0BF2507A1C38}" destId="{51F93C63-DEB1-44DA-87D3-0488098C5361}" srcOrd="0" destOrd="0" presId="urn:microsoft.com/office/officeart/2005/8/layout/hierarchy1"/>
    <dgm:cxn modelId="{70139A4A-7CB0-4D63-B4DE-D1BB26A64230}" type="presOf" srcId="{36D4CAD5-FD6A-4F29-83B4-42B04A1382B1}" destId="{89A6741D-879D-4772-B983-264AAE71C3D1}" srcOrd="0" destOrd="0" presId="urn:microsoft.com/office/officeart/2005/8/layout/hierarchy1"/>
    <dgm:cxn modelId="{5ABB859A-E7A7-4A71-A2C1-6EA819B343E3}" type="presOf" srcId="{E9E7039A-D913-4846-BBE8-C697E54E2200}" destId="{8895B0A7-A410-4D0F-8A61-AFEDFCB10E6E}" srcOrd="0" destOrd="0" presId="urn:microsoft.com/office/officeart/2005/8/layout/hierarchy1"/>
    <dgm:cxn modelId="{90F44377-E4B0-4BBA-9356-327CDCA67B89}" type="presOf" srcId="{173533E3-19B0-4F0F-99FA-3BBB0CEAE07B}" destId="{A658A039-E2FE-486F-98FA-F1E638190A69}" srcOrd="0" destOrd="0" presId="urn:microsoft.com/office/officeart/2005/8/layout/hierarchy1"/>
    <dgm:cxn modelId="{81D6DE07-A9C6-4A7B-A0FF-06E480CDB1F2}" type="presOf" srcId="{877D5708-4B45-47B8-BC67-1FD00DC65185}" destId="{CF212EA4-3784-4C0B-85A7-3DE83DC52917}" srcOrd="0" destOrd="0" presId="urn:microsoft.com/office/officeart/2005/8/layout/hierarchy1"/>
    <dgm:cxn modelId="{9E15ADB8-A9AC-41F2-9184-B59B81EA247A}" srcId="{DCBF64F1-9A62-4077-95F5-F0A16DB904CC}" destId="{37D93C0E-F7C4-4780-93DF-8DDD7E56D611}" srcOrd="4" destOrd="0" parTransId="{D456AA0A-A558-4D84-9E43-F9E81B827B7B}" sibTransId="{100546E6-BAC4-4FEE-8845-2F86749603BB}"/>
    <dgm:cxn modelId="{09B09DC1-EF73-4F37-AFD5-881A9B36821F}" type="presOf" srcId="{BF8050C8-00C2-4481-B0B4-E9596C00E668}" destId="{DE07E054-E84A-4D87-9994-4BE73D7B6C5A}" srcOrd="0" destOrd="0" presId="urn:microsoft.com/office/officeart/2005/8/layout/hierarchy1"/>
    <dgm:cxn modelId="{A847AF3F-55D9-4DF3-96B1-18FD7A060C38}" type="presOf" srcId="{70565D1F-4217-4FCA-9158-7CE4DF478D33}" destId="{27FF28BF-E06B-4B9F-BB80-C8BC75D82524}" srcOrd="0" destOrd="0" presId="urn:microsoft.com/office/officeart/2005/8/layout/hierarchy1"/>
    <dgm:cxn modelId="{E11BD1CA-B6B8-4632-B35E-E36886517673}" srcId="{99CB39B7-A7F5-4CBE-9F69-2A858F70A1A1}" destId="{25491797-F3DB-4299-A91B-68E5D68B8E3C}" srcOrd="0" destOrd="0" parTransId="{6732514C-EA75-4D0C-968E-0BBA501EE833}" sibTransId="{A2AE2A95-7947-4031-92BB-9E20C9B4C9DC}"/>
    <dgm:cxn modelId="{16F9A960-B821-4669-B431-14541EDC6258}" type="presOf" srcId="{7037B42A-206E-4C5D-A0B1-BAAA4E2AE03B}" destId="{D0ED849A-AAE4-4C0C-B879-E524ECF53F41}" srcOrd="0" destOrd="0" presId="urn:microsoft.com/office/officeart/2005/8/layout/hierarchy1"/>
    <dgm:cxn modelId="{20ADCAB0-D186-4A30-B2E8-BA0DFDCF9603}" srcId="{37D93C0E-F7C4-4780-93DF-8DDD7E56D611}" destId="{173533E3-19B0-4F0F-99FA-3BBB0CEAE07B}" srcOrd="1" destOrd="0" parTransId="{5BB513D1-4DFF-488B-9D5B-6DB0BD2A083C}" sibTransId="{B2C3AD97-2C37-4A47-8F1B-172FFFAE8979}"/>
    <dgm:cxn modelId="{C3258E37-FCB3-4079-8D7D-529E15B7691F}" type="presOf" srcId="{649055F4-4CAB-4D06-B20B-FAED7A813A76}" destId="{DF6E3130-B170-437E-B22A-425F013A03BD}" srcOrd="0" destOrd="0" presId="urn:microsoft.com/office/officeart/2005/8/layout/hierarchy1"/>
    <dgm:cxn modelId="{6186122E-13B6-474F-9295-2109EB7A71E5}" type="presOf" srcId="{5BB513D1-4DFF-488B-9D5B-6DB0BD2A083C}" destId="{4E913995-C0B9-4F7B-9121-681B85BFF2C9}" srcOrd="0" destOrd="0" presId="urn:microsoft.com/office/officeart/2005/8/layout/hierarchy1"/>
    <dgm:cxn modelId="{33EF9A21-B96D-4051-ACDD-71625EDC2B51}" type="presOf" srcId="{261AD6DB-80B7-442C-94C8-194EF5110F36}" destId="{3C099D7B-79B1-4447-B182-95326CDA5525}" srcOrd="0" destOrd="0" presId="urn:microsoft.com/office/officeart/2005/8/layout/hierarchy1"/>
    <dgm:cxn modelId="{9A135959-C418-4658-B67F-1F0B9AE272A8}" type="presOf" srcId="{BD9CC2C4-CABC-458F-9C15-4E1F95D2F89A}" destId="{F20F2749-AFC5-42EE-8849-196784DA03EA}" srcOrd="0" destOrd="0" presId="urn:microsoft.com/office/officeart/2005/8/layout/hierarchy1"/>
    <dgm:cxn modelId="{BD24ECEA-D0CB-4619-90EC-377B6AC7B7D7}" type="presOf" srcId="{AAEFA466-11B4-4B72-BF5A-0A52869FEAE9}" destId="{AB471D7B-CB0A-47A3-83A4-40C44E3D0EC8}" srcOrd="0" destOrd="0" presId="urn:microsoft.com/office/officeart/2005/8/layout/hierarchy1"/>
    <dgm:cxn modelId="{17DD2BE2-22CA-4ED0-8BD9-87EF485E926C}" srcId="{DEAF36E0-DDAA-4DB9-9354-21602D60D02F}" destId="{DCBF64F1-9A62-4077-95F5-F0A16DB904CC}" srcOrd="0" destOrd="0" parTransId="{9C2F07A2-98B9-49FC-B8E3-687835013BC6}" sibTransId="{0B2164B0-9E0E-4868-B922-0FAFC19C226E}"/>
    <dgm:cxn modelId="{FA5D5662-6CB9-4BE9-BBB0-FFCAFD78384E}" type="presOf" srcId="{820B23F2-A5DE-4287-85EB-76F4D528A3C0}" destId="{30AC6181-F2DE-46BB-88B9-5D69E6500FBB}" srcOrd="0" destOrd="0" presId="urn:microsoft.com/office/officeart/2005/8/layout/hierarchy1"/>
    <dgm:cxn modelId="{FF590C6E-B976-4247-BA3C-92C9D304B1FC}" srcId="{9AA9047A-3665-4BA9-9BBD-4EAF661FC9EC}" destId="{877D5708-4B45-47B8-BC67-1FD00DC65185}" srcOrd="1" destOrd="0" parTransId="{FFA509BA-2920-4F6D-A4FD-631F8DA97D5A}" sibTransId="{2259FA3E-91D4-4856-AC8E-DE9F85D8DD2E}"/>
    <dgm:cxn modelId="{01B59C97-F65F-4704-A7F9-8FA7CE4259AC}" srcId="{261AD6DB-80B7-442C-94C8-194EF5110F36}" destId="{BF8050C8-00C2-4481-B0B4-E9596C00E668}" srcOrd="0" destOrd="0" parTransId="{50ECE1BF-9F7D-4BAF-B0FF-7B9DBB810BA2}" sibTransId="{04DB396B-BB7F-4889-9AC4-7363AF63DF54}"/>
    <dgm:cxn modelId="{04120367-A618-495D-9A67-B72A8A89AAFA}" type="presOf" srcId="{9AA9047A-3665-4BA9-9BBD-4EAF661FC9EC}" destId="{E08A93AC-3ADE-4DBE-A2C7-714B6B054FF8}" srcOrd="0" destOrd="0" presId="urn:microsoft.com/office/officeart/2005/8/layout/hierarchy1"/>
    <dgm:cxn modelId="{38C58E85-FB7D-4A2C-803B-05F6986BCF08}" type="presParOf" srcId="{9DB3FF6A-3B77-42BB-B2C3-BA645C611BD0}" destId="{0F5C64F0-2022-4B84-A739-C027A6D72975}" srcOrd="0" destOrd="0" presId="urn:microsoft.com/office/officeart/2005/8/layout/hierarchy1"/>
    <dgm:cxn modelId="{F3536940-DB10-4499-8576-E56585662065}" type="presParOf" srcId="{0F5C64F0-2022-4B84-A739-C027A6D72975}" destId="{30D069D0-B674-4BDF-A457-B5B1D601D9C6}" srcOrd="0" destOrd="0" presId="urn:microsoft.com/office/officeart/2005/8/layout/hierarchy1"/>
    <dgm:cxn modelId="{428431F2-6938-4FFA-8362-5580C23F0113}" type="presParOf" srcId="{30D069D0-B674-4BDF-A457-B5B1D601D9C6}" destId="{1E719EFF-AD92-4322-974F-B6D7B7B5B8CB}" srcOrd="0" destOrd="0" presId="urn:microsoft.com/office/officeart/2005/8/layout/hierarchy1"/>
    <dgm:cxn modelId="{FA089F62-252C-4ED4-AF51-483914249739}" type="presParOf" srcId="{30D069D0-B674-4BDF-A457-B5B1D601D9C6}" destId="{D15E6579-3664-488E-A369-EE180B797C20}" srcOrd="1" destOrd="0" presId="urn:microsoft.com/office/officeart/2005/8/layout/hierarchy1"/>
    <dgm:cxn modelId="{57801CB5-AD98-4FD5-8126-9E27C8DA56F4}" type="presParOf" srcId="{0F5C64F0-2022-4B84-A739-C027A6D72975}" destId="{FFD4BFE9-1E1B-4548-858E-A5F468BBB3AC}" srcOrd="1" destOrd="0" presId="urn:microsoft.com/office/officeart/2005/8/layout/hierarchy1"/>
    <dgm:cxn modelId="{932EB80B-61F0-4CFF-AAA8-D8E71E80F0F1}" type="presParOf" srcId="{FFD4BFE9-1E1B-4548-858E-A5F468BBB3AC}" destId="{69FC0F79-14CE-4589-8A51-A322CB671C7F}" srcOrd="0" destOrd="0" presId="urn:microsoft.com/office/officeart/2005/8/layout/hierarchy1"/>
    <dgm:cxn modelId="{0B9F9ABC-11A3-4743-B3E9-E267802DD8D0}" type="presParOf" srcId="{FFD4BFE9-1E1B-4548-858E-A5F468BBB3AC}" destId="{4026A3B3-9F56-412C-9B14-A387379A0B9C}" srcOrd="1" destOrd="0" presId="urn:microsoft.com/office/officeart/2005/8/layout/hierarchy1"/>
    <dgm:cxn modelId="{3F16BEDC-FABC-4CE1-8CE6-48C07E65D146}" type="presParOf" srcId="{4026A3B3-9F56-412C-9B14-A387379A0B9C}" destId="{769C98C8-8902-4B99-A68D-9A9639B9160F}" srcOrd="0" destOrd="0" presId="urn:microsoft.com/office/officeart/2005/8/layout/hierarchy1"/>
    <dgm:cxn modelId="{51CD98E9-DD30-410E-83A2-0B934D17C0C1}" type="presParOf" srcId="{769C98C8-8902-4B99-A68D-9A9639B9160F}" destId="{4B56D914-D48A-40A1-812E-876E1C565FFF}" srcOrd="0" destOrd="0" presId="urn:microsoft.com/office/officeart/2005/8/layout/hierarchy1"/>
    <dgm:cxn modelId="{FC3D6902-E4BC-4CA7-B2C8-54FF25EF2C1B}" type="presParOf" srcId="{769C98C8-8902-4B99-A68D-9A9639B9160F}" destId="{D3EEFE3E-64EB-490F-A2A8-01990E4446EA}" srcOrd="1" destOrd="0" presId="urn:microsoft.com/office/officeart/2005/8/layout/hierarchy1"/>
    <dgm:cxn modelId="{341BC72D-D40A-464B-AA76-016B03D8EAAF}" type="presParOf" srcId="{4026A3B3-9F56-412C-9B14-A387379A0B9C}" destId="{DDCB4581-EF9F-4B3C-A876-7725E640D400}" srcOrd="1" destOrd="0" presId="urn:microsoft.com/office/officeart/2005/8/layout/hierarchy1"/>
    <dgm:cxn modelId="{54CA70AF-BC65-42D0-A077-9E6DC747FBB2}" type="presParOf" srcId="{FFD4BFE9-1E1B-4548-858E-A5F468BBB3AC}" destId="{30AC6181-F2DE-46BB-88B9-5D69E6500FBB}" srcOrd="2" destOrd="0" presId="urn:microsoft.com/office/officeart/2005/8/layout/hierarchy1"/>
    <dgm:cxn modelId="{5F6CA2A9-ECAA-4E12-9DC0-459E4EC035BD}" type="presParOf" srcId="{FFD4BFE9-1E1B-4548-858E-A5F468BBB3AC}" destId="{A203720A-0E10-470F-9790-2F465F5E80B4}" srcOrd="3" destOrd="0" presId="urn:microsoft.com/office/officeart/2005/8/layout/hierarchy1"/>
    <dgm:cxn modelId="{41AB6246-77F5-4B87-B39C-58CFEB453B46}" type="presParOf" srcId="{A203720A-0E10-470F-9790-2F465F5E80B4}" destId="{96361FFF-E2DE-4D55-9ABE-145511E398D8}" srcOrd="0" destOrd="0" presId="urn:microsoft.com/office/officeart/2005/8/layout/hierarchy1"/>
    <dgm:cxn modelId="{8EB9CACA-564C-4A8F-9E40-6B142ADFDD2C}" type="presParOf" srcId="{96361FFF-E2DE-4D55-9ABE-145511E398D8}" destId="{2C7E7F45-E368-4F23-8590-A77789DAECDF}" srcOrd="0" destOrd="0" presId="urn:microsoft.com/office/officeart/2005/8/layout/hierarchy1"/>
    <dgm:cxn modelId="{54746F48-DD27-471C-922C-05485906033B}" type="presParOf" srcId="{96361FFF-E2DE-4D55-9ABE-145511E398D8}" destId="{FDEA5598-1438-452A-AB86-A403B725EE5D}" srcOrd="1" destOrd="0" presId="urn:microsoft.com/office/officeart/2005/8/layout/hierarchy1"/>
    <dgm:cxn modelId="{88A00A1A-EAB1-4046-B12B-73E3875806C8}" type="presParOf" srcId="{A203720A-0E10-470F-9790-2F465F5E80B4}" destId="{C9677966-912F-44FD-A43D-82B6F0207CE9}" srcOrd="1" destOrd="0" presId="urn:microsoft.com/office/officeart/2005/8/layout/hierarchy1"/>
    <dgm:cxn modelId="{ECC395FF-C774-40CF-AFCC-D7FBF65F27E9}" type="presParOf" srcId="{C9677966-912F-44FD-A43D-82B6F0207CE9}" destId="{89395C30-093E-41BF-89E4-B70FBD18862D}" srcOrd="0" destOrd="0" presId="urn:microsoft.com/office/officeart/2005/8/layout/hierarchy1"/>
    <dgm:cxn modelId="{15F516C2-96E7-44B8-B2C3-F246041431C7}" type="presParOf" srcId="{C9677966-912F-44FD-A43D-82B6F0207CE9}" destId="{AFDFE774-3BDB-4B1F-8B5C-99ED98A8C289}" srcOrd="1" destOrd="0" presId="urn:microsoft.com/office/officeart/2005/8/layout/hierarchy1"/>
    <dgm:cxn modelId="{E3BBC3F8-AACD-4E66-98B2-D8F57F762FA7}" type="presParOf" srcId="{AFDFE774-3BDB-4B1F-8B5C-99ED98A8C289}" destId="{8876F9AA-5265-44FF-87AE-B4166E4CDB47}" srcOrd="0" destOrd="0" presId="urn:microsoft.com/office/officeart/2005/8/layout/hierarchy1"/>
    <dgm:cxn modelId="{A8F4A72B-3D1B-4B66-8B65-D5888387CEBD}" type="presParOf" srcId="{8876F9AA-5265-44FF-87AE-B4166E4CDB47}" destId="{7D219985-1356-416B-AFF1-8A42741ECA7B}" srcOrd="0" destOrd="0" presId="urn:microsoft.com/office/officeart/2005/8/layout/hierarchy1"/>
    <dgm:cxn modelId="{DF0060A8-FF58-44E9-B65F-34CFA7F249FC}" type="presParOf" srcId="{8876F9AA-5265-44FF-87AE-B4166E4CDB47}" destId="{DBE37A02-0AA4-4C21-8C0C-5B510BA3D4CE}" srcOrd="1" destOrd="0" presId="urn:microsoft.com/office/officeart/2005/8/layout/hierarchy1"/>
    <dgm:cxn modelId="{6AA1651A-07CE-47CF-A759-EB78974C97F4}" type="presParOf" srcId="{AFDFE774-3BDB-4B1F-8B5C-99ED98A8C289}" destId="{93E60E2D-519E-40CC-A074-6F2C196080DB}" srcOrd="1" destOrd="0" presId="urn:microsoft.com/office/officeart/2005/8/layout/hierarchy1"/>
    <dgm:cxn modelId="{BC9CA11D-DA85-4B1E-9599-697A2F6D5567}" type="presParOf" srcId="{93E60E2D-519E-40CC-A074-6F2C196080DB}" destId="{407E22CB-9A79-46D4-861F-C96418B33E86}" srcOrd="0" destOrd="0" presId="urn:microsoft.com/office/officeart/2005/8/layout/hierarchy1"/>
    <dgm:cxn modelId="{DDCFD530-7784-4EF8-B192-3AEF2FFFB39F}" type="presParOf" srcId="{93E60E2D-519E-40CC-A074-6F2C196080DB}" destId="{303C595C-1EA0-4F2E-A4A8-541EEC392325}" srcOrd="1" destOrd="0" presId="urn:microsoft.com/office/officeart/2005/8/layout/hierarchy1"/>
    <dgm:cxn modelId="{C7361DF4-9BEF-446F-B38F-DCE47726B9B9}" type="presParOf" srcId="{303C595C-1EA0-4F2E-A4A8-541EEC392325}" destId="{AF861591-268D-4CA7-A3FB-E14313CA40D8}" srcOrd="0" destOrd="0" presId="urn:microsoft.com/office/officeart/2005/8/layout/hierarchy1"/>
    <dgm:cxn modelId="{551B85A9-48F0-42D6-99B6-CB4FF88CC0E4}" type="presParOf" srcId="{AF861591-268D-4CA7-A3FB-E14313CA40D8}" destId="{E26245BD-5EE3-4CB7-B63E-A0BDA04CEFF3}" srcOrd="0" destOrd="0" presId="urn:microsoft.com/office/officeart/2005/8/layout/hierarchy1"/>
    <dgm:cxn modelId="{16FD3A0D-A21F-4199-8618-F9990A2AA003}" type="presParOf" srcId="{AF861591-268D-4CA7-A3FB-E14313CA40D8}" destId="{E08A93AC-3ADE-4DBE-A2C7-714B6B054FF8}" srcOrd="1" destOrd="0" presId="urn:microsoft.com/office/officeart/2005/8/layout/hierarchy1"/>
    <dgm:cxn modelId="{2714D4E4-D927-40A0-BF46-2DD7CFF38587}" type="presParOf" srcId="{303C595C-1EA0-4F2E-A4A8-541EEC392325}" destId="{ED748475-FBCD-4853-91C9-EB7E3EF14681}" srcOrd="1" destOrd="0" presId="urn:microsoft.com/office/officeart/2005/8/layout/hierarchy1"/>
    <dgm:cxn modelId="{2EBE6885-E8A6-4BF3-9AD8-4A0B59ADE520}" type="presParOf" srcId="{ED748475-FBCD-4853-91C9-EB7E3EF14681}" destId="{1C242C94-6700-4EA2-B0CF-7E09935811FE}" srcOrd="0" destOrd="0" presId="urn:microsoft.com/office/officeart/2005/8/layout/hierarchy1"/>
    <dgm:cxn modelId="{E655E6A4-4200-456B-AB2C-E633B0B06A5F}" type="presParOf" srcId="{ED748475-FBCD-4853-91C9-EB7E3EF14681}" destId="{833456AC-6825-4368-9824-EAB187191148}" srcOrd="1" destOrd="0" presId="urn:microsoft.com/office/officeart/2005/8/layout/hierarchy1"/>
    <dgm:cxn modelId="{FC8AEAEA-2458-4152-94FE-B8427C937CEB}" type="presParOf" srcId="{833456AC-6825-4368-9824-EAB187191148}" destId="{89875B17-FF3A-4EE5-B560-A0124CB4357B}" srcOrd="0" destOrd="0" presId="urn:microsoft.com/office/officeart/2005/8/layout/hierarchy1"/>
    <dgm:cxn modelId="{0E20741B-2999-4AF8-8173-E1418C9C3C89}" type="presParOf" srcId="{89875B17-FF3A-4EE5-B560-A0124CB4357B}" destId="{40DAE73D-0036-41D8-9E6E-E93DB11E0969}" srcOrd="0" destOrd="0" presId="urn:microsoft.com/office/officeart/2005/8/layout/hierarchy1"/>
    <dgm:cxn modelId="{2AD8A1CF-5FEF-4180-A41C-B1037E2C817A}" type="presParOf" srcId="{89875B17-FF3A-4EE5-B560-A0124CB4357B}" destId="{C34DEB5A-452C-4C74-B36D-310AE8E85B5C}" srcOrd="1" destOrd="0" presId="urn:microsoft.com/office/officeart/2005/8/layout/hierarchy1"/>
    <dgm:cxn modelId="{A5050FDA-F179-40D7-87F7-6D8584B7F3A3}" type="presParOf" srcId="{833456AC-6825-4368-9824-EAB187191148}" destId="{F35D9C29-5779-460F-BC74-F4948C0E8669}" srcOrd="1" destOrd="0" presId="urn:microsoft.com/office/officeart/2005/8/layout/hierarchy1"/>
    <dgm:cxn modelId="{C3DE3059-C9FC-4954-8A8A-CB185043BE40}" type="presParOf" srcId="{F35D9C29-5779-460F-BC74-F4948C0E8669}" destId="{9629223C-E3D0-4252-B04D-07A850E38F30}" srcOrd="0" destOrd="0" presId="urn:microsoft.com/office/officeart/2005/8/layout/hierarchy1"/>
    <dgm:cxn modelId="{03EB0035-77F8-4018-B0E9-6CFB9FF04A50}" type="presParOf" srcId="{F35D9C29-5779-460F-BC74-F4948C0E8669}" destId="{1FAE454A-B1ED-4F20-BAB0-EA4846A87819}" srcOrd="1" destOrd="0" presId="urn:microsoft.com/office/officeart/2005/8/layout/hierarchy1"/>
    <dgm:cxn modelId="{2869083E-B46C-4B48-B3E8-42BD2BE3EC6E}" type="presParOf" srcId="{1FAE454A-B1ED-4F20-BAB0-EA4846A87819}" destId="{A52FBB4A-C336-48CA-823F-1CB05FA15377}" srcOrd="0" destOrd="0" presId="urn:microsoft.com/office/officeart/2005/8/layout/hierarchy1"/>
    <dgm:cxn modelId="{898A6017-900D-4224-97F5-22A3A6D16D5C}" type="presParOf" srcId="{A52FBB4A-C336-48CA-823F-1CB05FA15377}" destId="{5D616669-03F6-4032-9E79-6124E326FD4E}" srcOrd="0" destOrd="0" presId="urn:microsoft.com/office/officeart/2005/8/layout/hierarchy1"/>
    <dgm:cxn modelId="{FA4F8A5A-8E8B-4406-94D2-4EF878D27CF7}" type="presParOf" srcId="{A52FBB4A-C336-48CA-823F-1CB05FA15377}" destId="{AFF06196-A8CB-448F-BF71-20076C3CBB83}" srcOrd="1" destOrd="0" presId="urn:microsoft.com/office/officeart/2005/8/layout/hierarchy1"/>
    <dgm:cxn modelId="{C37F30DE-4BC8-45C6-B44D-3EC87CC9A85F}" type="presParOf" srcId="{1FAE454A-B1ED-4F20-BAB0-EA4846A87819}" destId="{1DF6CFBE-222D-4AF1-9305-167856FF31B2}" srcOrd="1" destOrd="0" presId="urn:microsoft.com/office/officeart/2005/8/layout/hierarchy1"/>
    <dgm:cxn modelId="{3A5A5D7A-C9F8-43EA-B815-3CDF776ABF65}" type="presParOf" srcId="{F35D9C29-5779-460F-BC74-F4948C0E8669}" destId="{3DCBA0D4-498E-4ADA-A43A-AB1EF07CB899}" srcOrd="2" destOrd="0" presId="urn:microsoft.com/office/officeart/2005/8/layout/hierarchy1"/>
    <dgm:cxn modelId="{3C882CF2-DB9C-450E-8A7E-C4D99E3AFAE8}" type="presParOf" srcId="{F35D9C29-5779-460F-BC74-F4948C0E8669}" destId="{E328BB2D-6700-424C-B46B-5246B0F14AA8}" srcOrd="3" destOrd="0" presId="urn:microsoft.com/office/officeart/2005/8/layout/hierarchy1"/>
    <dgm:cxn modelId="{9E8B2389-7986-4E85-9098-0A4B89F1FF52}" type="presParOf" srcId="{E328BB2D-6700-424C-B46B-5246B0F14AA8}" destId="{B4EF2B08-636A-4F2C-A84E-66CFACEE3CF8}" srcOrd="0" destOrd="0" presId="urn:microsoft.com/office/officeart/2005/8/layout/hierarchy1"/>
    <dgm:cxn modelId="{F353E1E7-E203-441A-A432-A3147D495D48}" type="presParOf" srcId="{B4EF2B08-636A-4F2C-A84E-66CFACEE3CF8}" destId="{5CCAFC97-9573-4777-898D-4607FEDF18FF}" srcOrd="0" destOrd="0" presId="urn:microsoft.com/office/officeart/2005/8/layout/hierarchy1"/>
    <dgm:cxn modelId="{CB3E049A-E7FD-449A-81BF-B22EDDD965A1}" type="presParOf" srcId="{B4EF2B08-636A-4F2C-A84E-66CFACEE3CF8}" destId="{8895B0A7-A410-4D0F-8A61-AFEDFCB10E6E}" srcOrd="1" destOrd="0" presId="urn:microsoft.com/office/officeart/2005/8/layout/hierarchy1"/>
    <dgm:cxn modelId="{A6C817DB-721C-4066-86AB-EB8F98FA9BA2}" type="presParOf" srcId="{E328BB2D-6700-424C-B46B-5246B0F14AA8}" destId="{4C5F619F-F588-4045-AB35-55B98C61B167}" srcOrd="1" destOrd="0" presId="urn:microsoft.com/office/officeart/2005/8/layout/hierarchy1"/>
    <dgm:cxn modelId="{ED01241E-6E78-48EC-9EA1-83C29C3F301F}" type="presParOf" srcId="{ED748475-FBCD-4853-91C9-EB7E3EF14681}" destId="{767C0634-670B-495B-AC26-2EC27085D09A}" srcOrd="2" destOrd="0" presId="urn:microsoft.com/office/officeart/2005/8/layout/hierarchy1"/>
    <dgm:cxn modelId="{8E30717E-1832-4BD6-BD59-B8511709BE9D}" type="presParOf" srcId="{ED748475-FBCD-4853-91C9-EB7E3EF14681}" destId="{0BA74232-ED8B-49C5-B51D-F29A87C78D68}" srcOrd="3" destOrd="0" presId="urn:microsoft.com/office/officeart/2005/8/layout/hierarchy1"/>
    <dgm:cxn modelId="{1D955B55-E928-485D-8A27-FA074E10C397}" type="presParOf" srcId="{0BA74232-ED8B-49C5-B51D-F29A87C78D68}" destId="{40230663-4F69-4B01-BB1A-56BB00EB0FB7}" srcOrd="0" destOrd="0" presId="urn:microsoft.com/office/officeart/2005/8/layout/hierarchy1"/>
    <dgm:cxn modelId="{3ED9EA15-5FD3-4DF2-8853-5700A42F5F80}" type="presParOf" srcId="{40230663-4F69-4B01-BB1A-56BB00EB0FB7}" destId="{08DBF17F-2698-4DC5-AFCA-0BF36404FED2}" srcOrd="0" destOrd="0" presId="urn:microsoft.com/office/officeart/2005/8/layout/hierarchy1"/>
    <dgm:cxn modelId="{116EC9B6-B832-44F0-B517-5A5C57F40A17}" type="presParOf" srcId="{40230663-4F69-4B01-BB1A-56BB00EB0FB7}" destId="{CF212EA4-3784-4C0B-85A7-3DE83DC52917}" srcOrd="1" destOrd="0" presId="urn:microsoft.com/office/officeart/2005/8/layout/hierarchy1"/>
    <dgm:cxn modelId="{746B55BB-3AE3-4F74-BDC2-7DCC2FF4457D}" type="presParOf" srcId="{0BA74232-ED8B-49C5-B51D-F29A87C78D68}" destId="{7D9F854F-7F60-4451-9E7D-A97CB53CB384}" srcOrd="1" destOrd="0" presId="urn:microsoft.com/office/officeart/2005/8/layout/hierarchy1"/>
    <dgm:cxn modelId="{7330C229-D612-4C76-9D1F-5EA38803F79D}" type="presParOf" srcId="{93E60E2D-519E-40CC-A074-6F2C196080DB}" destId="{D3A6BE82-4BEE-404A-AAAA-B9FE71C0C52B}" srcOrd="2" destOrd="0" presId="urn:microsoft.com/office/officeart/2005/8/layout/hierarchy1"/>
    <dgm:cxn modelId="{4B74CD3E-5294-4647-B49F-B5DD51E6CEA8}" type="presParOf" srcId="{93E60E2D-519E-40CC-A074-6F2C196080DB}" destId="{A2EC4898-9948-42C6-A306-50A09C978172}" srcOrd="3" destOrd="0" presId="urn:microsoft.com/office/officeart/2005/8/layout/hierarchy1"/>
    <dgm:cxn modelId="{9213CDE5-E45F-4BA5-8C50-D3804F1236EE}" type="presParOf" srcId="{A2EC4898-9948-42C6-A306-50A09C978172}" destId="{29F3EBD0-03BE-48E9-8C5E-091CB653A283}" srcOrd="0" destOrd="0" presId="urn:microsoft.com/office/officeart/2005/8/layout/hierarchy1"/>
    <dgm:cxn modelId="{0BD1DE45-F32D-4F6C-AA93-2995B8214982}" type="presParOf" srcId="{29F3EBD0-03BE-48E9-8C5E-091CB653A283}" destId="{0C6872DC-301F-4E86-AB6F-965EB413C133}" srcOrd="0" destOrd="0" presId="urn:microsoft.com/office/officeart/2005/8/layout/hierarchy1"/>
    <dgm:cxn modelId="{FB60621D-E9C5-4EF0-8B73-A02E96478D71}" type="presParOf" srcId="{29F3EBD0-03BE-48E9-8C5E-091CB653A283}" destId="{3C099D7B-79B1-4447-B182-95326CDA5525}" srcOrd="1" destOrd="0" presId="urn:microsoft.com/office/officeart/2005/8/layout/hierarchy1"/>
    <dgm:cxn modelId="{0108FCAF-7FF5-4AF1-848D-4F38494CF5EE}" type="presParOf" srcId="{A2EC4898-9948-42C6-A306-50A09C978172}" destId="{AE23E9E8-AFD2-4B5E-B62F-4C3560564D6B}" srcOrd="1" destOrd="0" presId="urn:microsoft.com/office/officeart/2005/8/layout/hierarchy1"/>
    <dgm:cxn modelId="{11FD5225-6784-48B7-98E3-1779FDF0FA84}" type="presParOf" srcId="{AE23E9E8-AFD2-4B5E-B62F-4C3560564D6B}" destId="{F4FAD16A-1797-4A65-A7F7-C79F362A18BC}" srcOrd="0" destOrd="0" presId="urn:microsoft.com/office/officeart/2005/8/layout/hierarchy1"/>
    <dgm:cxn modelId="{CE7C3611-9F0F-4940-9524-F890ABD9E1B3}" type="presParOf" srcId="{AE23E9E8-AFD2-4B5E-B62F-4C3560564D6B}" destId="{00B8CB59-7B18-48B2-B3D9-570A4D0F682A}" srcOrd="1" destOrd="0" presId="urn:microsoft.com/office/officeart/2005/8/layout/hierarchy1"/>
    <dgm:cxn modelId="{CE5773A6-5F24-4D17-A678-901EF1CAF2A0}" type="presParOf" srcId="{00B8CB59-7B18-48B2-B3D9-570A4D0F682A}" destId="{88F80802-5DFA-4D2F-AD25-F29BB14FAAF0}" srcOrd="0" destOrd="0" presId="urn:microsoft.com/office/officeart/2005/8/layout/hierarchy1"/>
    <dgm:cxn modelId="{B64DDCAA-41E5-49BA-9598-3710B5B62D1D}" type="presParOf" srcId="{88F80802-5DFA-4D2F-AD25-F29BB14FAAF0}" destId="{38CEEB95-920E-4A79-9CC9-A5EEA0A4F67A}" srcOrd="0" destOrd="0" presId="urn:microsoft.com/office/officeart/2005/8/layout/hierarchy1"/>
    <dgm:cxn modelId="{21F62534-21C0-4616-ABCA-99A1D3384A14}" type="presParOf" srcId="{88F80802-5DFA-4D2F-AD25-F29BB14FAAF0}" destId="{DE07E054-E84A-4D87-9994-4BE73D7B6C5A}" srcOrd="1" destOrd="0" presId="urn:microsoft.com/office/officeart/2005/8/layout/hierarchy1"/>
    <dgm:cxn modelId="{32594CE5-D22C-4EC7-B80C-021F6FE6B80B}" type="presParOf" srcId="{00B8CB59-7B18-48B2-B3D9-570A4D0F682A}" destId="{52011F8D-DFDB-445B-A1C6-369E6FF23577}" srcOrd="1" destOrd="0" presId="urn:microsoft.com/office/officeart/2005/8/layout/hierarchy1"/>
    <dgm:cxn modelId="{FE3DE20A-211C-4A15-BCFC-72FF8406900F}" type="presParOf" srcId="{52011F8D-DFDB-445B-A1C6-369E6FF23577}" destId="{DF6E3130-B170-437E-B22A-425F013A03BD}" srcOrd="0" destOrd="0" presId="urn:microsoft.com/office/officeart/2005/8/layout/hierarchy1"/>
    <dgm:cxn modelId="{511B20E3-140B-4B1E-8B97-C68DDCFC0D45}" type="presParOf" srcId="{52011F8D-DFDB-445B-A1C6-369E6FF23577}" destId="{BC3DDDD9-25E5-4970-A3CB-1102761701F4}" srcOrd="1" destOrd="0" presId="urn:microsoft.com/office/officeart/2005/8/layout/hierarchy1"/>
    <dgm:cxn modelId="{F14B7F54-D01E-4EB1-B5EC-5D05B305CCD1}" type="presParOf" srcId="{BC3DDDD9-25E5-4970-A3CB-1102761701F4}" destId="{0ABB5F76-5081-40A7-8DB5-F3F0131AD445}" srcOrd="0" destOrd="0" presId="urn:microsoft.com/office/officeart/2005/8/layout/hierarchy1"/>
    <dgm:cxn modelId="{38525A5C-7233-44A3-AF81-1EA9E72742DD}" type="presParOf" srcId="{0ABB5F76-5081-40A7-8DB5-F3F0131AD445}" destId="{1CE92CF2-17FA-4C4A-81AB-6A5683CD4E70}" srcOrd="0" destOrd="0" presId="urn:microsoft.com/office/officeart/2005/8/layout/hierarchy1"/>
    <dgm:cxn modelId="{6C569EE0-8DFB-4FF5-8195-37B92CAC8168}" type="presParOf" srcId="{0ABB5F76-5081-40A7-8DB5-F3F0131AD445}" destId="{13CCAC15-5964-4722-9F65-98B4A4C23DF2}" srcOrd="1" destOrd="0" presId="urn:microsoft.com/office/officeart/2005/8/layout/hierarchy1"/>
    <dgm:cxn modelId="{B1873375-A6CA-48FA-8774-D40998FDBDAA}" type="presParOf" srcId="{BC3DDDD9-25E5-4970-A3CB-1102761701F4}" destId="{CE223B90-3D57-48B6-9776-A399DD603A73}" srcOrd="1" destOrd="0" presId="urn:microsoft.com/office/officeart/2005/8/layout/hierarchy1"/>
    <dgm:cxn modelId="{34E147A4-E8D3-4783-AB11-5012796DEDCC}" type="presParOf" srcId="{CE223B90-3D57-48B6-9776-A399DD603A73}" destId="{5F3A6AA3-11F4-4B10-8BA2-03302B81BB30}" srcOrd="0" destOrd="0" presId="urn:microsoft.com/office/officeart/2005/8/layout/hierarchy1"/>
    <dgm:cxn modelId="{6A83D2BC-F838-4CB7-B7C3-7EA1D603CA19}" type="presParOf" srcId="{CE223B90-3D57-48B6-9776-A399DD603A73}" destId="{C65CAE3D-7B61-4221-9B48-298FDC4313E6}" srcOrd="1" destOrd="0" presId="urn:microsoft.com/office/officeart/2005/8/layout/hierarchy1"/>
    <dgm:cxn modelId="{0C2B8E0F-893F-4D7F-8930-C9C06E2B7D5E}" type="presParOf" srcId="{C65CAE3D-7B61-4221-9B48-298FDC4313E6}" destId="{DB06E9C8-F380-4602-9EEA-0DC473461B61}" srcOrd="0" destOrd="0" presId="urn:microsoft.com/office/officeart/2005/8/layout/hierarchy1"/>
    <dgm:cxn modelId="{A1DA8EF7-267E-4338-B9A3-22575181AE37}" type="presParOf" srcId="{DB06E9C8-F380-4602-9EEA-0DC473461B61}" destId="{26F6391D-59AA-4DA7-A96E-3EFFE3BD8574}" srcOrd="0" destOrd="0" presId="urn:microsoft.com/office/officeart/2005/8/layout/hierarchy1"/>
    <dgm:cxn modelId="{06443FF0-DC8E-4D07-9605-3E0C0CE8B489}" type="presParOf" srcId="{DB06E9C8-F380-4602-9EEA-0DC473461B61}" destId="{89A6741D-879D-4772-B983-264AAE71C3D1}" srcOrd="1" destOrd="0" presId="urn:microsoft.com/office/officeart/2005/8/layout/hierarchy1"/>
    <dgm:cxn modelId="{CDBDF808-B3EE-4309-B276-499AC163B36D}" type="presParOf" srcId="{C65CAE3D-7B61-4221-9B48-298FDC4313E6}" destId="{9F341EB2-9678-4ECB-B88E-D59EC4EA758E}" srcOrd="1" destOrd="0" presId="urn:microsoft.com/office/officeart/2005/8/layout/hierarchy1"/>
    <dgm:cxn modelId="{2EE16337-3B7A-4DF3-8071-71858B63CDD0}" type="presParOf" srcId="{CE223B90-3D57-48B6-9776-A399DD603A73}" destId="{F20F2749-AFC5-42EE-8849-196784DA03EA}" srcOrd="2" destOrd="0" presId="urn:microsoft.com/office/officeart/2005/8/layout/hierarchy1"/>
    <dgm:cxn modelId="{95E73310-A981-44E8-A9BA-060C0D2891FD}" type="presParOf" srcId="{CE223B90-3D57-48B6-9776-A399DD603A73}" destId="{F8EA9334-740C-4B1F-BCC4-5961054404BF}" srcOrd="3" destOrd="0" presId="urn:microsoft.com/office/officeart/2005/8/layout/hierarchy1"/>
    <dgm:cxn modelId="{31495273-2BFA-41A0-9D22-64AB278498E5}" type="presParOf" srcId="{F8EA9334-740C-4B1F-BCC4-5961054404BF}" destId="{82093CAD-84EE-4EAB-9333-7E5DF67395D2}" srcOrd="0" destOrd="0" presId="urn:microsoft.com/office/officeart/2005/8/layout/hierarchy1"/>
    <dgm:cxn modelId="{55F72AD3-09B9-42E1-9464-00F499CFF9AC}" type="presParOf" srcId="{82093CAD-84EE-4EAB-9333-7E5DF67395D2}" destId="{C209BEE2-389C-42ED-8D8F-1859938AAAC3}" srcOrd="0" destOrd="0" presId="urn:microsoft.com/office/officeart/2005/8/layout/hierarchy1"/>
    <dgm:cxn modelId="{6E2CBC48-0101-4E8F-81BC-AD9417F2E16B}" type="presParOf" srcId="{82093CAD-84EE-4EAB-9333-7E5DF67395D2}" destId="{7D18F1D7-232C-4C41-92EC-F59663D181BF}" srcOrd="1" destOrd="0" presId="urn:microsoft.com/office/officeart/2005/8/layout/hierarchy1"/>
    <dgm:cxn modelId="{9FB8CC06-F9CE-4683-8367-CBCD027229EC}" type="presParOf" srcId="{F8EA9334-740C-4B1F-BCC4-5961054404BF}" destId="{165E7FC8-361E-46C3-BBC3-6D252FBA4678}" srcOrd="1" destOrd="0" presId="urn:microsoft.com/office/officeart/2005/8/layout/hierarchy1"/>
    <dgm:cxn modelId="{7F151597-E94F-468B-9403-A19E19C87162}" type="presParOf" srcId="{93E60E2D-519E-40CC-A074-6F2C196080DB}" destId="{B6874E41-4E66-419E-A770-67ABC5B5673C}" srcOrd="4" destOrd="0" presId="urn:microsoft.com/office/officeart/2005/8/layout/hierarchy1"/>
    <dgm:cxn modelId="{6B9D658C-3E2D-4DF0-967A-95770AD35A34}" type="presParOf" srcId="{93E60E2D-519E-40CC-A074-6F2C196080DB}" destId="{E0779E7B-CE05-4D39-BDC6-94170DF672D8}" srcOrd="5" destOrd="0" presId="urn:microsoft.com/office/officeart/2005/8/layout/hierarchy1"/>
    <dgm:cxn modelId="{46073A2F-D998-48E9-B51B-861B8A9F93DD}" type="presParOf" srcId="{E0779E7B-CE05-4D39-BDC6-94170DF672D8}" destId="{EC5BF1FD-8AE0-41C8-9BF3-3F7F8C3B2EFA}" srcOrd="0" destOrd="0" presId="urn:microsoft.com/office/officeart/2005/8/layout/hierarchy1"/>
    <dgm:cxn modelId="{108F708D-DE16-4491-BAAF-16667BDE5232}" type="presParOf" srcId="{EC5BF1FD-8AE0-41C8-9BF3-3F7F8C3B2EFA}" destId="{E5CD2BA9-C84E-413A-B4D4-304516E8174D}" srcOrd="0" destOrd="0" presId="urn:microsoft.com/office/officeart/2005/8/layout/hierarchy1"/>
    <dgm:cxn modelId="{276E3162-F07E-4321-BAFC-627B329001D7}" type="presParOf" srcId="{EC5BF1FD-8AE0-41C8-9BF3-3F7F8C3B2EFA}" destId="{25FD7CA3-64A4-41DE-A333-497B3D8DEFC6}" srcOrd="1" destOrd="0" presId="urn:microsoft.com/office/officeart/2005/8/layout/hierarchy1"/>
    <dgm:cxn modelId="{6F7FAD2D-1E4A-474A-B710-791C2FE2A8EA}" type="presParOf" srcId="{E0779E7B-CE05-4D39-BDC6-94170DF672D8}" destId="{E327867D-1F2C-4BA4-8A2D-34C655BEEE1C}" srcOrd="1" destOrd="0" presId="urn:microsoft.com/office/officeart/2005/8/layout/hierarchy1"/>
    <dgm:cxn modelId="{7BAAC708-45ED-4BD2-B7B2-CB27589EE901}" type="presParOf" srcId="{E327867D-1F2C-4BA4-8A2D-34C655BEEE1C}" destId="{AB471D7B-CB0A-47A3-83A4-40C44E3D0EC8}" srcOrd="0" destOrd="0" presId="urn:microsoft.com/office/officeart/2005/8/layout/hierarchy1"/>
    <dgm:cxn modelId="{7AA458F2-BCDC-44BF-B46E-CFB423D0966C}" type="presParOf" srcId="{E327867D-1F2C-4BA4-8A2D-34C655BEEE1C}" destId="{3CCF5E54-81FE-407B-87D4-72F2218062D7}" srcOrd="1" destOrd="0" presId="urn:microsoft.com/office/officeart/2005/8/layout/hierarchy1"/>
    <dgm:cxn modelId="{D55DAE96-3D1B-4F68-BF16-768288580A49}" type="presParOf" srcId="{3CCF5E54-81FE-407B-87D4-72F2218062D7}" destId="{610028F2-AA3A-4404-8A1B-5E55244AA8E3}" srcOrd="0" destOrd="0" presId="urn:microsoft.com/office/officeart/2005/8/layout/hierarchy1"/>
    <dgm:cxn modelId="{B6C940AF-859A-4F42-BCCD-1DB8076A6D12}" type="presParOf" srcId="{610028F2-AA3A-4404-8A1B-5E55244AA8E3}" destId="{33E64FB4-8938-4362-AEB8-A11613BE508D}" srcOrd="0" destOrd="0" presId="urn:microsoft.com/office/officeart/2005/8/layout/hierarchy1"/>
    <dgm:cxn modelId="{1A1C699D-2435-48DE-A3BD-3710EB7CFBDB}" type="presParOf" srcId="{610028F2-AA3A-4404-8A1B-5E55244AA8E3}" destId="{A882232C-75FE-4841-BC6E-67B0F6439857}" srcOrd="1" destOrd="0" presId="urn:microsoft.com/office/officeart/2005/8/layout/hierarchy1"/>
    <dgm:cxn modelId="{519B5179-2C27-4743-B868-D56DDD43DEBE}" type="presParOf" srcId="{3CCF5E54-81FE-407B-87D4-72F2218062D7}" destId="{9EC6C099-8944-4F45-8B11-4EC1EEF61605}" srcOrd="1" destOrd="0" presId="urn:microsoft.com/office/officeart/2005/8/layout/hierarchy1"/>
    <dgm:cxn modelId="{BDF3668C-25DC-4EBE-A844-C650BB9B9978}" type="presParOf" srcId="{9EC6C099-8944-4F45-8B11-4EC1EEF61605}" destId="{67BD86B6-68AE-426A-ACC4-7EAA142426B9}" srcOrd="0" destOrd="0" presId="urn:microsoft.com/office/officeart/2005/8/layout/hierarchy1"/>
    <dgm:cxn modelId="{CA459C85-92B1-4BA1-9EB4-1A6998078150}" type="presParOf" srcId="{9EC6C099-8944-4F45-8B11-4EC1EEF61605}" destId="{F2FF7D38-5C6B-4D24-9635-BE40A22FD36B}" srcOrd="1" destOrd="0" presId="urn:microsoft.com/office/officeart/2005/8/layout/hierarchy1"/>
    <dgm:cxn modelId="{E34D2C5A-1ACF-48C6-A104-2EA20523253E}" type="presParOf" srcId="{F2FF7D38-5C6B-4D24-9635-BE40A22FD36B}" destId="{167B13F6-2465-4459-8A2B-4443002D4EE0}" srcOrd="0" destOrd="0" presId="urn:microsoft.com/office/officeart/2005/8/layout/hierarchy1"/>
    <dgm:cxn modelId="{FD6AA722-C884-4C28-9AA9-E5C2DFE8947E}" type="presParOf" srcId="{167B13F6-2465-4459-8A2B-4443002D4EE0}" destId="{1DBE336D-C712-49F5-A6CB-5F354B4C8799}" srcOrd="0" destOrd="0" presId="urn:microsoft.com/office/officeart/2005/8/layout/hierarchy1"/>
    <dgm:cxn modelId="{0AC5A294-AC9D-4E4D-A496-367F8A4F6CCD}" type="presParOf" srcId="{167B13F6-2465-4459-8A2B-4443002D4EE0}" destId="{727D719B-8D8F-41CF-9417-6CDBBDDC8E9F}" srcOrd="1" destOrd="0" presId="urn:microsoft.com/office/officeart/2005/8/layout/hierarchy1"/>
    <dgm:cxn modelId="{CC03AAC9-479C-457C-BE81-F8842B157327}" type="presParOf" srcId="{F2FF7D38-5C6B-4D24-9635-BE40A22FD36B}" destId="{063E7B51-85E4-407B-947A-F3F17815F769}" srcOrd="1" destOrd="0" presId="urn:microsoft.com/office/officeart/2005/8/layout/hierarchy1"/>
    <dgm:cxn modelId="{AC95C46F-0278-41C0-85FE-8ECB3C22C670}" type="presParOf" srcId="{063E7B51-85E4-407B-947A-F3F17815F769}" destId="{A2D2EB72-E3C2-4B7F-AC47-28D40964EAC5}" srcOrd="0" destOrd="0" presId="urn:microsoft.com/office/officeart/2005/8/layout/hierarchy1"/>
    <dgm:cxn modelId="{F91957F3-2370-4A49-9AA4-8311719C3459}" type="presParOf" srcId="{063E7B51-85E4-407B-947A-F3F17815F769}" destId="{0A101C34-817B-4E0F-AF4B-0A0BB796F4A7}" srcOrd="1" destOrd="0" presId="urn:microsoft.com/office/officeart/2005/8/layout/hierarchy1"/>
    <dgm:cxn modelId="{860997B0-1E23-4D49-B51A-F53794502386}" type="presParOf" srcId="{0A101C34-817B-4E0F-AF4B-0A0BB796F4A7}" destId="{C8C33F34-CD77-4256-933A-471FBC1FE0D0}" srcOrd="0" destOrd="0" presId="urn:microsoft.com/office/officeart/2005/8/layout/hierarchy1"/>
    <dgm:cxn modelId="{100E7981-DFB1-45CA-83F5-0F7D12E129D8}" type="presParOf" srcId="{C8C33F34-CD77-4256-933A-471FBC1FE0D0}" destId="{3978A451-5E57-4A20-9BD2-E9505CE2268E}" srcOrd="0" destOrd="0" presId="urn:microsoft.com/office/officeart/2005/8/layout/hierarchy1"/>
    <dgm:cxn modelId="{E2423F0A-27DE-4F9B-B883-1EBE3D770494}" type="presParOf" srcId="{C8C33F34-CD77-4256-933A-471FBC1FE0D0}" destId="{319180A0-B92D-4368-9A4B-5AFE251DB678}" srcOrd="1" destOrd="0" presId="urn:microsoft.com/office/officeart/2005/8/layout/hierarchy1"/>
    <dgm:cxn modelId="{E5E68DB4-29C7-45D8-8699-0D503668D3E2}" type="presParOf" srcId="{0A101C34-817B-4E0F-AF4B-0A0BB796F4A7}" destId="{67C64EB5-A6EB-4893-91B9-2E66F5638A31}" srcOrd="1" destOrd="0" presId="urn:microsoft.com/office/officeart/2005/8/layout/hierarchy1"/>
    <dgm:cxn modelId="{1CA42FFB-B1C5-47B6-838C-2579B765990B}" type="presParOf" srcId="{67C64EB5-A6EB-4893-91B9-2E66F5638A31}" destId="{004570B2-1E4D-4304-8B57-D12AF373A405}" srcOrd="0" destOrd="0" presId="urn:microsoft.com/office/officeart/2005/8/layout/hierarchy1"/>
    <dgm:cxn modelId="{9FD4251A-CA84-4E1D-A345-6037EF700C12}" type="presParOf" srcId="{67C64EB5-A6EB-4893-91B9-2E66F5638A31}" destId="{88A8456D-F062-4C5E-BCE0-942BF61A2457}" srcOrd="1" destOrd="0" presId="urn:microsoft.com/office/officeart/2005/8/layout/hierarchy1"/>
    <dgm:cxn modelId="{1066DDB7-5F81-4761-8883-C6539463C2EB}" type="presParOf" srcId="{88A8456D-F062-4C5E-BCE0-942BF61A2457}" destId="{33C1090E-2741-49CC-AD45-48B31B25906B}" srcOrd="0" destOrd="0" presId="urn:microsoft.com/office/officeart/2005/8/layout/hierarchy1"/>
    <dgm:cxn modelId="{1E4E3D65-5950-420E-89BF-4D681D6900A8}" type="presParOf" srcId="{33C1090E-2741-49CC-AD45-48B31B25906B}" destId="{70831DAD-8FCF-4828-AD4A-30CD30D74F30}" srcOrd="0" destOrd="0" presId="urn:microsoft.com/office/officeart/2005/8/layout/hierarchy1"/>
    <dgm:cxn modelId="{C29C5C54-03CF-4DC1-B99F-2D2C841727EE}" type="presParOf" srcId="{33C1090E-2741-49CC-AD45-48B31B25906B}" destId="{51034903-BF9F-4526-8CB8-AE249FC863AE}" srcOrd="1" destOrd="0" presId="urn:microsoft.com/office/officeart/2005/8/layout/hierarchy1"/>
    <dgm:cxn modelId="{8D72930A-35B5-47E4-ADDD-52C20B7F8464}" type="presParOf" srcId="{88A8456D-F062-4C5E-BCE0-942BF61A2457}" destId="{BF655E19-3F9D-4ADD-A08C-241635FB051A}" srcOrd="1" destOrd="0" presId="urn:microsoft.com/office/officeart/2005/8/layout/hierarchy1"/>
    <dgm:cxn modelId="{973E923D-2C9F-4600-8479-EFFC86CCFB16}" type="presParOf" srcId="{9EC6C099-8944-4F45-8B11-4EC1EEF61605}" destId="{51F93C63-DEB1-44DA-87D3-0488098C5361}" srcOrd="2" destOrd="0" presId="urn:microsoft.com/office/officeart/2005/8/layout/hierarchy1"/>
    <dgm:cxn modelId="{3DCBA29C-424D-4EAE-A1E2-A21041333AC9}" type="presParOf" srcId="{9EC6C099-8944-4F45-8B11-4EC1EEF61605}" destId="{A9A49C77-3E0F-4743-934C-AECA198B61E8}" srcOrd="3" destOrd="0" presId="urn:microsoft.com/office/officeart/2005/8/layout/hierarchy1"/>
    <dgm:cxn modelId="{A6129D4C-F9E8-4274-A086-A1C400115A36}" type="presParOf" srcId="{A9A49C77-3E0F-4743-934C-AECA198B61E8}" destId="{64C363CC-C52A-40B5-84FE-8158584853E1}" srcOrd="0" destOrd="0" presId="urn:microsoft.com/office/officeart/2005/8/layout/hierarchy1"/>
    <dgm:cxn modelId="{349081E8-B1BA-4C78-B668-A5F266912B28}" type="presParOf" srcId="{64C363CC-C52A-40B5-84FE-8158584853E1}" destId="{57ED6E6C-6E10-47C1-B508-9577B141169F}" srcOrd="0" destOrd="0" presId="urn:microsoft.com/office/officeart/2005/8/layout/hierarchy1"/>
    <dgm:cxn modelId="{0364CD1F-00F2-47E5-AAE4-2E1EBBCEE70F}" type="presParOf" srcId="{64C363CC-C52A-40B5-84FE-8158584853E1}" destId="{81D4EECF-66AF-4C6E-BF24-0B89D2458862}" srcOrd="1" destOrd="0" presId="urn:microsoft.com/office/officeart/2005/8/layout/hierarchy1"/>
    <dgm:cxn modelId="{59F20105-CF86-4B2C-9F94-6F3EE128C8EB}" type="presParOf" srcId="{A9A49C77-3E0F-4743-934C-AECA198B61E8}" destId="{DC01CF80-4097-4F99-9D51-DA6B2775C971}" srcOrd="1" destOrd="0" presId="urn:microsoft.com/office/officeart/2005/8/layout/hierarchy1"/>
    <dgm:cxn modelId="{28CC16E5-7089-46C1-B4E9-011C06A9146F}" type="presParOf" srcId="{DC01CF80-4097-4F99-9D51-DA6B2775C971}" destId="{D0ED849A-AAE4-4C0C-B879-E524ECF53F41}" srcOrd="0" destOrd="0" presId="urn:microsoft.com/office/officeart/2005/8/layout/hierarchy1"/>
    <dgm:cxn modelId="{295E70D6-2259-45FA-A13B-D2C2323463D1}" type="presParOf" srcId="{DC01CF80-4097-4F99-9D51-DA6B2775C971}" destId="{30A19315-4440-4BA8-B4E8-6973EF042E22}" srcOrd="1" destOrd="0" presId="urn:microsoft.com/office/officeart/2005/8/layout/hierarchy1"/>
    <dgm:cxn modelId="{C6583BEF-B3CC-467B-A518-02554C640647}" type="presParOf" srcId="{30A19315-4440-4BA8-B4E8-6973EF042E22}" destId="{B4F2A763-0E74-4B03-AE7F-672427591FA6}" srcOrd="0" destOrd="0" presId="urn:microsoft.com/office/officeart/2005/8/layout/hierarchy1"/>
    <dgm:cxn modelId="{A6BF3CAD-2A3B-4903-9932-2E4EFD98116E}" type="presParOf" srcId="{B4F2A763-0E74-4B03-AE7F-672427591FA6}" destId="{C8ABA1F7-1EF7-4ECE-A606-08219D5600EA}" srcOrd="0" destOrd="0" presId="urn:microsoft.com/office/officeart/2005/8/layout/hierarchy1"/>
    <dgm:cxn modelId="{3EADCE4E-3664-4DEA-9760-7B941CAF160C}" type="presParOf" srcId="{B4F2A763-0E74-4B03-AE7F-672427591FA6}" destId="{13C138CE-EC5E-423C-BA06-9354D268A852}" srcOrd="1" destOrd="0" presId="urn:microsoft.com/office/officeart/2005/8/layout/hierarchy1"/>
    <dgm:cxn modelId="{1B521559-9904-4AAF-9EB9-B51DB147A7FB}" type="presParOf" srcId="{30A19315-4440-4BA8-B4E8-6973EF042E22}" destId="{F267DAE9-4D48-4C09-B727-8C63AE9AD8AB}" srcOrd="1" destOrd="0" presId="urn:microsoft.com/office/officeart/2005/8/layout/hierarchy1"/>
    <dgm:cxn modelId="{4ABDFD8E-9BFE-41C8-A5E9-EB381ED6F15C}" type="presParOf" srcId="{93E60E2D-519E-40CC-A074-6F2C196080DB}" destId="{87676F1D-125A-49B1-8B78-9A1AC2A3E2A7}" srcOrd="6" destOrd="0" presId="urn:microsoft.com/office/officeart/2005/8/layout/hierarchy1"/>
    <dgm:cxn modelId="{F1332EE4-0B47-488A-9F20-14BCA30707EA}" type="presParOf" srcId="{93E60E2D-519E-40CC-A074-6F2C196080DB}" destId="{E501B15F-FEBC-4A78-8B26-D8C9EB027AF1}" srcOrd="7" destOrd="0" presId="urn:microsoft.com/office/officeart/2005/8/layout/hierarchy1"/>
    <dgm:cxn modelId="{BC1C3244-68E0-4218-AB8D-9C1D254FB79A}" type="presParOf" srcId="{E501B15F-FEBC-4A78-8B26-D8C9EB027AF1}" destId="{682349A6-0209-4D4A-9C18-8A6B0FE624B4}" srcOrd="0" destOrd="0" presId="urn:microsoft.com/office/officeart/2005/8/layout/hierarchy1"/>
    <dgm:cxn modelId="{CCC115A9-6485-4DC9-BA19-23F7FFE984C0}" type="presParOf" srcId="{682349A6-0209-4D4A-9C18-8A6B0FE624B4}" destId="{FD0CA7D5-6A37-453D-B0F9-93D4D181A42C}" srcOrd="0" destOrd="0" presId="urn:microsoft.com/office/officeart/2005/8/layout/hierarchy1"/>
    <dgm:cxn modelId="{B5D0CB3B-D530-4F3B-BC07-81EE7BD754F0}" type="presParOf" srcId="{682349A6-0209-4D4A-9C18-8A6B0FE624B4}" destId="{69B68FBF-749D-4B08-8676-EE97733D4AC5}" srcOrd="1" destOrd="0" presId="urn:microsoft.com/office/officeart/2005/8/layout/hierarchy1"/>
    <dgm:cxn modelId="{E4851545-AEE7-4D17-BCF3-95A3C27D18F7}" type="presParOf" srcId="{E501B15F-FEBC-4A78-8B26-D8C9EB027AF1}" destId="{5C2D368E-D0F0-49EB-8D39-D725EF82AB3E}" srcOrd="1" destOrd="0" presId="urn:microsoft.com/office/officeart/2005/8/layout/hierarchy1"/>
    <dgm:cxn modelId="{D2726B86-C5A6-40C0-96EF-D9548BB39927}" type="presParOf" srcId="{5C2D368E-D0F0-49EB-8D39-D725EF82AB3E}" destId="{B5948BC6-550B-48A1-A617-D6023624E522}" srcOrd="0" destOrd="0" presId="urn:microsoft.com/office/officeart/2005/8/layout/hierarchy1"/>
    <dgm:cxn modelId="{C94D6DB4-DD35-44ED-9557-84FC80768CD5}" type="presParOf" srcId="{5C2D368E-D0F0-49EB-8D39-D725EF82AB3E}" destId="{3DF57EF3-17E9-47DF-A249-4528E3E84FD6}" srcOrd="1" destOrd="0" presId="urn:microsoft.com/office/officeart/2005/8/layout/hierarchy1"/>
    <dgm:cxn modelId="{F9A74A92-9466-44A0-9DE8-B356060EE0B6}" type="presParOf" srcId="{3DF57EF3-17E9-47DF-A249-4528E3E84FD6}" destId="{B542C080-9F3A-49BB-B654-BC21310D4D19}" srcOrd="0" destOrd="0" presId="urn:microsoft.com/office/officeart/2005/8/layout/hierarchy1"/>
    <dgm:cxn modelId="{BD289BCE-B774-42DC-8134-1918D4114F0E}" type="presParOf" srcId="{B542C080-9F3A-49BB-B654-BC21310D4D19}" destId="{37E3380F-58E0-4CD9-B98D-851EA386DDEF}" srcOrd="0" destOrd="0" presId="urn:microsoft.com/office/officeart/2005/8/layout/hierarchy1"/>
    <dgm:cxn modelId="{03CD3914-EDF9-4238-888C-36F422C40651}" type="presParOf" srcId="{B542C080-9F3A-49BB-B654-BC21310D4D19}" destId="{CFC06131-3B39-4A5F-B141-56B8A73DB4F9}" srcOrd="1" destOrd="0" presId="urn:microsoft.com/office/officeart/2005/8/layout/hierarchy1"/>
    <dgm:cxn modelId="{8C2FC857-9972-4AD5-BED2-CCCF3682A5ED}" type="presParOf" srcId="{3DF57EF3-17E9-47DF-A249-4528E3E84FD6}" destId="{606F238B-BAB3-4855-8DC9-24DBA2AECFD5}" srcOrd="1" destOrd="0" presId="urn:microsoft.com/office/officeart/2005/8/layout/hierarchy1"/>
    <dgm:cxn modelId="{E5310CE1-EBC1-4131-967D-5A0754E2A278}" type="presParOf" srcId="{5C2D368E-D0F0-49EB-8D39-D725EF82AB3E}" destId="{27FF28BF-E06B-4B9F-BB80-C8BC75D82524}" srcOrd="2" destOrd="0" presId="urn:microsoft.com/office/officeart/2005/8/layout/hierarchy1"/>
    <dgm:cxn modelId="{B15777B8-0F5B-470F-82AF-754794474159}" type="presParOf" srcId="{5C2D368E-D0F0-49EB-8D39-D725EF82AB3E}" destId="{66E8C15D-A6F6-4EB9-B786-F82842E0680F}" srcOrd="3" destOrd="0" presId="urn:microsoft.com/office/officeart/2005/8/layout/hierarchy1"/>
    <dgm:cxn modelId="{74E16165-654E-4CA6-943C-B3FA2C92B61A}" type="presParOf" srcId="{66E8C15D-A6F6-4EB9-B786-F82842E0680F}" destId="{F6A6C050-A2A8-4263-BFB2-3861064758FC}" srcOrd="0" destOrd="0" presId="urn:microsoft.com/office/officeart/2005/8/layout/hierarchy1"/>
    <dgm:cxn modelId="{2DBEF781-9DE6-413B-8980-97D560484BAC}" type="presParOf" srcId="{F6A6C050-A2A8-4263-BFB2-3861064758FC}" destId="{1F828110-53CE-493F-AEAF-88D6F7049582}" srcOrd="0" destOrd="0" presId="urn:microsoft.com/office/officeart/2005/8/layout/hierarchy1"/>
    <dgm:cxn modelId="{3186971D-D7FE-43AA-A3AC-35B0690DDDC3}" type="presParOf" srcId="{F6A6C050-A2A8-4263-BFB2-3861064758FC}" destId="{6C0D9A9D-88FA-419A-BD0A-1163DBD0E33D}" srcOrd="1" destOrd="0" presId="urn:microsoft.com/office/officeart/2005/8/layout/hierarchy1"/>
    <dgm:cxn modelId="{F7FBBE34-DF01-4158-8780-F0BAF3D6223A}" type="presParOf" srcId="{66E8C15D-A6F6-4EB9-B786-F82842E0680F}" destId="{1AAF0513-EBB3-4476-9100-E68B0732E05B}" srcOrd="1" destOrd="0" presId="urn:microsoft.com/office/officeart/2005/8/layout/hierarchy1"/>
    <dgm:cxn modelId="{07DE0E83-D949-41AF-A461-3D33E04FFA87}" type="presParOf" srcId="{93E60E2D-519E-40CC-A074-6F2C196080DB}" destId="{F08502DE-3878-4F52-9B5D-F75C729ED803}" srcOrd="8" destOrd="0" presId="urn:microsoft.com/office/officeart/2005/8/layout/hierarchy1"/>
    <dgm:cxn modelId="{8A026623-C672-4B2A-8B6A-68BA08822917}" type="presParOf" srcId="{93E60E2D-519E-40CC-A074-6F2C196080DB}" destId="{517EF19E-8EB5-4EE3-A8BF-E461B498F0E0}" srcOrd="9" destOrd="0" presId="urn:microsoft.com/office/officeart/2005/8/layout/hierarchy1"/>
    <dgm:cxn modelId="{C727517F-D596-492D-BBE4-E3281FB5FFA2}" type="presParOf" srcId="{517EF19E-8EB5-4EE3-A8BF-E461B498F0E0}" destId="{31345FE0-AB46-4931-842C-AB48FF289EC6}" srcOrd="0" destOrd="0" presId="urn:microsoft.com/office/officeart/2005/8/layout/hierarchy1"/>
    <dgm:cxn modelId="{070061AB-FB5D-43E2-AA42-16F362E8CD15}" type="presParOf" srcId="{31345FE0-AB46-4931-842C-AB48FF289EC6}" destId="{0EA5A603-4BAA-448B-A224-80C68226F2D9}" srcOrd="0" destOrd="0" presId="urn:microsoft.com/office/officeart/2005/8/layout/hierarchy1"/>
    <dgm:cxn modelId="{63907B9B-8B29-4F3A-B100-62B1990E1F42}" type="presParOf" srcId="{31345FE0-AB46-4931-842C-AB48FF289EC6}" destId="{0CE264CA-0167-4111-A2D3-E18E77A011C7}" srcOrd="1" destOrd="0" presId="urn:microsoft.com/office/officeart/2005/8/layout/hierarchy1"/>
    <dgm:cxn modelId="{A0909617-2772-41F1-9047-A38985E43A2F}" type="presParOf" srcId="{517EF19E-8EB5-4EE3-A8BF-E461B498F0E0}" destId="{0BAA40E7-EBE5-4DE5-8880-3B2955A85601}" srcOrd="1" destOrd="0" presId="urn:microsoft.com/office/officeart/2005/8/layout/hierarchy1"/>
    <dgm:cxn modelId="{5C226C7E-9DBF-418D-9848-4DD22F6D70AD}" type="presParOf" srcId="{0BAA40E7-EBE5-4DE5-8880-3B2955A85601}" destId="{B62D4893-1111-44FF-A472-7BB1B66784C7}" srcOrd="0" destOrd="0" presId="urn:microsoft.com/office/officeart/2005/8/layout/hierarchy1"/>
    <dgm:cxn modelId="{7F888E91-6475-441D-9DDA-3D5D02ED354C}" type="presParOf" srcId="{0BAA40E7-EBE5-4DE5-8880-3B2955A85601}" destId="{E5D8C84A-71D2-44F1-8CE9-421FEF0AA830}" srcOrd="1" destOrd="0" presId="urn:microsoft.com/office/officeart/2005/8/layout/hierarchy1"/>
    <dgm:cxn modelId="{D66C9DD3-D941-415C-B76C-6C4F577CF5A6}" type="presParOf" srcId="{E5D8C84A-71D2-44F1-8CE9-421FEF0AA830}" destId="{90C9516F-9A9C-4CE0-9734-03CE6BC14913}" srcOrd="0" destOrd="0" presId="urn:microsoft.com/office/officeart/2005/8/layout/hierarchy1"/>
    <dgm:cxn modelId="{3B87FBAE-9D53-4A1A-A82B-30E6A08E71B3}" type="presParOf" srcId="{90C9516F-9A9C-4CE0-9734-03CE6BC14913}" destId="{D27C3BD0-4D54-424C-80EB-41BC34AB26BB}" srcOrd="0" destOrd="0" presId="urn:microsoft.com/office/officeart/2005/8/layout/hierarchy1"/>
    <dgm:cxn modelId="{681FB9E3-4A58-4DD0-AD71-AB2A798E0928}" type="presParOf" srcId="{90C9516F-9A9C-4CE0-9734-03CE6BC14913}" destId="{660623A7-01DE-4B4B-B283-88A45F4FC6B4}" srcOrd="1" destOrd="0" presId="urn:microsoft.com/office/officeart/2005/8/layout/hierarchy1"/>
    <dgm:cxn modelId="{DE9407BE-E3D5-47B4-B4A0-FF9AAE83E9AC}" type="presParOf" srcId="{E5D8C84A-71D2-44F1-8CE9-421FEF0AA830}" destId="{392E5EC4-6AA9-4CC5-A7BB-CA4381A0FEEB}" srcOrd="1" destOrd="0" presId="urn:microsoft.com/office/officeart/2005/8/layout/hierarchy1"/>
    <dgm:cxn modelId="{F20617E7-FEA5-46BA-BC76-D20CA9BA812D}" type="presParOf" srcId="{0BAA40E7-EBE5-4DE5-8880-3B2955A85601}" destId="{4E913995-C0B9-4F7B-9121-681B85BFF2C9}" srcOrd="2" destOrd="0" presId="urn:microsoft.com/office/officeart/2005/8/layout/hierarchy1"/>
    <dgm:cxn modelId="{4F772B7E-98C7-4CB8-A8F2-F9AA62410031}" type="presParOf" srcId="{0BAA40E7-EBE5-4DE5-8880-3B2955A85601}" destId="{5C780E4B-B81A-4DDA-98A0-95032712A71B}" srcOrd="3" destOrd="0" presId="urn:microsoft.com/office/officeart/2005/8/layout/hierarchy1"/>
    <dgm:cxn modelId="{BB3A2249-F8EB-4BF3-AC1A-A485204B551D}" type="presParOf" srcId="{5C780E4B-B81A-4DDA-98A0-95032712A71B}" destId="{BE9AC0CE-165E-4921-BDA0-7A68047ABA6B}" srcOrd="0" destOrd="0" presId="urn:microsoft.com/office/officeart/2005/8/layout/hierarchy1"/>
    <dgm:cxn modelId="{AB3AEA91-F613-4B8D-A6F0-5C729DF9C602}" type="presParOf" srcId="{BE9AC0CE-165E-4921-BDA0-7A68047ABA6B}" destId="{418DCB6A-ACF1-452B-8A2E-DA33D00C9B37}" srcOrd="0" destOrd="0" presId="urn:microsoft.com/office/officeart/2005/8/layout/hierarchy1"/>
    <dgm:cxn modelId="{B9E27545-19F0-4DE4-A86E-1050E48B6FD6}" type="presParOf" srcId="{BE9AC0CE-165E-4921-BDA0-7A68047ABA6B}" destId="{A658A039-E2FE-486F-98FA-F1E638190A69}" srcOrd="1" destOrd="0" presId="urn:microsoft.com/office/officeart/2005/8/layout/hierarchy1"/>
    <dgm:cxn modelId="{A95B11D5-9938-43EA-80D6-F53858618FB2}" type="presParOf" srcId="{5C780E4B-B81A-4DDA-98A0-95032712A71B}" destId="{3AEF5E1A-A5ED-49FB-A8A0-22C0144A7FC5}" srcOrd="1" destOrd="0" presId="urn:microsoft.com/office/officeart/2005/8/layout/hierarchy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8321C18C-EDC3-470A-A1F5-452247713DA6}" type="doc">
      <dgm:prSet loTypeId="urn:microsoft.com/office/officeart/2005/8/layout/hierarchy1" loCatId="hierarchy" qsTypeId="urn:microsoft.com/office/officeart/2005/8/quickstyle/simple3" qsCatId="simple" csTypeId="urn:microsoft.com/office/officeart/2005/8/colors/accent0_1" csCatId="mainScheme" phldr="1"/>
      <dgm:spPr/>
      <dgm:t>
        <a:bodyPr/>
        <a:lstStyle/>
        <a:p>
          <a:endParaRPr lang="en-US"/>
        </a:p>
      </dgm:t>
    </dgm:pt>
    <dgm:pt modelId="{FCB7CB1A-66B1-4340-BD03-42B4CFB411FC}">
      <dgm:prSet phldrT="[Text]"/>
      <dgm:spPr/>
      <dgm:t>
        <a:bodyPr/>
        <a:lstStyle/>
        <a:p>
          <a:r>
            <a:rPr lang="en-US"/>
            <a:t>Research DNA Landing Page</a:t>
          </a:r>
        </a:p>
      </dgm:t>
    </dgm:pt>
    <dgm:pt modelId="{4C6A36B3-8F80-4D7D-82C1-5DBEAEB0B271}" type="parTrans" cxnId="{3428BC16-A68F-4248-BDFF-3272C430F212}">
      <dgm:prSet/>
      <dgm:spPr/>
      <dgm:t>
        <a:bodyPr/>
        <a:lstStyle/>
        <a:p>
          <a:endParaRPr lang="en-US"/>
        </a:p>
      </dgm:t>
    </dgm:pt>
    <dgm:pt modelId="{A050879C-52E6-426B-8917-F3992E59A2E5}" type="sibTrans" cxnId="{3428BC16-A68F-4248-BDFF-3272C430F212}">
      <dgm:prSet/>
      <dgm:spPr/>
      <dgm:t>
        <a:bodyPr/>
        <a:lstStyle/>
        <a:p>
          <a:endParaRPr lang="en-US"/>
        </a:p>
      </dgm:t>
    </dgm:pt>
    <dgm:pt modelId="{7C11B007-98A5-4C95-B22E-277D957D1794}">
      <dgm:prSet phldrT="[Text]"/>
      <dgm:spPr/>
      <dgm:t>
        <a:bodyPr/>
        <a:lstStyle/>
        <a:p>
          <a:r>
            <a:rPr lang="en-US"/>
            <a:t>Home Page</a:t>
          </a:r>
        </a:p>
      </dgm:t>
    </dgm:pt>
    <dgm:pt modelId="{655B0583-6120-4D97-BA8E-54A4A7CC36EC}" type="parTrans" cxnId="{822E63B3-2C01-451E-950C-6FA1B89E5876}">
      <dgm:prSet/>
      <dgm:spPr/>
      <dgm:t>
        <a:bodyPr/>
        <a:lstStyle/>
        <a:p>
          <a:endParaRPr lang="en-US"/>
        </a:p>
      </dgm:t>
    </dgm:pt>
    <dgm:pt modelId="{26DC847E-0001-49AD-8BC2-5E7395CEC749}" type="sibTrans" cxnId="{822E63B3-2C01-451E-950C-6FA1B89E5876}">
      <dgm:prSet/>
      <dgm:spPr/>
      <dgm:t>
        <a:bodyPr/>
        <a:lstStyle/>
        <a:p>
          <a:endParaRPr lang="en-US"/>
        </a:p>
      </dgm:t>
    </dgm:pt>
    <dgm:pt modelId="{F085CB7B-7C04-475A-8A32-2E930520964B}">
      <dgm:prSet phldrT="[Text]"/>
      <dgm:spPr/>
      <dgm:t>
        <a:bodyPr/>
        <a:lstStyle/>
        <a:p>
          <a:r>
            <a:rPr lang="en-US"/>
            <a:t>Login</a:t>
          </a:r>
        </a:p>
      </dgm:t>
    </dgm:pt>
    <dgm:pt modelId="{3335EA03-BA40-4370-83A4-78819173029C}" type="sibTrans" cxnId="{2D3D2515-ED60-4DF1-A896-E790031A82B1}">
      <dgm:prSet/>
      <dgm:spPr/>
      <dgm:t>
        <a:bodyPr/>
        <a:lstStyle/>
        <a:p>
          <a:endParaRPr lang="en-US"/>
        </a:p>
      </dgm:t>
    </dgm:pt>
    <dgm:pt modelId="{665025C2-0441-4D23-A97B-F78C8E1F7595}" type="parTrans" cxnId="{2D3D2515-ED60-4DF1-A896-E790031A82B1}">
      <dgm:prSet/>
      <dgm:spPr/>
      <dgm:t>
        <a:bodyPr/>
        <a:lstStyle/>
        <a:p>
          <a:endParaRPr lang="en-US"/>
        </a:p>
      </dgm:t>
    </dgm:pt>
    <dgm:pt modelId="{03002D58-0773-4C37-8198-FE6582A19BC4}">
      <dgm:prSet/>
      <dgm:spPr/>
      <dgm:t>
        <a:bodyPr/>
        <a:lstStyle/>
        <a:p>
          <a:r>
            <a:rPr lang="en-US"/>
            <a:t>Active Accounts</a:t>
          </a:r>
        </a:p>
      </dgm:t>
    </dgm:pt>
    <dgm:pt modelId="{76C04ACE-2733-4AC6-96A4-DC00CDABCDBD}" type="parTrans" cxnId="{43A92A17-4276-4D51-972D-D66BD1F30D66}">
      <dgm:prSet/>
      <dgm:spPr/>
      <dgm:t>
        <a:bodyPr/>
        <a:lstStyle/>
        <a:p>
          <a:endParaRPr lang="en-US"/>
        </a:p>
      </dgm:t>
    </dgm:pt>
    <dgm:pt modelId="{60B12850-8EC2-4560-95DD-173760D9FFE0}" type="sibTrans" cxnId="{43A92A17-4276-4D51-972D-D66BD1F30D66}">
      <dgm:prSet/>
      <dgm:spPr/>
      <dgm:t>
        <a:bodyPr/>
        <a:lstStyle/>
        <a:p>
          <a:endParaRPr lang="en-US"/>
        </a:p>
      </dgm:t>
    </dgm:pt>
    <dgm:pt modelId="{D7B50536-75AA-40F8-B783-0E5E0E775BF5}">
      <dgm:prSet/>
      <dgm:spPr/>
      <dgm:t>
        <a:bodyPr/>
        <a:lstStyle/>
        <a:p>
          <a:r>
            <a:rPr lang="en-US"/>
            <a:t>Archive Accounts</a:t>
          </a:r>
        </a:p>
      </dgm:t>
    </dgm:pt>
    <dgm:pt modelId="{7617969D-104F-456A-A9AA-6190A6CC73C8}" type="parTrans" cxnId="{67F08299-0DBB-417C-8DD6-3D0F299A4AE3}">
      <dgm:prSet/>
      <dgm:spPr/>
      <dgm:t>
        <a:bodyPr/>
        <a:lstStyle/>
        <a:p>
          <a:endParaRPr lang="en-US"/>
        </a:p>
      </dgm:t>
    </dgm:pt>
    <dgm:pt modelId="{35EB226E-1919-4493-BAB1-CB1841CC61D2}" type="sibTrans" cxnId="{67F08299-0DBB-417C-8DD6-3D0F299A4AE3}">
      <dgm:prSet/>
      <dgm:spPr/>
      <dgm:t>
        <a:bodyPr/>
        <a:lstStyle/>
        <a:p>
          <a:endParaRPr lang="en-US"/>
        </a:p>
      </dgm:t>
    </dgm:pt>
    <dgm:pt modelId="{1B8C3B2D-7150-477C-87A0-A5E90E9923EA}">
      <dgm:prSet/>
      <dgm:spPr/>
      <dgm:t>
        <a:bodyPr/>
        <a:lstStyle/>
        <a:p>
          <a:r>
            <a:rPr lang="en-US"/>
            <a:t>Retrieve Accounts</a:t>
          </a:r>
        </a:p>
      </dgm:t>
    </dgm:pt>
    <dgm:pt modelId="{986DEC91-ECB0-4954-956D-AE4AE4E42CC4}" type="parTrans" cxnId="{67137BC6-8899-47F1-8D56-8310CD9C3D2C}">
      <dgm:prSet/>
      <dgm:spPr/>
      <dgm:t>
        <a:bodyPr/>
        <a:lstStyle/>
        <a:p>
          <a:endParaRPr lang="en-US"/>
        </a:p>
      </dgm:t>
    </dgm:pt>
    <dgm:pt modelId="{622A0464-5D69-4540-8F98-DCEBB62D4BAC}" type="sibTrans" cxnId="{67137BC6-8899-47F1-8D56-8310CD9C3D2C}">
      <dgm:prSet/>
      <dgm:spPr/>
      <dgm:t>
        <a:bodyPr/>
        <a:lstStyle/>
        <a:p>
          <a:endParaRPr lang="en-US"/>
        </a:p>
      </dgm:t>
    </dgm:pt>
    <dgm:pt modelId="{294A6369-BEDC-44D0-A55B-483336EDA438}" type="pres">
      <dgm:prSet presAssocID="{8321C18C-EDC3-470A-A1F5-452247713DA6}" presName="hierChild1" presStyleCnt="0">
        <dgm:presLayoutVars>
          <dgm:chPref val="1"/>
          <dgm:dir/>
          <dgm:animOne val="branch"/>
          <dgm:animLvl val="lvl"/>
          <dgm:resizeHandles/>
        </dgm:presLayoutVars>
      </dgm:prSet>
      <dgm:spPr/>
      <dgm:t>
        <a:bodyPr/>
        <a:lstStyle/>
        <a:p>
          <a:endParaRPr lang="en-US"/>
        </a:p>
      </dgm:t>
    </dgm:pt>
    <dgm:pt modelId="{79F407A3-79A0-4CD8-8730-6C24C33C73B8}" type="pres">
      <dgm:prSet presAssocID="{FCB7CB1A-66B1-4340-BD03-42B4CFB411FC}" presName="hierRoot1" presStyleCnt="0"/>
      <dgm:spPr/>
      <dgm:t>
        <a:bodyPr/>
        <a:lstStyle/>
        <a:p>
          <a:endParaRPr lang="en-US"/>
        </a:p>
      </dgm:t>
    </dgm:pt>
    <dgm:pt modelId="{7C388E1C-E62C-4D6F-9810-3E5D377B5C9A}" type="pres">
      <dgm:prSet presAssocID="{FCB7CB1A-66B1-4340-BD03-42B4CFB411FC}" presName="composite" presStyleCnt="0"/>
      <dgm:spPr/>
      <dgm:t>
        <a:bodyPr/>
        <a:lstStyle/>
        <a:p>
          <a:endParaRPr lang="en-US"/>
        </a:p>
      </dgm:t>
    </dgm:pt>
    <dgm:pt modelId="{A1F29490-7489-49E4-8203-E5C9FABA6D33}" type="pres">
      <dgm:prSet presAssocID="{FCB7CB1A-66B1-4340-BD03-42B4CFB411FC}" presName="background" presStyleLbl="node0" presStyleIdx="0" presStyleCnt="1"/>
      <dgm:spPr/>
      <dgm:t>
        <a:bodyPr/>
        <a:lstStyle/>
        <a:p>
          <a:endParaRPr lang="en-US"/>
        </a:p>
      </dgm:t>
    </dgm:pt>
    <dgm:pt modelId="{BB2E3769-5E67-4629-B2FE-2CB594892A2C}" type="pres">
      <dgm:prSet presAssocID="{FCB7CB1A-66B1-4340-BD03-42B4CFB411FC}" presName="text" presStyleLbl="fgAcc0" presStyleIdx="0" presStyleCnt="1" custScaleX="125309" custScaleY="58686">
        <dgm:presLayoutVars>
          <dgm:chPref val="3"/>
        </dgm:presLayoutVars>
      </dgm:prSet>
      <dgm:spPr/>
      <dgm:t>
        <a:bodyPr/>
        <a:lstStyle/>
        <a:p>
          <a:endParaRPr lang="en-US"/>
        </a:p>
      </dgm:t>
    </dgm:pt>
    <dgm:pt modelId="{E6A5CC25-0426-4FB1-8E0A-B1308D6288FC}" type="pres">
      <dgm:prSet presAssocID="{FCB7CB1A-66B1-4340-BD03-42B4CFB411FC}" presName="hierChild2" presStyleCnt="0"/>
      <dgm:spPr/>
      <dgm:t>
        <a:bodyPr/>
        <a:lstStyle/>
        <a:p>
          <a:endParaRPr lang="en-US"/>
        </a:p>
      </dgm:t>
    </dgm:pt>
    <dgm:pt modelId="{C9048FC5-5005-4DC7-BCAC-4294AABA021A}" type="pres">
      <dgm:prSet presAssocID="{665025C2-0441-4D23-A97B-F78C8E1F7595}" presName="Name10" presStyleLbl="parChTrans1D2" presStyleIdx="0" presStyleCnt="1"/>
      <dgm:spPr/>
      <dgm:t>
        <a:bodyPr/>
        <a:lstStyle/>
        <a:p>
          <a:endParaRPr lang="en-US"/>
        </a:p>
      </dgm:t>
    </dgm:pt>
    <dgm:pt modelId="{52EBBD5C-8006-407A-8BD9-BBD55F151DAE}" type="pres">
      <dgm:prSet presAssocID="{F085CB7B-7C04-475A-8A32-2E930520964B}" presName="hierRoot2" presStyleCnt="0"/>
      <dgm:spPr/>
      <dgm:t>
        <a:bodyPr/>
        <a:lstStyle/>
        <a:p>
          <a:endParaRPr lang="en-US"/>
        </a:p>
      </dgm:t>
    </dgm:pt>
    <dgm:pt modelId="{E9C68A94-F41A-43F3-BB0C-CBAE073D7E10}" type="pres">
      <dgm:prSet presAssocID="{F085CB7B-7C04-475A-8A32-2E930520964B}" presName="composite2" presStyleCnt="0"/>
      <dgm:spPr/>
      <dgm:t>
        <a:bodyPr/>
        <a:lstStyle/>
        <a:p>
          <a:endParaRPr lang="en-US"/>
        </a:p>
      </dgm:t>
    </dgm:pt>
    <dgm:pt modelId="{05573998-DE41-4784-8B90-823F90654D7E}" type="pres">
      <dgm:prSet presAssocID="{F085CB7B-7C04-475A-8A32-2E930520964B}" presName="background2" presStyleLbl="node2" presStyleIdx="0" presStyleCnt="1"/>
      <dgm:spPr/>
      <dgm:t>
        <a:bodyPr/>
        <a:lstStyle/>
        <a:p>
          <a:endParaRPr lang="en-US"/>
        </a:p>
      </dgm:t>
    </dgm:pt>
    <dgm:pt modelId="{C3F6667E-DB52-4100-B615-C62EB127C234}" type="pres">
      <dgm:prSet presAssocID="{F085CB7B-7C04-475A-8A32-2E930520964B}" presName="text2" presStyleLbl="fgAcc2" presStyleIdx="0" presStyleCnt="1">
        <dgm:presLayoutVars>
          <dgm:chPref val="3"/>
        </dgm:presLayoutVars>
      </dgm:prSet>
      <dgm:spPr/>
      <dgm:t>
        <a:bodyPr/>
        <a:lstStyle/>
        <a:p>
          <a:endParaRPr lang="en-US"/>
        </a:p>
      </dgm:t>
    </dgm:pt>
    <dgm:pt modelId="{51FCAB98-CE97-4BED-BD50-FD67CB21DD93}" type="pres">
      <dgm:prSet presAssocID="{F085CB7B-7C04-475A-8A32-2E930520964B}" presName="hierChild3" presStyleCnt="0"/>
      <dgm:spPr/>
      <dgm:t>
        <a:bodyPr/>
        <a:lstStyle/>
        <a:p>
          <a:endParaRPr lang="en-US"/>
        </a:p>
      </dgm:t>
    </dgm:pt>
    <dgm:pt modelId="{DD14BA4B-CE7B-42B5-AEC3-BFA2055CA98F}" type="pres">
      <dgm:prSet presAssocID="{655B0583-6120-4D97-BA8E-54A4A7CC36EC}" presName="Name17" presStyleLbl="parChTrans1D3" presStyleIdx="0" presStyleCnt="1"/>
      <dgm:spPr/>
      <dgm:t>
        <a:bodyPr/>
        <a:lstStyle/>
        <a:p>
          <a:endParaRPr lang="en-US"/>
        </a:p>
      </dgm:t>
    </dgm:pt>
    <dgm:pt modelId="{94E75B95-4B4C-46A0-944B-86EB9C328033}" type="pres">
      <dgm:prSet presAssocID="{7C11B007-98A5-4C95-B22E-277D957D1794}" presName="hierRoot3" presStyleCnt="0"/>
      <dgm:spPr/>
      <dgm:t>
        <a:bodyPr/>
        <a:lstStyle/>
        <a:p>
          <a:endParaRPr lang="en-US"/>
        </a:p>
      </dgm:t>
    </dgm:pt>
    <dgm:pt modelId="{7BA49C3B-7B91-4D22-AE0E-6BB35166A7FA}" type="pres">
      <dgm:prSet presAssocID="{7C11B007-98A5-4C95-B22E-277D957D1794}" presName="composite3" presStyleCnt="0"/>
      <dgm:spPr/>
      <dgm:t>
        <a:bodyPr/>
        <a:lstStyle/>
        <a:p>
          <a:endParaRPr lang="en-US"/>
        </a:p>
      </dgm:t>
    </dgm:pt>
    <dgm:pt modelId="{0E5CB113-33F2-45B6-89E1-DD7C5D987C1E}" type="pres">
      <dgm:prSet presAssocID="{7C11B007-98A5-4C95-B22E-277D957D1794}" presName="background3" presStyleLbl="node3" presStyleIdx="0" presStyleCnt="1"/>
      <dgm:spPr/>
      <dgm:t>
        <a:bodyPr/>
        <a:lstStyle/>
        <a:p>
          <a:endParaRPr lang="en-US"/>
        </a:p>
      </dgm:t>
    </dgm:pt>
    <dgm:pt modelId="{522397A3-6166-4397-867E-107C5E10D8A2}" type="pres">
      <dgm:prSet presAssocID="{7C11B007-98A5-4C95-B22E-277D957D1794}" presName="text3" presStyleLbl="fgAcc3" presStyleIdx="0" presStyleCnt="1">
        <dgm:presLayoutVars>
          <dgm:chPref val="3"/>
        </dgm:presLayoutVars>
      </dgm:prSet>
      <dgm:spPr/>
      <dgm:t>
        <a:bodyPr/>
        <a:lstStyle/>
        <a:p>
          <a:endParaRPr lang="en-US"/>
        </a:p>
      </dgm:t>
    </dgm:pt>
    <dgm:pt modelId="{4105A1F8-1566-4DE5-BC0D-E9585EB85450}" type="pres">
      <dgm:prSet presAssocID="{7C11B007-98A5-4C95-B22E-277D957D1794}" presName="hierChild4" presStyleCnt="0"/>
      <dgm:spPr/>
      <dgm:t>
        <a:bodyPr/>
        <a:lstStyle/>
        <a:p>
          <a:endParaRPr lang="en-US"/>
        </a:p>
      </dgm:t>
    </dgm:pt>
    <dgm:pt modelId="{DCF288E9-B9FC-4699-870D-2F66CE6F71FC}" type="pres">
      <dgm:prSet presAssocID="{986DEC91-ECB0-4954-956D-AE4AE4E42CC4}" presName="Name23" presStyleLbl="parChTrans1D4" presStyleIdx="0" presStyleCnt="3"/>
      <dgm:spPr/>
      <dgm:t>
        <a:bodyPr/>
        <a:lstStyle/>
        <a:p>
          <a:endParaRPr lang="en-US"/>
        </a:p>
      </dgm:t>
    </dgm:pt>
    <dgm:pt modelId="{C8654278-B427-4DBD-9AF7-2086252FB697}" type="pres">
      <dgm:prSet presAssocID="{1B8C3B2D-7150-477C-87A0-A5E90E9923EA}" presName="hierRoot4" presStyleCnt="0"/>
      <dgm:spPr/>
      <dgm:t>
        <a:bodyPr/>
        <a:lstStyle/>
        <a:p>
          <a:endParaRPr lang="en-US"/>
        </a:p>
      </dgm:t>
    </dgm:pt>
    <dgm:pt modelId="{AEFEAFF9-8B85-4025-8B34-AC3582AB115E}" type="pres">
      <dgm:prSet presAssocID="{1B8C3B2D-7150-477C-87A0-A5E90E9923EA}" presName="composite4" presStyleCnt="0"/>
      <dgm:spPr/>
      <dgm:t>
        <a:bodyPr/>
        <a:lstStyle/>
        <a:p>
          <a:endParaRPr lang="en-US"/>
        </a:p>
      </dgm:t>
    </dgm:pt>
    <dgm:pt modelId="{79D98003-07A8-4B5D-AD77-BC73E08EB454}" type="pres">
      <dgm:prSet presAssocID="{1B8C3B2D-7150-477C-87A0-A5E90E9923EA}" presName="background4" presStyleLbl="node4" presStyleIdx="0" presStyleCnt="3"/>
      <dgm:spPr/>
      <dgm:t>
        <a:bodyPr/>
        <a:lstStyle/>
        <a:p>
          <a:endParaRPr lang="en-US"/>
        </a:p>
      </dgm:t>
    </dgm:pt>
    <dgm:pt modelId="{5CEACD82-C85B-49B6-864B-C2BB1E17A8B9}" type="pres">
      <dgm:prSet presAssocID="{1B8C3B2D-7150-477C-87A0-A5E90E9923EA}" presName="text4" presStyleLbl="fgAcc4" presStyleIdx="0" presStyleCnt="3">
        <dgm:presLayoutVars>
          <dgm:chPref val="3"/>
        </dgm:presLayoutVars>
      </dgm:prSet>
      <dgm:spPr/>
      <dgm:t>
        <a:bodyPr/>
        <a:lstStyle/>
        <a:p>
          <a:endParaRPr lang="en-US"/>
        </a:p>
      </dgm:t>
    </dgm:pt>
    <dgm:pt modelId="{C8DF7903-27C2-4FEB-9174-D2B64E96B3BB}" type="pres">
      <dgm:prSet presAssocID="{1B8C3B2D-7150-477C-87A0-A5E90E9923EA}" presName="hierChild5" presStyleCnt="0"/>
      <dgm:spPr/>
      <dgm:t>
        <a:bodyPr/>
        <a:lstStyle/>
        <a:p>
          <a:endParaRPr lang="en-US"/>
        </a:p>
      </dgm:t>
    </dgm:pt>
    <dgm:pt modelId="{CF6FE414-BC73-4A0F-8C38-B35A62E3BF25}" type="pres">
      <dgm:prSet presAssocID="{7617969D-104F-456A-A9AA-6190A6CC73C8}" presName="Name23" presStyleLbl="parChTrans1D4" presStyleIdx="1" presStyleCnt="3"/>
      <dgm:spPr/>
      <dgm:t>
        <a:bodyPr/>
        <a:lstStyle/>
        <a:p>
          <a:endParaRPr lang="en-US"/>
        </a:p>
      </dgm:t>
    </dgm:pt>
    <dgm:pt modelId="{C681C4A1-EACE-409B-A3FF-8A266FF314FF}" type="pres">
      <dgm:prSet presAssocID="{D7B50536-75AA-40F8-B783-0E5E0E775BF5}" presName="hierRoot4" presStyleCnt="0"/>
      <dgm:spPr/>
      <dgm:t>
        <a:bodyPr/>
        <a:lstStyle/>
        <a:p>
          <a:endParaRPr lang="en-US"/>
        </a:p>
      </dgm:t>
    </dgm:pt>
    <dgm:pt modelId="{FE3A2194-8B4B-425B-B582-A38C61B7EF2C}" type="pres">
      <dgm:prSet presAssocID="{D7B50536-75AA-40F8-B783-0E5E0E775BF5}" presName="composite4" presStyleCnt="0"/>
      <dgm:spPr/>
      <dgm:t>
        <a:bodyPr/>
        <a:lstStyle/>
        <a:p>
          <a:endParaRPr lang="en-US"/>
        </a:p>
      </dgm:t>
    </dgm:pt>
    <dgm:pt modelId="{9B1A34D6-9C7E-4F11-8E88-C90A443ABAEF}" type="pres">
      <dgm:prSet presAssocID="{D7B50536-75AA-40F8-B783-0E5E0E775BF5}" presName="background4" presStyleLbl="node4" presStyleIdx="1" presStyleCnt="3"/>
      <dgm:spPr/>
      <dgm:t>
        <a:bodyPr/>
        <a:lstStyle/>
        <a:p>
          <a:endParaRPr lang="en-US"/>
        </a:p>
      </dgm:t>
    </dgm:pt>
    <dgm:pt modelId="{6F66724D-5E63-4971-AB6E-A544231E2FF7}" type="pres">
      <dgm:prSet presAssocID="{D7B50536-75AA-40F8-B783-0E5E0E775BF5}" presName="text4" presStyleLbl="fgAcc4" presStyleIdx="1" presStyleCnt="3">
        <dgm:presLayoutVars>
          <dgm:chPref val="3"/>
        </dgm:presLayoutVars>
      </dgm:prSet>
      <dgm:spPr/>
      <dgm:t>
        <a:bodyPr/>
        <a:lstStyle/>
        <a:p>
          <a:endParaRPr lang="en-US"/>
        </a:p>
      </dgm:t>
    </dgm:pt>
    <dgm:pt modelId="{7D550477-485D-401C-B59F-3B488A15D40C}" type="pres">
      <dgm:prSet presAssocID="{D7B50536-75AA-40F8-B783-0E5E0E775BF5}" presName="hierChild5" presStyleCnt="0"/>
      <dgm:spPr/>
      <dgm:t>
        <a:bodyPr/>
        <a:lstStyle/>
        <a:p>
          <a:endParaRPr lang="en-US"/>
        </a:p>
      </dgm:t>
    </dgm:pt>
    <dgm:pt modelId="{F1DCA1EF-393A-450C-99BF-8B61BE7823AF}" type="pres">
      <dgm:prSet presAssocID="{76C04ACE-2733-4AC6-96A4-DC00CDABCDBD}" presName="Name23" presStyleLbl="parChTrans1D4" presStyleIdx="2" presStyleCnt="3"/>
      <dgm:spPr/>
      <dgm:t>
        <a:bodyPr/>
        <a:lstStyle/>
        <a:p>
          <a:endParaRPr lang="en-US"/>
        </a:p>
      </dgm:t>
    </dgm:pt>
    <dgm:pt modelId="{3DE8D4E3-5220-4195-AEF2-4A685911DDEA}" type="pres">
      <dgm:prSet presAssocID="{03002D58-0773-4C37-8198-FE6582A19BC4}" presName="hierRoot4" presStyleCnt="0"/>
      <dgm:spPr/>
      <dgm:t>
        <a:bodyPr/>
        <a:lstStyle/>
        <a:p>
          <a:endParaRPr lang="en-US"/>
        </a:p>
      </dgm:t>
    </dgm:pt>
    <dgm:pt modelId="{5F98114F-AEAE-4BBA-8782-FCC8736F2FB1}" type="pres">
      <dgm:prSet presAssocID="{03002D58-0773-4C37-8198-FE6582A19BC4}" presName="composite4" presStyleCnt="0"/>
      <dgm:spPr/>
      <dgm:t>
        <a:bodyPr/>
        <a:lstStyle/>
        <a:p>
          <a:endParaRPr lang="en-US"/>
        </a:p>
      </dgm:t>
    </dgm:pt>
    <dgm:pt modelId="{818905E9-4908-4AD9-BA7F-FAB1701EFE4A}" type="pres">
      <dgm:prSet presAssocID="{03002D58-0773-4C37-8198-FE6582A19BC4}" presName="background4" presStyleLbl="node4" presStyleIdx="2" presStyleCnt="3"/>
      <dgm:spPr/>
      <dgm:t>
        <a:bodyPr/>
        <a:lstStyle/>
        <a:p>
          <a:endParaRPr lang="en-US"/>
        </a:p>
      </dgm:t>
    </dgm:pt>
    <dgm:pt modelId="{8596D47F-3221-42D1-84B9-181198BEBE1D}" type="pres">
      <dgm:prSet presAssocID="{03002D58-0773-4C37-8198-FE6582A19BC4}" presName="text4" presStyleLbl="fgAcc4" presStyleIdx="2" presStyleCnt="3">
        <dgm:presLayoutVars>
          <dgm:chPref val="3"/>
        </dgm:presLayoutVars>
      </dgm:prSet>
      <dgm:spPr/>
      <dgm:t>
        <a:bodyPr/>
        <a:lstStyle/>
        <a:p>
          <a:endParaRPr lang="en-US"/>
        </a:p>
      </dgm:t>
    </dgm:pt>
    <dgm:pt modelId="{DBC97EC8-78C4-4D4E-91A6-AC6CBCE7739D}" type="pres">
      <dgm:prSet presAssocID="{03002D58-0773-4C37-8198-FE6582A19BC4}" presName="hierChild5" presStyleCnt="0"/>
      <dgm:spPr/>
      <dgm:t>
        <a:bodyPr/>
        <a:lstStyle/>
        <a:p>
          <a:endParaRPr lang="en-US"/>
        </a:p>
      </dgm:t>
    </dgm:pt>
  </dgm:ptLst>
  <dgm:cxnLst>
    <dgm:cxn modelId="{2D3D2515-ED60-4DF1-A896-E790031A82B1}" srcId="{FCB7CB1A-66B1-4340-BD03-42B4CFB411FC}" destId="{F085CB7B-7C04-475A-8A32-2E930520964B}" srcOrd="0" destOrd="0" parTransId="{665025C2-0441-4D23-A97B-F78C8E1F7595}" sibTransId="{3335EA03-BA40-4370-83A4-78819173029C}"/>
    <dgm:cxn modelId="{45F9EFFB-CAC8-4226-A699-AA6C3CE3FB0F}" type="presOf" srcId="{03002D58-0773-4C37-8198-FE6582A19BC4}" destId="{8596D47F-3221-42D1-84B9-181198BEBE1D}" srcOrd="0" destOrd="0" presId="urn:microsoft.com/office/officeart/2005/8/layout/hierarchy1"/>
    <dgm:cxn modelId="{94A86FD1-4E84-4D5E-BD7A-E6FF1BB00A3A}" type="presOf" srcId="{76C04ACE-2733-4AC6-96A4-DC00CDABCDBD}" destId="{F1DCA1EF-393A-450C-99BF-8B61BE7823AF}" srcOrd="0" destOrd="0" presId="urn:microsoft.com/office/officeart/2005/8/layout/hierarchy1"/>
    <dgm:cxn modelId="{67F08299-0DBB-417C-8DD6-3D0F299A4AE3}" srcId="{7C11B007-98A5-4C95-B22E-277D957D1794}" destId="{D7B50536-75AA-40F8-B783-0E5E0E775BF5}" srcOrd="1" destOrd="0" parTransId="{7617969D-104F-456A-A9AA-6190A6CC73C8}" sibTransId="{35EB226E-1919-4493-BAB1-CB1841CC61D2}"/>
    <dgm:cxn modelId="{67137BC6-8899-47F1-8D56-8310CD9C3D2C}" srcId="{7C11B007-98A5-4C95-B22E-277D957D1794}" destId="{1B8C3B2D-7150-477C-87A0-A5E90E9923EA}" srcOrd="0" destOrd="0" parTransId="{986DEC91-ECB0-4954-956D-AE4AE4E42CC4}" sibTransId="{622A0464-5D69-4540-8F98-DCEBB62D4BAC}"/>
    <dgm:cxn modelId="{3428BC16-A68F-4248-BDFF-3272C430F212}" srcId="{8321C18C-EDC3-470A-A1F5-452247713DA6}" destId="{FCB7CB1A-66B1-4340-BD03-42B4CFB411FC}" srcOrd="0" destOrd="0" parTransId="{4C6A36B3-8F80-4D7D-82C1-5DBEAEB0B271}" sibTransId="{A050879C-52E6-426B-8917-F3992E59A2E5}"/>
    <dgm:cxn modelId="{C34E9100-D425-46D3-AFCF-A3BE68290E51}" type="presOf" srcId="{986DEC91-ECB0-4954-956D-AE4AE4E42CC4}" destId="{DCF288E9-B9FC-4699-870D-2F66CE6F71FC}" srcOrd="0" destOrd="0" presId="urn:microsoft.com/office/officeart/2005/8/layout/hierarchy1"/>
    <dgm:cxn modelId="{B42E29BB-580D-4A78-8A2E-946AD4FBF586}" type="presOf" srcId="{1B8C3B2D-7150-477C-87A0-A5E90E9923EA}" destId="{5CEACD82-C85B-49B6-864B-C2BB1E17A8B9}" srcOrd="0" destOrd="0" presId="urn:microsoft.com/office/officeart/2005/8/layout/hierarchy1"/>
    <dgm:cxn modelId="{EB174156-052E-4EE5-95AD-3483D0367712}" type="presOf" srcId="{FCB7CB1A-66B1-4340-BD03-42B4CFB411FC}" destId="{BB2E3769-5E67-4629-B2FE-2CB594892A2C}" srcOrd="0" destOrd="0" presId="urn:microsoft.com/office/officeart/2005/8/layout/hierarchy1"/>
    <dgm:cxn modelId="{FDE4FAC8-F687-48B3-8322-F698A3D13795}" type="presOf" srcId="{7617969D-104F-456A-A9AA-6190A6CC73C8}" destId="{CF6FE414-BC73-4A0F-8C38-B35A62E3BF25}" srcOrd="0" destOrd="0" presId="urn:microsoft.com/office/officeart/2005/8/layout/hierarchy1"/>
    <dgm:cxn modelId="{EAC30789-F873-41BC-92DA-0BA5C7F68FFB}" type="presOf" srcId="{665025C2-0441-4D23-A97B-F78C8E1F7595}" destId="{C9048FC5-5005-4DC7-BCAC-4294AABA021A}" srcOrd="0" destOrd="0" presId="urn:microsoft.com/office/officeart/2005/8/layout/hierarchy1"/>
    <dgm:cxn modelId="{4363052E-2248-49FD-83F3-868661E48758}" type="presOf" srcId="{D7B50536-75AA-40F8-B783-0E5E0E775BF5}" destId="{6F66724D-5E63-4971-AB6E-A544231E2FF7}" srcOrd="0" destOrd="0" presId="urn:microsoft.com/office/officeart/2005/8/layout/hierarchy1"/>
    <dgm:cxn modelId="{822E63B3-2C01-451E-950C-6FA1B89E5876}" srcId="{F085CB7B-7C04-475A-8A32-2E930520964B}" destId="{7C11B007-98A5-4C95-B22E-277D957D1794}" srcOrd="0" destOrd="0" parTransId="{655B0583-6120-4D97-BA8E-54A4A7CC36EC}" sibTransId="{26DC847E-0001-49AD-8BC2-5E7395CEC749}"/>
    <dgm:cxn modelId="{43A92A17-4276-4D51-972D-D66BD1F30D66}" srcId="{7C11B007-98A5-4C95-B22E-277D957D1794}" destId="{03002D58-0773-4C37-8198-FE6582A19BC4}" srcOrd="2" destOrd="0" parTransId="{76C04ACE-2733-4AC6-96A4-DC00CDABCDBD}" sibTransId="{60B12850-8EC2-4560-95DD-173760D9FFE0}"/>
    <dgm:cxn modelId="{4ADBE0B1-809E-4675-91BB-2C06CDB493BC}" type="presOf" srcId="{655B0583-6120-4D97-BA8E-54A4A7CC36EC}" destId="{DD14BA4B-CE7B-42B5-AEC3-BFA2055CA98F}" srcOrd="0" destOrd="0" presId="urn:microsoft.com/office/officeart/2005/8/layout/hierarchy1"/>
    <dgm:cxn modelId="{C465E964-B7B5-427C-B2E2-0B4752320419}" type="presOf" srcId="{7C11B007-98A5-4C95-B22E-277D957D1794}" destId="{522397A3-6166-4397-867E-107C5E10D8A2}" srcOrd="0" destOrd="0" presId="urn:microsoft.com/office/officeart/2005/8/layout/hierarchy1"/>
    <dgm:cxn modelId="{B52823E3-C8DB-4B88-ACCA-89313FA39D36}" type="presOf" srcId="{F085CB7B-7C04-475A-8A32-2E930520964B}" destId="{C3F6667E-DB52-4100-B615-C62EB127C234}" srcOrd="0" destOrd="0" presId="urn:microsoft.com/office/officeart/2005/8/layout/hierarchy1"/>
    <dgm:cxn modelId="{37515E77-D82B-456C-ADF5-B1301BFF1C86}" type="presOf" srcId="{8321C18C-EDC3-470A-A1F5-452247713DA6}" destId="{294A6369-BEDC-44D0-A55B-483336EDA438}" srcOrd="0" destOrd="0" presId="urn:microsoft.com/office/officeart/2005/8/layout/hierarchy1"/>
    <dgm:cxn modelId="{DC6A8C7A-0900-4BCF-AACF-382EBEBAF04A}" type="presParOf" srcId="{294A6369-BEDC-44D0-A55B-483336EDA438}" destId="{79F407A3-79A0-4CD8-8730-6C24C33C73B8}" srcOrd="0" destOrd="0" presId="urn:microsoft.com/office/officeart/2005/8/layout/hierarchy1"/>
    <dgm:cxn modelId="{0DEB9A35-3BCF-4A14-84AA-F72ACCACCD33}" type="presParOf" srcId="{79F407A3-79A0-4CD8-8730-6C24C33C73B8}" destId="{7C388E1C-E62C-4D6F-9810-3E5D377B5C9A}" srcOrd="0" destOrd="0" presId="urn:microsoft.com/office/officeart/2005/8/layout/hierarchy1"/>
    <dgm:cxn modelId="{500A04F7-AA5B-4E56-811C-12699E58A95D}" type="presParOf" srcId="{7C388E1C-E62C-4D6F-9810-3E5D377B5C9A}" destId="{A1F29490-7489-49E4-8203-E5C9FABA6D33}" srcOrd="0" destOrd="0" presId="urn:microsoft.com/office/officeart/2005/8/layout/hierarchy1"/>
    <dgm:cxn modelId="{13FEE43C-6119-404D-B0D7-071EB066B09F}" type="presParOf" srcId="{7C388E1C-E62C-4D6F-9810-3E5D377B5C9A}" destId="{BB2E3769-5E67-4629-B2FE-2CB594892A2C}" srcOrd="1" destOrd="0" presId="urn:microsoft.com/office/officeart/2005/8/layout/hierarchy1"/>
    <dgm:cxn modelId="{2954C9E1-765A-48CB-B9E1-D1DE538603F4}" type="presParOf" srcId="{79F407A3-79A0-4CD8-8730-6C24C33C73B8}" destId="{E6A5CC25-0426-4FB1-8E0A-B1308D6288FC}" srcOrd="1" destOrd="0" presId="urn:microsoft.com/office/officeart/2005/8/layout/hierarchy1"/>
    <dgm:cxn modelId="{4FFF0018-25C2-43A7-9987-6103DFAE45F1}" type="presParOf" srcId="{E6A5CC25-0426-4FB1-8E0A-B1308D6288FC}" destId="{C9048FC5-5005-4DC7-BCAC-4294AABA021A}" srcOrd="0" destOrd="0" presId="urn:microsoft.com/office/officeart/2005/8/layout/hierarchy1"/>
    <dgm:cxn modelId="{A418F53E-34A0-4019-8342-6283A9B110C8}" type="presParOf" srcId="{E6A5CC25-0426-4FB1-8E0A-B1308D6288FC}" destId="{52EBBD5C-8006-407A-8BD9-BBD55F151DAE}" srcOrd="1" destOrd="0" presId="urn:microsoft.com/office/officeart/2005/8/layout/hierarchy1"/>
    <dgm:cxn modelId="{D6CCD39B-076C-4FFB-A040-3662369C3850}" type="presParOf" srcId="{52EBBD5C-8006-407A-8BD9-BBD55F151DAE}" destId="{E9C68A94-F41A-43F3-BB0C-CBAE073D7E10}" srcOrd="0" destOrd="0" presId="urn:microsoft.com/office/officeart/2005/8/layout/hierarchy1"/>
    <dgm:cxn modelId="{185AFF1E-8632-48D3-BDDA-F57B9909693D}" type="presParOf" srcId="{E9C68A94-F41A-43F3-BB0C-CBAE073D7E10}" destId="{05573998-DE41-4784-8B90-823F90654D7E}" srcOrd="0" destOrd="0" presId="urn:microsoft.com/office/officeart/2005/8/layout/hierarchy1"/>
    <dgm:cxn modelId="{9DFDB3B6-0011-43E1-A647-459C558E2D3D}" type="presParOf" srcId="{E9C68A94-F41A-43F3-BB0C-CBAE073D7E10}" destId="{C3F6667E-DB52-4100-B615-C62EB127C234}" srcOrd="1" destOrd="0" presId="urn:microsoft.com/office/officeart/2005/8/layout/hierarchy1"/>
    <dgm:cxn modelId="{37042062-1681-414F-ADE9-4D25B57E75FB}" type="presParOf" srcId="{52EBBD5C-8006-407A-8BD9-BBD55F151DAE}" destId="{51FCAB98-CE97-4BED-BD50-FD67CB21DD93}" srcOrd="1" destOrd="0" presId="urn:microsoft.com/office/officeart/2005/8/layout/hierarchy1"/>
    <dgm:cxn modelId="{7AE6C7EF-AABC-4802-B906-21C73EEA9128}" type="presParOf" srcId="{51FCAB98-CE97-4BED-BD50-FD67CB21DD93}" destId="{DD14BA4B-CE7B-42B5-AEC3-BFA2055CA98F}" srcOrd="0" destOrd="0" presId="urn:microsoft.com/office/officeart/2005/8/layout/hierarchy1"/>
    <dgm:cxn modelId="{BF44EF2C-1D8C-4971-ACC3-8CAC91EA99C8}" type="presParOf" srcId="{51FCAB98-CE97-4BED-BD50-FD67CB21DD93}" destId="{94E75B95-4B4C-46A0-944B-86EB9C328033}" srcOrd="1" destOrd="0" presId="urn:microsoft.com/office/officeart/2005/8/layout/hierarchy1"/>
    <dgm:cxn modelId="{2F0D7FA4-4EAF-44C1-A050-D5CB356924EC}" type="presParOf" srcId="{94E75B95-4B4C-46A0-944B-86EB9C328033}" destId="{7BA49C3B-7B91-4D22-AE0E-6BB35166A7FA}" srcOrd="0" destOrd="0" presId="urn:microsoft.com/office/officeart/2005/8/layout/hierarchy1"/>
    <dgm:cxn modelId="{DFCFE323-981F-4501-8A67-32ECF71903FE}" type="presParOf" srcId="{7BA49C3B-7B91-4D22-AE0E-6BB35166A7FA}" destId="{0E5CB113-33F2-45B6-89E1-DD7C5D987C1E}" srcOrd="0" destOrd="0" presId="urn:microsoft.com/office/officeart/2005/8/layout/hierarchy1"/>
    <dgm:cxn modelId="{A86C5813-6D31-495E-B71E-74160B0F316B}" type="presParOf" srcId="{7BA49C3B-7B91-4D22-AE0E-6BB35166A7FA}" destId="{522397A3-6166-4397-867E-107C5E10D8A2}" srcOrd="1" destOrd="0" presId="urn:microsoft.com/office/officeart/2005/8/layout/hierarchy1"/>
    <dgm:cxn modelId="{7D64A1F9-E2BA-48E9-8F36-5D4BF6F621F9}" type="presParOf" srcId="{94E75B95-4B4C-46A0-944B-86EB9C328033}" destId="{4105A1F8-1566-4DE5-BC0D-E9585EB85450}" srcOrd="1" destOrd="0" presId="urn:microsoft.com/office/officeart/2005/8/layout/hierarchy1"/>
    <dgm:cxn modelId="{5CE2CC34-37C3-4E7D-A3F7-EED9B2D47FEB}" type="presParOf" srcId="{4105A1F8-1566-4DE5-BC0D-E9585EB85450}" destId="{DCF288E9-B9FC-4699-870D-2F66CE6F71FC}" srcOrd="0" destOrd="0" presId="urn:microsoft.com/office/officeart/2005/8/layout/hierarchy1"/>
    <dgm:cxn modelId="{4581DA37-0131-4C23-B9DC-1F3B330BC437}" type="presParOf" srcId="{4105A1F8-1566-4DE5-BC0D-E9585EB85450}" destId="{C8654278-B427-4DBD-9AF7-2086252FB697}" srcOrd="1" destOrd="0" presId="urn:microsoft.com/office/officeart/2005/8/layout/hierarchy1"/>
    <dgm:cxn modelId="{4FF723B5-E94A-4794-ABE1-CC926289FAFE}" type="presParOf" srcId="{C8654278-B427-4DBD-9AF7-2086252FB697}" destId="{AEFEAFF9-8B85-4025-8B34-AC3582AB115E}" srcOrd="0" destOrd="0" presId="urn:microsoft.com/office/officeart/2005/8/layout/hierarchy1"/>
    <dgm:cxn modelId="{C3B2E55D-B82A-4106-9ED6-0B2D7ED59FB4}" type="presParOf" srcId="{AEFEAFF9-8B85-4025-8B34-AC3582AB115E}" destId="{79D98003-07A8-4B5D-AD77-BC73E08EB454}" srcOrd="0" destOrd="0" presId="urn:microsoft.com/office/officeart/2005/8/layout/hierarchy1"/>
    <dgm:cxn modelId="{AA0E308C-E908-4304-9FC8-1E1CC90209F3}" type="presParOf" srcId="{AEFEAFF9-8B85-4025-8B34-AC3582AB115E}" destId="{5CEACD82-C85B-49B6-864B-C2BB1E17A8B9}" srcOrd="1" destOrd="0" presId="urn:microsoft.com/office/officeart/2005/8/layout/hierarchy1"/>
    <dgm:cxn modelId="{BB944B49-F2E4-4394-9548-802F52523354}" type="presParOf" srcId="{C8654278-B427-4DBD-9AF7-2086252FB697}" destId="{C8DF7903-27C2-4FEB-9174-D2B64E96B3BB}" srcOrd="1" destOrd="0" presId="urn:microsoft.com/office/officeart/2005/8/layout/hierarchy1"/>
    <dgm:cxn modelId="{11DF186A-334D-4F3C-A23E-AE06016E4421}" type="presParOf" srcId="{4105A1F8-1566-4DE5-BC0D-E9585EB85450}" destId="{CF6FE414-BC73-4A0F-8C38-B35A62E3BF25}" srcOrd="2" destOrd="0" presId="urn:microsoft.com/office/officeart/2005/8/layout/hierarchy1"/>
    <dgm:cxn modelId="{D99BD0AA-53F8-4ACB-965A-65FFD53487EE}" type="presParOf" srcId="{4105A1F8-1566-4DE5-BC0D-E9585EB85450}" destId="{C681C4A1-EACE-409B-A3FF-8A266FF314FF}" srcOrd="3" destOrd="0" presId="urn:microsoft.com/office/officeart/2005/8/layout/hierarchy1"/>
    <dgm:cxn modelId="{BD9A45DB-B74C-4D20-89D6-D59F6DAC87CD}" type="presParOf" srcId="{C681C4A1-EACE-409B-A3FF-8A266FF314FF}" destId="{FE3A2194-8B4B-425B-B582-A38C61B7EF2C}" srcOrd="0" destOrd="0" presId="urn:microsoft.com/office/officeart/2005/8/layout/hierarchy1"/>
    <dgm:cxn modelId="{2405FEDB-068D-4B14-9844-BAF6C6E8D216}" type="presParOf" srcId="{FE3A2194-8B4B-425B-B582-A38C61B7EF2C}" destId="{9B1A34D6-9C7E-4F11-8E88-C90A443ABAEF}" srcOrd="0" destOrd="0" presId="urn:microsoft.com/office/officeart/2005/8/layout/hierarchy1"/>
    <dgm:cxn modelId="{3114EC45-F6EA-4915-9F96-9B5815EFC134}" type="presParOf" srcId="{FE3A2194-8B4B-425B-B582-A38C61B7EF2C}" destId="{6F66724D-5E63-4971-AB6E-A544231E2FF7}" srcOrd="1" destOrd="0" presId="urn:microsoft.com/office/officeart/2005/8/layout/hierarchy1"/>
    <dgm:cxn modelId="{E7AB3695-FE33-4641-AD7E-BC1D7695FDED}" type="presParOf" srcId="{C681C4A1-EACE-409B-A3FF-8A266FF314FF}" destId="{7D550477-485D-401C-B59F-3B488A15D40C}" srcOrd="1" destOrd="0" presId="urn:microsoft.com/office/officeart/2005/8/layout/hierarchy1"/>
    <dgm:cxn modelId="{EBC51436-71DF-426C-BDE3-AA8C93408A59}" type="presParOf" srcId="{4105A1F8-1566-4DE5-BC0D-E9585EB85450}" destId="{F1DCA1EF-393A-450C-99BF-8B61BE7823AF}" srcOrd="4" destOrd="0" presId="urn:microsoft.com/office/officeart/2005/8/layout/hierarchy1"/>
    <dgm:cxn modelId="{0E0860B3-6262-4B20-A116-8FFF7FC79D4C}" type="presParOf" srcId="{4105A1F8-1566-4DE5-BC0D-E9585EB85450}" destId="{3DE8D4E3-5220-4195-AEF2-4A685911DDEA}" srcOrd="5" destOrd="0" presId="urn:microsoft.com/office/officeart/2005/8/layout/hierarchy1"/>
    <dgm:cxn modelId="{372065C9-BA33-427F-B369-51B17D1270C0}" type="presParOf" srcId="{3DE8D4E3-5220-4195-AEF2-4A685911DDEA}" destId="{5F98114F-AEAE-4BBA-8782-FCC8736F2FB1}" srcOrd="0" destOrd="0" presId="urn:microsoft.com/office/officeart/2005/8/layout/hierarchy1"/>
    <dgm:cxn modelId="{0A017F59-943B-4F48-8CC4-6655740730DE}" type="presParOf" srcId="{5F98114F-AEAE-4BBA-8782-FCC8736F2FB1}" destId="{818905E9-4908-4AD9-BA7F-FAB1701EFE4A}" srcOrd="0" destOrd="0" presId="urn:microsoft.com/office/officeart/2005/8/layout/hierarchy1"/>
    <dgm:cxn modelId="{7A5B4711-A55D-41EA-BA6A-B728D4AC8FFD}" type="presParOf" srcId="{5F98114F-AEAE-4BBA-8782-FCC8736F2FB1}" destId="{8596D47F-3221-42D1-84B9-181198BEBE1D}" srcOrd="1" destOrd="0" presId="urn:microsoft.com/office/officeart/2005/8/layout/hierarchy1"/>
    <dgm:cxn modelId="{B831215D-5395-4CDC-92F1-254F004CA9D7}" type="presParOf" srcId="{3DE8D4E3-5220-4195-AEF2-4A685911DDEA}" destId="{DBC97EC8-78C4-4D4E-91A6-AC6CBCE7739D}" srcOrd="1" destOrd="0" presId="urn:microsoft.com/office/officeart/2005/8/layout/hierarchy1"/>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5D64FB58-EF59-46C7-BE33-E44E28789D7F}" type="doc">
      <dgm:prSet loTypeId="urn:microsoft.com/office/officeart/2005/8/layout/hierarchy1" loCatId="hierarchy" qsTypeId="urn:microsoft.com/office/officeart/2005/8/quickstyle/simple3" qsCatId="simple" csTypeId="urn:microsoft.com/office/officeart/2005/8/colors/accent0_1" csCatId="mainScheme" phldr="1"/>
      <dgm:spPr/>
      <dgm:t>
        <a:bodyPr/>
        <a:lstStyle/>
        <a:p>
          <a:endParaRPr lang="en-US"/>
        </a:p>
      </dgm:t>
    </dgm:pt>
    <dgm:pt modelId="{F0D88303-DA8D-4D9B-9B6B-92928F840705}">
      <dgm:prSet phldrT="[Text]"/>
      <dgm:spPr/>
      <dgm:t>
        <a:bodyPr/>
        <a:lstStyle/>
        <a:p>
          <a:r>
            <a:rPr lang="en-US"/>
            <a:t>Research DNA Landing Page</a:t>
          </a:r>
        </a:p>
      </dgm:t>
    </dgm:pt>
    <dgm:pt modelId="{D8842B21-B51E-4F37-855A-AFC507192C23}" type="parTrans" cxnId="{B30C400C-869A-4335-B307-D0E38FB29DBB}">
      <dgm:prSet/>
      <dgm:spPr/>
      <dgm:t>
        <a:bodyPr/>
        <a:lstStyle/>
        <a:p>
          <a:endParaRPr lang="en-US"/>
        </a:p>
      </dgm:t>
    </dgm:pt>
    <dgm:pt modelId="{DA661736-B2BE-41AA-9A56-5F7FC3BABE81}" type="sibTrans" cxnId="{B30C400C-869A-4335-B307-D0E38FB29DBB}">
      <dgm:prSet/>
      <dgm:spPr/>
      <dgm:t>
        <a:bodyPr/>
        <a:lstStyle/>
        <a:p>
          <a:endParaRPr lang="en-US"/>
        </a:p>
      </dgm:t>
    </dgm:pt>
    <dgm:pt modelId="{DCBF64F1-9A62-4077-95F5-F0A16DB904CC}">
      <dgm:prSet phldrT="[Text]"/>
      <dgm:spPr/>
      <dgm:t>
        <a:bodyPr/>
        <a:lstStyle/>
        <a:p>
          <a:r>
            <a:rPr lang="en-US"/>
            <a:t>Home page</a:t>
          </a:r>
        </a:p>
      </dgm:t>
    </dgm:pt>
    <dgm:pt modelId="{9C2F07A2-98B9-49FC-B8E3-687835013BC6}" type="parTrans" cxnId="{17DD2BE2-22CA-4ED0-8BD9-87EF485E926C}">
      <dgm:prSet/>
      <dgm:spPr/>
      <dgm:t>
        <a:bodyPr/>
        <a:lstStyle/>
        <a:p>
          <a:endParaRPr lang="en-US"/>
        </a:p>
      </dgm:t>
    </dgm:pt>
    <dgm:pt modelId="{0B2164B0-9E0E-4868-B922-0FAFC19C226E}" type="sibTrans" cxnId="{17DD2BE2-22CA-4ED0-8BD9-87EF485E926C}">
      <dgm:prSet/>
      <dgm:spPr/>
      <dgm:t>
        <a:bodyPr/>
        <a:lstStyle/>
        <a:p>
          <a:endParaRPr lang="en-US"/>
        </a:p>
      </dgm:t>
    </dgm:pt>
    <dgm:pt modelId="{9AA9047A-3665-4BA9-9BBD-4EAF661FC9EC}">
      <dgm:prSet/>
      <dgm:spPr/>
      <dgm:t>
        <a:bodyPr/>
        <a:lstStyle/>
        <a:p>
          <a:r>
            <a:rPr lang="en-US"/>
            <a:t>Home Page</a:t>
          </a:r>
        </a:p>
      </dgm:t>
    </dgm:pt>
    <dgm:pt modelId="{073D205B-B46C-4058-BA37-3892B5B12443}" type="parTrans" cxnId="{4BD3ACC2-DEDC-4C72-A12D-FFDA7DADF143}">
      <dgm:prSet/>
      <dgm:spPr/>
      <dgm:t>
        <a:bodyPr/>
        <a:lstStyle/>
        <a:p>
          <a:endParaRPr lang="en-US"/>
        </a:p>
      </dgm:t>
    </dgm:pt>
    <dgm:pt modelId="{0AB08A78-9FB9-4248-A48B-58C4039E75FD}" type="sibTrans" cxnId="{4BD3ACC2-DEDC-4C72-A12D-FFDA7DADF143}">
      <dgm:prSet/>
      <dgm:spPr/>
      <dgm:t>
        <a:bodyPr/>
        <a:lstStyle/>
        <a:p>
          <a:endParaRPr lang="en-US"/>
        </a:p>
      </dgm:t>
    </dgm:pt>
    <dgm:pt modelId="{261AD6DB-80B7-442C-94C8-194EF5110F36}">
      <dgm:prSet/>
      <dgm:spPr/>
      <dgm:t>
        <a:bodyPr/>
        <a:lstStyle/>
        <a:p>
          <a:r>
            <a:rPr lang="en-US"/>
            <a:t>Student List</a:t>
          </a:r>
        </a:p>
      </dgm:t>
    </dgm:pt>
    <dgm:pt modelId="{13F15CAB-B65D-4E23-957C-CB6550E40072}" type="parTrans" cxnId="{974D83F2-49E8-4F0C-959D-D08A32AEE00A}">
      <dgm:prSet/>
      <dgm:spPr/>
      <dgm:t>
        <a:bodyPr/>
        <a:lstStyle/>
        <a:p>
          <a:endParaRPr lang="en-US"/>
        </a:p>
      </dgm:t>
    </dgm:pt>
    <dgm:pt modelId="{F612685C-C59B-4290-8483-E28F09023557}" type="sibTrans" cxnId="{974D83F2-49E8-4F0C-959D-D08A32AEE00A}">
      <dgm:prSet/>
      <dgm:spPr/>
      <dgm:t>
        <a:bodyPr/>
        <a:lstStyle/>
        <a:p>
          <a:endParaRPr lang="en-US"/>
        </a:p>
      </dgm:t>
    </dgm:pt>
    <dgm:pt modelId="{27A4BCE4-889B-43E2-9441-6599C9527559}">
      <dgm:prSet/>
      <dgm:spPr/>
      <dgm:t>
        <a:bodyPr/>
        <a:lstStyle/>
        <a:p>
          <a:r>
            <a:rPr lang="en-US"/>
            <a:t>Chatbox</a:t>
          </a:r>
        </a:p>
      </dgm:t>
    </dgm:pt>
    <dgm:pt modelId="{232BFA60-3F4D-4DB6-884F-AEA88D427516}" type="parTrans" cxnId="{1E47E472-370A-49D4-AFC7-B353424D2D9E}">
      <dgm:prSet/>
      <dgm:spPr/>
      <dgm:t>
        <a:bodyPr/>
        <a:lstStyle/>
        <a:p>
          <a:endParaRPr lang="en-US"/>
        </a:p>
      </dgm:t>
    </dgm:pt>
    <dgm:pt modelId="{D547C2AD-AA8D-4D2D-8F41-8F2358227578}" type="sibTrans" cxnId="{1E47E472-370A-49D4-AFC7-B353424D2D9E}">
      <dgm:prSet/>
      <dgm:spPr/>
      <dgm:t>
        <a:bodyPr/>
        <a:lstStyle/>
        <a:p>
          <a:endParaRPr lang="en-US"/>
        </a:p>
      </dgm:t>
    </dgm:pt>
    <dgm:pt modelId="{FF1A61CA-FB7F-477B-ACD7-78F0F9B8A3DE}">
      <dgm:prSet/>
      <dgm:spPr/>
      <dgm:t>
        <a:bodyPr/>
        <a:lstStyle/>
        <a:p>
          <a:r>
            <a:rPr lang="en-US"/>
            <a:t>Profile</a:t>
          </a:r>
        </a:p>
      </dgm:t>
    </dgm:pt>
    <dgm:pt modelId="{0462FBA8-B00B-4437-A50D-FFFBD1915B5A}" type="parTrans" cxnId="{A85D3BDF-E012-4D80-9D02-9DB56240FBFE}">
      <dgm:prSet/>
      <dgm:spPr/>
      <dgm:t>
        <a:bodyPr/>
        <a:lstStyle/>
        <a:p>
          <a:endParaRPr lang="en-US"/>
        </a:p>
      </dgm:t>
    </dgm:pt>
    <dgm:pt modelId="{0AE13A1D-FCE4-4562-A30A-378FD56D1BA8}" type="sibTrans" cxnId="{A85D3BDF-E012-4D80-9D02-9DB56240FBFE}">
      <dgm:prSet/>
      <dgm:spPr/>
      <dgm:t>
        <a:bodyPr/>
        <a:lstStyle/>
        <a:p>
          <a:endParaRPr lang="en-US"/>
        </a:p>
      </dgm:t>
    </dgm:pt>
    <dgm:pt modelId="{BF8050C8-00C2-4481-B0B4-E9596C00E668}">
      <dgm:prSet/>
      <dgm:spPr/>
      <dgm:t>
        <a:bodyPr/>
        <a:lstStyle/>
        <a:p>
          <a:r>
            <a:rPr lang="en-US"/>
            <a:t>View Students</a:t>
          </a:r>
        </a:p>
      </dgm:t>
    </dgm:pt>
    <dgm:pt modelId="{50ECE1BF-9F7D-4BAF-B0FF-7B9DBB810BA2}" type="parTrans" cxnId="{01B59C97-F65F-4704-A7F9-8FA7CE4259AC}">
      <dgm:prSet/>
      <dgm:spPr/>
      <dgm:t>
        <a:bodyPr/>
        <a:lstStyle/>
        <a:p>
          <a:endParaRPr lang="en-US"/>
        </a:p>
      </dgm:t>
    </dgm:pt>
    <dgm:pt modelId="{04DB396B-BB7F-4889-9AC4-7363AF63DF54}" type="sibTrans" cxnId="{01B59C97-F65F-4704-A7F9-8FA7CE4259AC}">
      <dgm:prSet/>
      <dgm:spPr/>
      <dgm:t>
        <a:bodyPr/>
        <a:lstStyle/>
        <a:p>
          <a:endParaRPr lang="en-US"/>
        </a:p>
      </dgm:t>
    </dgm:pt>
    <dgm:pt modelId="{982653ED-FE84-4FAA-AFE2-EE5B2C4B5BFB}">
      <dgm:prSet/>
      <dgm:spPr/>
      <dgm:t>
        <a:bodyPr/>
        <a:lstStyle/>
        <a:p>
          <a:r>
            <a:rPr lang="en-US"/>
            <a:t>Select Student</a:t>
          </a:r>
        </a:p>
      </dgm:t>
    </dgm:pt>
    <dgm:pt modelId="{AAEFA466-11B4-4B72-BF5A-0A52869FEAE9}" type="parTrans" cxnId="{4277F0BB-0075-42EB-B04C-A57C618F0F79}">
      <dgm:prSet/>
      <dgm:spPr/>
      <dgm:t>
        <a:bodyPr/>
        <a:lstStyle/>
        <a:p>
          <a:endParaRPr lang="en-US"/>
        </a:p>
      </dgm:t>
    </dgm:pt>
    <dgm:pt modelId="{CCDA4EBE-3FE0-4EAB-B926-698972E99477}" type="sibTrans" cxnId="{4277F0BB-0075-42EB-B04C-A57C618F0F79}">
      <dgm:prSet/>
      <dgm:spPr/>
      <dgm:t>
        <a:bodyPr/>
        <a:lstStyle/>
        <a:p>
          <a:endParaRPr lang="en-US"/>
        </a:p>
      </dgm:t>
    </dgm:pt>
    <dgm:pt modelId="{99CB39B7-A7F5-4CBE-9F69-2A858F70A1A1}">
      <dgm:prSet/>
      <dgm:spPr/>
      <dgm:t>
        <a:bodyPr/>
        <a:lstStyle/>
        <a:p>
          <a:r>
            <a:rPr lang="en-US"/>
            <a:t>Type Message</a:t>
          </a:r>
        </a:p>
      </dgm:t>
    </dgm:pt>
    <dgm:pt modelId="{C0FC925E-C30B-413B-B926-D9FFC3C0F177}" type="parTrans" cxnId="{5D4B40F1-0FB0-419F-AE68-83812FB64A80}">
      <dgm:prSet/>
      <dgm:spPr/>
      <dgm:t>
        <a:bodyPr/>
        <a:lstStyle/>
        <a:p>
          <a:endParaRPr lang="en-US"/>
        </a:p>
      </dgm:t>
    </dgm:pt>
    <dgm:pt modelId="{27589B5D-5B71-4F36-BF67-5FF2BFFD98C9}" type="sibTrans" cxnId="{5D4B40F1-0FB0-419F-AE68-83812FB64A80}">
      <dgm:prSet/>
      <dgm:spPr/>
      <dgm:t>
        <a:bodyPr/>
        <a:lstStyle/>
        <a:p>
          <a:endParaRPr lang="en-US"/>
        </a:p>
      </dgm:t>
    </dgm:pt>
    <dgm:pt modelId="{30E7F000-A76B-48E2-B71E-4D3207874931}">
      <dgm:prSet/>
      <dgm:spPr/>
      <dgm:t>
        <a:bodyPr/>
        <a:lstStyle/>
        <a:p>
          <a:r>
            <a:rPr lang="en-US"/>
            <a:t>Receive Message</a:t>
          </a:r>
        </a:p>
      </dgm:t>
    </dgm:pt>
    <dgm:pt modelId="{A0DDF983-1798-45F8-B3F7-0BF2507A1C38}" type="parTrans" cxnId="{E17C5B95-7C88-4A43-A2E5-5BB4A9F32734}">
      <dgm:prSet/>
      <dgm:spPr/>
      <dgm:t>
        <a:bodyPr/>
        <a:lstStyle/>
        <a:p>
          <a:endParaRPr lang="en-US"/>
        </a:p>
      </dgm:t>
    </dgm:pt>
    <dgm:pt modelId="{87A6247D-2168-4F16-93AA-0FA7BE862C35}" type="sibTrans" cxnId="{E17C5B95-7C88-4A43-A2E5-5BB4A9F32734}">
      <dgm:prSet/>
      <dgm:spPr/>
      <dgm:t>
        <a:bodyPr/>
        <a:lstStyle/>
        <a:p>
          <a:endParaRPr lang="en-US"/>
        </a:p>
      </dgm:t>
    </dgm:pt>
    <dgm:pt modelId="{25491797-F3DB-4299-A91B-68E5D68B8E3C}">
      <dgm:prSet/>
      <dgm:spPr/>
      <dgm:t>
        <a:bodyPr/>
        <a:lstStyle/>
        <a:p>
          <a:r>
            <a:rPr lang="en-US"/>
            <a:t>Attach Files</a:t>
          </a:r>
        </a:p>
      </dgm:t>
    </dgm:pt>
    <dgm:pt modelId="{6732514C-EA75-4D0C-968E-0BBA501EE833}" type="parTrans" cxnId="{E11BD1CA-B6B8-4632-B35E-E36886517673}">
      <dgm:prSet/>
      <dgm:spPr/>
      <dgm:t>
        <a:bodyPr/>
        <a:lstStyle/>
        <a:p>
          <a:endParaRPr lang="en-US"/>
        </a:p>
      </dgm:t>
    </dgm:pt>
    <dgm:pt modelId="{A2AE2A95-7947-4031-92BB-9E20C9B4C9DC}" type="sibTrans" cxnId="{E11BD1CA-B6B8-4632-B35E-E36886517673}">
      <dgm:prSet/>
      <dgm:spPr/>
      <dgm:t>
        <a:bodyPr/>
        <a:lstStyle/>
        <a:p>
          <a:endParaRPr lang="en-US"/>
        </a:p>
      </dgm:t>
    </dgm:pt>
    <dgm:pt modelId="{48D97CD4-0122-491F-AF12-A4A2BE3743ED}">
      <dgm:prSet/>
      <dgm:spPr/>
      <dgm:t>
        <a:bodyPr/>
        <a:lstStyle/>
        <a:p>
          <a:r>
            <a:rPr lang="en-US"/>
            <a:t>Send Message</a:t>
          </a:r>
        </a:p>
      </dgm:t>
    </dgm:pt>
    <dgm:pt modelId="{170E306B-CA61-4115-902A-18F856B7AB72}" type="parTrans" cxnId="{B583B32E-9D50-4864-87CD-48CA559FAB41}">
      <dgm:prSet/>
      <dgm:spPr/>
      <dgm:t>
        <a:bodyPr/>
        <a:lstStyle/>
        <a:p>
          <a:endParaRPr lang="en-US"/>
        </a:p>
      </dgm:t>
    </dgm:pt>
    <dgm:pt modelId="{F590B2E4-7FDE-4548-A976-C70043C58E1F}" type="sibTrans" cxnId="{B583B32E-9D50-4864-87CD-48CA559FAB41}">
      <dgm:prSet/>
      <dgm:spPr/>
      <dgm:t>
        <a:bodyPr/>
        <a:lstStyle/>
        <a:p>
          <a:endParaRPr lang="en-US"/>
        </a:p>
      </dgm:t>
    </dgm:pt>
    <dgm:pt modelId="{66F54F4B-62DE-4C6B-B132-ADAA7BEB5F2F}">
      <dgm:prSet/>
      <dgm:spPr/>
      <dgm:t>
        <a:bodyPr/>
        <a:lstStyle/>
        <a:p>
          <a:r>
            <a:rPr lang="en-US"/>
            <a:t>View Submissions</a:t>
          </a:r>
        </a:p>
      </dgm:t>
    </dgm:pt>
    <dgm:pt modelId="{F728A968-F953-4C9C-8D0F-A7C3F201CF5D}" type="parTrans" cxnId="{E9597A33-F9C6-4F77-8058-A202CDCCFEDF}">
      <dgm:prSet/>
      <dgm:spPr/>
      <dgm:t>
        <a:bodyPr/>
        <a:lstStyle/>
        <a:p>
          <a:endParaRPr lang="en-US"/>
        </a:p>
      </dgm:t>
    </dgm:pt>
    <dgm:pt modelId="{3B9C26A2-8A29-4121-A6F2-FDAAE2129640}" type="sibTrans" cxnId="{E9597A33-F9C6-4F77-8058-A202CDCCFEDF}">
      <dgm:prSet/>
      <dgm:spPr/>
      <dgm:t>
        <a:bodyPr/>
        <a:lstStyle/>
        <a:p>
          <a:endParaRPr lang="en-US"/>
        </a:p>
      </dgm:t>
    </dgm:pt>
    <dgm:pt modelId="{180F07C5-15B9-4C3F-8F16-0267F8426BCF}">
      <dgm:prSet/>
      <dgm:spPr/>
      <dgm:t>
        <a:bodyPr/>
        <a:lstStyle/>
        <a:p>
          <a:r>
            <a:rPr lang="en-US"/>
            <a:t>View Profile</a:t>
          </a:r>
        </a:p>
      </dgm:t>
    </dgm:pt>
    <dgm:pt modelId="{9FB3C736-EA87-471E-9373-84E1DCE49953}" type="parTrans" cxnId="{064DF14F-3D23-4D8C-AEB1-39FFE6B1C779}">
      <dgm:prSet/>
      <dgm:spPr/>
      <dgm:t>
        <a:bodyPr/>
        <a:lstStyle/>
        <a:p>
          <a:endParaRPr lang="en-US"/>
        </a:p>
      </dgm:t>
    </dgm:pt>
    <dgm:pt modelId="{3E0623E7-CDA0-4D5E-96E0-3176D3A3E203}" type="sibTrans" cxnId="{064DF14F-3D23-4D8C-AEB1-39FFE6B1C779}">
      <dgm:prSet/>
      <dgm:spPr/>
      <dgm:t>
        <a:bodyPr/>
        <a:lstStyle/>
        <a:p>
          <a:endParaRPr lang="en-US"/>
        </a:p>
      </dgm:t>
    </dgm:pt>
    <dgm:pt modelId="{2831332F-2A22-4F8D-88CC-A93F76769DD2}">
      <dgm:prSet/>
      <dgm:spPr/>
      <dgm:t>
        <a:bodyPr/>
        <a:lstStyle/>
        <a:p>
          <a:r>
            <a:rPr lang="en-US"/>
            <a:t>Edit Profile</a:t>
          </a:r>
        </a:p>
      </dgm:t>
    </dgm:pt>
    <dgm:pt modelId="{70565D1F-4217-4FCA-9158-7CE4DF478D33}" type="parTrans" cxnId="{903106D9-DBE6-42FF-812B-E9851F83385B}">
      <dgm:prSet/>
      <dgm:spPr/>
      <dgm:t>
        <a:bodyPr/>
        <a:lstStyle/>
        <a:p>
          <a:endParaRPr lang="en-US"/>
        </a:p>
      </dgm:t>
    </dgm:pt>
    <dgm:pt modelId="{68471463-85A7-4018-B916-5A14725109EE}" type="sibTrans" cxnId="{903106D9-DBE6-42FF-812B-E9851F83385B}">
      <dgm:prSet/>
      <dgm:spPr/>
      <dgm:t>
        <a:bodyPr/>
        <a:lstStyle/>
        <a:p>
          <a:endParaRPr lang="en-US"/>
        </a:p>
      </dgm:t>
    </dgm:pt>
    <dgm:pt modelId="{DE24068E-9B85-4803-B735-ADC7821CF92D}">
      <dgm:prSet/>
      <dgm:spPr/>
      <dgm:t>
        <a:bodyPr/>
        <a:lstStyle/>
        <a:p>
          <a:r>
            <a:rPr lang="en-US"/>
            <a:t>Open Message</a:t>
          </a:r>
        </a:p>
      </dgm:t>
    </dgm:pt>
    <dgm:pt modelId="{7037B42A-206E-4C5D-A0B1-BAAA4E2AE03B}" type="parTrans" cxnId="{5438D6E3-1986-4021-B4F7-C646CB75F319}">
      <dgm:prSet/>
      <dgm:spPr/>
      <dgm:t>
        <a:bodyPr/>
        <a:lstStyle/>
        <a:p>
          <a:endParaRPr lang="en-US"/>
        </a:p>
      </dgm:t>
    </dgm:pt>
    <dgm:pt modelId="{9A94E190-7445-4B3C-A4E6-A3287FDCFA62}" type="sibTrans" cxnId="{5438D6E3-1986-4021-B4F7-C646CB75F319}">
      <dgm:prSet/>
      <dgm:spPr/>
      <dgm:t>
        <a:bodyPr/>
        <a:lstStyle/>
        <a:p>
          <a:endParaRPr lang="en-US"/>
        </a:p>
      </dgm:t>
    </dgm:pt>
    <dgm:pt modelId="{DEAF36E0-DDAA-4DB9-9354-21602D60D02F}">
      <dgm:prSet phldrT="[Text]"/>
      <dgm:spPr/>
      <dgm:t>
        <a:bodyPr/>
        <a:lstStyle/>
        <a:p>
          <a:r>
            <a:rPr lang="en-US"/>
            <a:t>Login</a:t>
          </a:r>
        </a:p>
      </dgm:t>
    </dgm:pt>
    <dgm:pt modelId="{5DB40CED-BF9C-42C6-AD5A-DF97E525BDBA}" type="sibTrans" cxnId="{C9D8C6B2-11E5-4F0D-8EA9-7BC18ED9C864}">
      <dgm:prSet/>
      <dgm:spPr/>
      <dgm:t>
        <a:bodyPr/>
        <a:lstStyle/>
        <a:p>
          <a:endParaRPr lang="en-US"/>
        </a:p>
      </dgm:t>
    </dgm:pt>
    <dgm:pt modelId="{820B23F2-A5DE-4287-85EB-76F4D528A3C0}" type="parTrans" cxnId="{C9D8C6B2-11E5-4F0D-8EA9-7BC18ED9C864}">
      <dgm:prSet/>
      <dgm:spPr/>
      <dgm:t>
        <a:bodyPr/>
        <a:lstStyle/>
        <a:p>
          <a:endParaRPr lang="en-US"/>
        </a:p>
      </dgm:t>
    </dgm:pt>
    <dgm:pt modelId="{E9E7039A-D913-4846-BBE8-C697E54E2200}">
      <dgm:prSet/>
      <dgm:spPr/>
      <dgm:t>
        <a:bodyPr/>
        <a:lstStyle/>
        <a:p>
          <a:r>
            <a:rPr lang="en-US"/>
            <a:t>Save Submission</a:t>
          </a:r>
        </a:p>
      </dgm:t>
    </dgm:pt>
    <dgm:pt modelId="{22B5208E-BBD3-437E-86EB-550067E60286}" type="sibTrans" cxnId="{41639262-9393-4C4E-BA70-07CA4D6BEC7C}">
      <dgm:prSet/>
      <dgm:spPr/>
      <dgm:t>
        <a:bodyPr/>
        <a:lstStyle/>
        <a:p>
          <a:endParaRPr lang="en-US"/>
        </a:p>
      </dgm:t>
    </dgm:pt>
    <dgm:pt modelId="{189DFD3E-2AFE-49D1-B025-4ED256BC726E}" type="parTrans" cxnId="{41639262-9393-4C4E-BA70-07CA4D6BEC7C}">
      <dgm:prSet/>
      <dgm:spPr/>
      <dgm:t>
        <a:bodyPr/>
        <a:lstStyle/>
        <a:p>
          <a:endParaRPr lang="en-US"/>
        </a:p>
      </dgm:t>
    </dgm:pt>
    <dgm:pt modelId="{A7F19926-E263-4EAE-8D7A-C54E6B080940}">
      <dgm:prSet/>
      <dgm:spPr/>
      <dgm:t>
        <a:bodyPr/>
        <a:lstStyle/>
        <a:p>
          <a:r>
            <a:rPr lang="en-US"/>
            <a:t>Edit  Remark</a:t>
          </a:r>
        </a:p>
      </dgm:t>
    </dgm:pt>
    <dgm:pt modelId="{BD1D2E6D-10FB-4C55-90FD-06932B1B4901}" type="parTrans" cxnId="{32A1F21F-FE21-4492-9EF6-01493283DE67}">
      <dgm:prSet/>
      <dgm:spPr/>
      <dgm:t>
        <a:bodyPr/>
        <a:lstStyle/>
        <a:p>
          <a:endParaRPr lang="en-US"/>
        </a:p>
      </dgm:t>
    </dgm:pt>
    <dgm:pt modelId="{459667F6-8B8B-4A9A-8B54-76169C283B30}" type="sibTrans" cxnId="{32A1F21F-FE21-4492-9EF6-01493283DE67}">
      <dgm:prSet/>
      <dgm:spPr/>
      <dgm:t>
        <a:bodyPr/>
        <a:lstStyle/>
        <a:p>
          <a:endParaRPr lang="en-US"/>
        </a:p>
      </dgm:t>
    </dgm:pt>
    <dgm:pt modelId="{134D5330-444D-4A78-8278-E069FE50408E}">
      <dgm:prSet/>
      <dgm:spPr/>
      <dgm:t>
        <a:bodyPr/>
        <a:lstStyle/>
        <a:p>
          <a:r>
            <a:rPr lang="en-US"/>
            <a:t>Send Feedback</a:t>
          </a:r>
        </a:p>
      </dgm:t>
    </dgm:pt>
    <dgm:pt modelId="{AAD646F3-98BB-49D5-A293-54C398E8C07C}" type="parTrans" cxnId="{3B8F1139-72B1-477A-B00A-8746FFA0EB64}">
      <dgm:prSet/>
      <dgm:spPr/>
      <dgm:t>
        <a:bodyPr/>
        <a:lstStyle/>
        <a:p>
          <a:endParaRPr lang="en-US"/>
        </a:p>
      </dgm:t>
    </dgm:pt>
    <dgm:pt modelId="{B838A680-CA9D-4022-88CB-6C742DF6A0B8}" type="sibTrans" cxnId="{3B8F1139-72B1-477A-B00A-8746FFA0EB64}">
      <dgm:prSet/>
      <dgm:spPr/>
      <dgm:t>
        <a:bodyPr/>
        <a:lstStyle/>
        <a:p>
          <a:endParaRPr lang="en-US"/>
        </a:p>
      </dgm:t>
    </dgm:pt>
    <dgm:pt modelId="{6420D03E-9243-4699-9511-3069352A1A9D}">
      <dgm:prSet/>
      <dgm:spPr/>
      <dgm:t>
        <a:bodyPr/>
        <a:lstStyle/>
        <a:p>
          <a:r>
            <a:rPr lang="en-US"/>
            <a:t>Notification</a:t>
          </a:r>
        </a:p>
      </dgm:t>
    </dgm:pt>
    <dgm:pt modelId="{6E19E786-E87E-4404-AA5D-24EDFED51D59}" type="parTrans" cxnId="{1ADAC83C-4455-4B27-BB52-212ABD2EC59F}">
      <dgm:prSet/>
      <dgm:spPr/>
      <dgm:t>
        <a:bodyPr/>
        <a:lstStyle/>
        <a:p>
          <a:endParaRPr lang="en-US"/>
        </a:p>
      </dgm:t>
    </dgm:pt>
    <dgm:pt modelId="{F581A676-360F-411B-97E8-A2BF7B9F7176}" type="sibTrans" cxnId="{1ADAC83C-4455-4B27-BB52-212ABD2EC59F}">
      <dgm:prSet/>
      <dgm:spPr/>
      <dgm:t>
        <a:bodyPr/>
        <a:lstStyle/>
        <a:p>
          <a:endParaRPr lang="en-US"/>
        </a:p>
      </dgm:t>
    </dgm:pt>
    <dgm:pt modelId="{D01A1785-5AF3-4AE7-BB84-5EA75F1CFEDF}">
      <dgm:prSet/>
      <dgm:spPr/>
      <dgm:t>
        <a:bodyPr/>
        <a:lstStyle/>
        <a:p>
          <a:r>
            <a:rPr lang="en-US"/>
            <a:t>Project</a:t>
          </a:r>
        </a:p>
      </dgm:t>
    </dgm:pt>
    <dgm:pt modelId="{347AF872-5A8C-4A98-ADF3-7F42EFE951E2}" type="parTrans" cxnId="{707B5B6E-3EFF-4792-AECA-DE2906C1EA77}">
      <dgm:prSet/>
      <dgm:spPr/>
      <dgm:t>
        <a:bodyPr/>
        <a:lstStyle/>
        <a:p>
          <a:endParaRPr lang="en-US"/>
        </a:p>
      </dgm:t>
    </dgm:pt>
    <dgm:pt modelId="{CA1EFB70-4DE9-4166-A2CF-F04B34A643CC}" type="sibTrans" cxnId="{707B5B6E-3EFF-4792-AECA-DE2906C1EA77}">
      <dgm:prSet/>
      <dgm:spPr/>
      <dgm:t>
        <a:bodyPr/>
        <a:lstStyle/>
        <a:p>
          <a:endParaRPr lang="en-US"/>
        </a:p>
      </dgm:t>
    </dgm:pt>
    <dgm:pt modelId="{AD9E91DB-A01A-4775-98AB-5E7773F25CF2}">
      <dgm:prSet/>
      <dgm:spPr/>
      <dgm:t>
        <a:bodyPr/>
        <a:lstStyle/>
        <a:p>
          <a:r>
            <a:rPr lang="en-US"/>
            <a:t>View Pending Project</a:t>
          </a:r>
        </a:p>
      </dgm:t>
    </dgm:pt>
    <dgm:pt modelId="{27F70E24-4FF0-46A3-93A4-993F614FC96E}" type="parTrans" cxnId="{4D211394-3F81-4FC3-AC20-491949B0C727}">
      <dgm:prSet/>
      <dgm:spPr/>
      <dgm:t>
        <a:bodyPr/>
        <a:lstStyle/>
        <a:p>
          <a:endParaRPr lang="en-US"/>
        </a:p>
      </dgm:t>
    </dgm:pt>
    <dgm:pt modelId="{CCA0F3C4-6344-4D21-A906-F714B7D5AEB6}" type="sibTrans" cxnId="{4D211394-3F81-4FC3-AC20-491949B0C727}">
      <dgm:prSet/>
      <dgm:spPr/>
      <dgm:t>
        <a:bodyPr/>
        <a:lstStyle/>
        <a:p>
          <a:endParaRPr lang="en-US"/>
        </a:p>
      </dgm:t>
    </dgm:pt>
    <dgm:pt modelId="{5271205E-439A-4EFD-84B9-24605BE811F9}">
      <dgm:prSet/>
      <dgm:spPr/>
      <dgm:t>
        <a:bodyPr/>
        <a:lstStyle/>
        <a:p>
          <a:r>
            <a:rPr lang="en-US"/>
            <a:t>View new project</a:t>
          </a:r>
        </a:p>
      </dgm:t>
    </dgm:pt>
    <dgm:pt modelId="{75B746A2-6132-444D-BD9E-E041A6C6A9DB}" type="parTrans" cxnId="{53B887C3-E46E-4AD2-AA4A-12B66DB89855}">
      <dgm:prSet/>
      <dgm:spPr/>
      <dgm:t>
        <a:bodyPr/>
        <a:lstStyle/>
        <a:p>
          <a:endParaRPr lang="en-US"/>
        </a:p>
      </dgm:t>
    </dgm:pt>
    <dgm:pt modelId="{46076073-3EB5-46AA-B9BB-93FC551EE569}" type="sibTrans" cxnId="{53B887C3-E46E-4AD2-AA4A-12B66DB89855}">
      <dgm:prSet/>
      <dgm:spPr/>
      <dgm:t>
        <a:bodyPr/>
        <a:lstStyle/>
        <a:p>
          <a:endParaRPr lang="en-US"/>
        </a:p>
      </dgm:t>
    </dgm:pt>
    <dgm:pt modelId="{9DB3FF6A-3B77-42BB-B2C3-BA645C611BD0}" type="pres">
      <dgm:prSet presAssocID="{5D64FB58-EF59-46C7-BE33-E44E28789D7F}" presName="hierChild1" presStyleCnt="0">
        <dgm:presLayoutVars>
          <dgm:chPref val="1"/>
          <dgm:dir/>
          <dgm:animOne val="branch"/>
          <dgm:animLvl val="lvl"/>
          <dgm:resizeHandles/>
        </dgm:presLayoutVars>
      </dgm:prSet>
      <dgm:spPr/>
      <dgm:t>
        <a:bodyPr/>
        <a:lstStyle/>
        <a:p>
          <a:endParaRPr lang="en-US"/>
        </a:p>
      </dgm:t>
    </dgm:pt>
    <dgm:pt modelId="{0F5C64F0-2022-4B84-A739-C027A6D72975}" type="pres">
      <dgm:prSet presAssocID="{F0D88303-DA8D-4D9B-9B6B-92928F840705}" presName="hierRoot1" presStyleCnt="0"/>
      <dgm:spPr/>
      <dgm:t>
        <a:bodyPr/>
        <a:lstStyle/>
        <a:p>
          <a:endParaRPr lang="en-US"/>
        </a:p>
      </dgm:t>
    </dgm:pt>
    <dgm:pt modelId="{30D069D0-B674-4BDF-A457-B5B1D601D9C6}" type="pres">
      <dgm:prSet presAssocID="{F0D88303-DA8D-4D9B-9B6B-92928F840705}" presName="composite" presStyleCnt="0"/>
      <dgm:spPr/>
      <dgm:t>
        <a:bodyPr/>
        <a:lstStyle/>
        <a:p>
          <a:endParaRPr lang="en-US"/>
        </a:p>
      </dgm:t>
    </dgm:pt>
    <dgm:pt modelId="{1E719EFF-AD92-4322-974F-B6D7B7B5B8CB}" type="pres">
      <dgm:prSet presAssocID="{F0D88303-DA8D-4D9B-9B6B-92928F840705}" presName="background" presStyleLbl="node0" presStyleIdx="0" presStyleCnt="1"/>
      <dgm:spPr/>
      <dgm:t>
        <a:bodyPr/>
        <a:lstStyle/>
        <a:p>
          <a:endParaRPr lang="en-US"/>
        </a:p>
      </dgm:t>
    </dgm:pt>
    <dgm:pt modelId="{D15E6579-3664-488E-A369-EE180B797C20}" type="pres">
      <dgm:prSet presAssocID="{F0D88303-DA8D-4D9B-9B6B-92928F840705}" presName="text" presStyleLbl="fgAcc0" presStyleIdx="0" presStyleCnt="1" custScaleX="188590" custScaleY="110568">
        <dgm:presLayoutVars>
          <dgm:chPref val="3"/>
        </dgm:presLayoutVars>
      </dgm:prSet>
      <dgm:spPr/>
      <dgm:t>
        <a:bodyPr/>
        <a:lstStyle/>
        <a:p>
          <a:endParaRPr lang="en-US"/>
        </a:p>
      </dgm:t>
    </dgm:pt>
    <dgm:pt modelId="{FFD4BFE9-1E1B-4548-858E-A5F468BBB3AC}" type="pres">
      <dgm:prSet presAssocID="{F0D88303-DA8D-4D9B-9B6B-92928F840705}" presName="hierChild2" presStyleCnt="0"/>
      <dgm:spPr/>
      <dgm:t>
        <a:bodyPr/>
        <a:lstStyle/>
        <a:p>
          <a:endParaRPr lang="en-US"/>
        </a:p>
      </dgm:t>
    </dgm:pt>
    <dgm:pt modelId="{30AC6181-F2DE-46BB-88B9-5D69E6500FBB}" type="pres">
      <dgm:prSet presAssocID="{820B23F2-A5DE-4287-85EB-76F4D528A3C0}" presName="Name10" presStyleLbl="parChTrans1D2" presStyleIdx="0" presStyleCnt="1"/>
      <dgm:spPr/>
      <dgm:t>
        <a:bodyPr/>
        <a:lstStyle/>
        <a:p>
          <a:endParaRPr lang="en-US"/>
        </a:p>
      </dgm:t>
    </dgm:pt>
    <dgm:pt modelId="{A203720A-0E10-470F-9790-2F465F5E80B4}" type="pres">
      <dgm:prSet presAssocID="{DEAF36E0-DDAA-4DB9-9354-21602D60D02F}" presName="hierRoot2" presStyleCnt="0"/>
      <dgm:spPr/>
      <dgm:t>
        <a:bodyPr/>
        <a:lstStyle/>
        <a:p>
          <a:endParaRPr lang="en-US"/>
        </a:p>
      </dgm:t>
    </dgm:pt>
    <dgm:pt modelId="{96361FFF-E2DE-4D55-9ABE-145511E398D8}" type="pres">
      <dgm:prSet presAssocID="{DEAF36E0-DDAA-4DB9-9354-21602D60D02F}" presName="composite2" presStyleCnt="0"/>
      <dgm:spPr/>
      <dgm:t>
        <a:bodyPr/>
        <a:lstStyle/>
        <a:p>
          <a:endParaRPr lang="en-US"/>
        </a:p>
      </dgm:t>
    </dgm:pt>
    <dgm:pt modelId="{2C7E7F45-E368-4F23-8590-A77789DAECDF}" type="pres">
      <dgm:prSet presAssocID="{DEAF36E0-DDAA-4DB9-9354-21602D60D02F}" presName="background2" presStyleLbl="node2" presStyleIdx="0" presStyleCnt="1"/>
      <dgm:spPr/>
      <dgm:t>
        <a:bodyPr/>
        <a:lstStyle/>
        <a:p>
          <a:endParaRPr lang="en-US"/>
        </a:p>
      </dgm:t>
    </dgm:pt>
    <dgm:pt modelId="{FDEA5598-1438-452A-AB86-A403B725EE5D}" type="pres">
      <dgm:prSet presAssocID="{DEAF36E0-DDAA-4DB9-9354-21602D60D02F}" presName="text2" presStyleLbl="fgAcc2" presStyleIdx="0" presStyleCnt="1">
        <dgm:presLayoutVars>
          <dgm:chPref val="3"/>
        </dgm:presLayoutVars>
      </dgm:prSet>
      <dgm:spPr/>
      <dgm:t>
        <a:bodyPr/>
        <a:lstStyle/>
        <a:p>
          <a:endParaRPr lang="en-US"/>
        </a:p>
      </dgm:t>
    </dgm:pt>
    <dgm:pt modelId="{C9677966-912F-44FD-A43D-82B6F0207CE9}" type="pres">
      <dgm:prSet presAssocID="{DEAF36E0-DDAA-4DB9-9354-21602D60D02F}" presName="hierChild3" presStyleCnt="0"/>
      <dgm:spPr/>
      <dgm:t>
        <a:bodyPr/>
        <a:lstStyle/>
        <a:p>
          <a:endParaRPr lang="en-US"/>
        </a:p>
      </dgm:t>
    </dgm:pt>
    <dgm:pt modelId="{89395C30-093E-41BF-89E4-B70FBD18862D}" type="pres">
      <dgm:prSet presAssocID="{9C2F07A2-98B9-49FC-B8E3-687835013BC6}" presName="Name17" presStyleLbl="parChTrans1D3" presStyleIdx="0" presStyleCnt="1"/>
      <dgm:spPr/>
      <dgm:t>
        <a:bodyPr/>
        <a:lstStyle/>
        <a:p>
          <a:endParaRPr lang="en-US"/>
        </a:p>
      </dgm:t>
    </dgm:pt>
    <dgm:pt modelId="{AFDFE774-3BDB-4B1F-8B5C-99ED98A8C289}" type="pres">
      <dgm:prSet presAssocID="{DCBF64F1-9A62-4077-95F5-F0A16DB904CC}" presName="hierRoot3" presStyleCnt="0"/>
      <dgm:spPr/>
      <dgm:t>
        <a:bodyPr/>
        <a:lstStyle/>
        <a:p>
          <a:endParaRPr lang="en-US"/>
        </a:p>
      </dgm:t>
    </dgm:pt>
    <dgm:pt modelId="{8876F9AA-5265-44FF-87AE-B4166E4CDB47}" type="pres">
      <dgm:prSet presAssocID="{DCBF64F1-9A62-4077-95F5-F0A16DB904CC}" presName="composite3" presStyleCnt="0"/>
      <dgm:spPr/>
      <dgm:t>
        <a:bodyPr/>
        <a:lstStyle/>
        <a:p>
          <a:endParaRPr lang="en-US"/>
        </a:p>
      </dgm:t>
    </dgm:pt>
    <dgm:pt modelId="{7D219985-1356-416B-AFF1-8A42741ECA7B}" type="pres">
      <dgm:prSet presAssocID="{DCBF64F1-9A62-4077-95F5-F0A16DB904CC}" presName="background3" presStyleLbl="node3" presStyleIdx="0" presStyleCnt="1"/>
      <dgm:spPr/>
      <dgm:t>
        <a:bodyPr/>
        <a:lstStyle/>
        <a:p>
          <a:endParaRPr lang="en-US"/>
        </a:p>
      </dgm:t>
    </dgm:pt>
    <dgm:pt modelId="{DBE37A02-0AA4-4C21-8C0C-5B510BA3D4CE}" type="pres">
      <dgm:prSet presAssocID="{DCBF64F1-9A62-4077-95F5-F0A16DB904CC}" presName="text3" presStyleLbl="fgAcc3" presStyleIdx="0" presStyleCnt="1">
        <dgm:presLayoutVars>
          <dgm:chPref val="3"/>
        </dgm:presLayoutVars>
      </dgm:prSet>
      <dgm:spPr/>
      <dgm:t>
        <a:bodyPr/>
        <a:lstStyle/>
        <a:p>
          <a:endParaRPr lang="en-US"/>
        </a:p>
      </dgm:t>
    </dgm:pt>
    <dgm:pt modelId="{93E60E2D-519E-40CC-A074-6F2C196080DB}" type="pres">
      <dgm:prSet presAssocID="{DCBF64F1-9A62-4077-95F5-F0A16DB904CC}" presName="hierChild4" presStyleCnt="0"/>
      <dgm:spPr/>
      <dgm:t>
        <a:bodyPr/>
        <a:lstStyle/>
        <a:p>
          <a:endParaRPr lang="en-US"/>
        </a:p>
      </dgm:t>
    </dgm:pt>
    <dgm:pt modelId="{407E22CB-9A79-46D4-861F-C96418B33E86}" type="pres">
      <dgm:prSet presAssocID="{073D205B-B46C-4058-BA37-3892B5B12443}" presName="Name23" presStyleLbl="parChTrans1D4" presStyleIdx="0" presStyleCnt="21"/>
      <dgm:spPr/>
      <dgm:t>
        <a:bodyPr/>
        <a:lstStyle/>
        <a:p>
          <a:endParaRPr lang="en-US"/>
        </a:p>
      </dgm:t>
    </dgm:pt>
    <dgm:pt modelId="{303C595C-1EA0-4F2E-A4A8-541EEC392325}" type="pres">
      <dgm:prSet presAssocID="{9AA9047A-3665-4BA9-9BBD-4EAF661FC9EC}" presName="hierRoot4" presStyleCnt="0"/>
      <dgm:spPr/>
      <dgm:t>
        <a:bodyPr/>
        <a:lstStyle/>
        <a:p>
          <a:endParaRPr lang="en-US"/>
        </a:p>
      </dgm:t>
    </dgm:pt>
    <dgm:pt modelId="{AF861591-268D-4CA7-A3FB-E14313CA40D8}" type="pres">
      <dgm:prSet presAssocID="{9AA9047A-3665-4BA9-9BBD-4EAF661FC9EC}" presName="composite4" presStyleCnt="0"/>
      <dgm:spPr/>
      <dgm:t>
        <a:bodyPr/>
        <a:lstStyle/>
        <a:p>
          <a:endParaRPr lang="en-US"/>
        </a:p>
      </dgm:t>
    </dgm:pt>
    <dgm:pt modelId="{E26245BD-5EE3-4CB7-B63E-A0BDA04CEFF3}" type="pres">
      <dgm:prSet presAssocID="{9AA9047A-3665-4BA9-9BBD-4EAF661FC9EC}" presName="background4" presStyleLbl="node4" presStyleIdx="0" presStyleCnt="21"/>
      <dgm:spPr/>
      <dgm:t>
        <a:bodyPr/>
        <a:lstStyle/>
        <a:p>
          <a:endParaRPr lang="en-US"/>
        </a:p>
      </dgm:t>
    </dgm:pt>
    <dgm:pt modelId="{E08A93AC-3ADE-4DBE-A2C7-714B6B054FF8}" type="pres">
      <dgm:prSet presAssocID="{9AA9047A-3665-4BA9-9BBD-4EAF661FC9EC}" presName="text4" presStyleLbl="fgAcc4" presStyleIdx="0" presStyleCnt="21" custLinFactNeighborX="2096" custLinFactNeighborY="9902">
        <dgm:presLayoutVars>
          <dgm:chPref val="3"/>
        </dgm:presLayoutVars>
      </dgm:prSet>
      <dgm:spPr/>
      <dgm:t>
        <a:bodyPr/>
        <a:lstStyle/>
        <a:p>
          <a:endParaRPr lang="en-US"/>
        </a:p>
      </dgm:t>
    </dgm:pt>
    <dgm:pt modelId="{ED748475-FBCD-4853-91C9-EB7E3EF14681}" type="pres">
      <dgm:prSet presAssocID="{9AA9047A-3665-4BA9-9BBD-4EAF661FC9EC}" presName="hierChild5" presStyleCnt="0"/>
      <dgm:spPr/>
      <dgm:t>
        <a:bodyPr/>
        <a:lstStyle/>
        <a:p>
          <a:endParaRPr lang="en-US"/>
        </a:p>
      </dgm:t>
    </dgm:pt>
    <dgm:pt modelId="{1C242C94-6700-4EA2-B0CF-7E09935811FE}" type="pres">
      <dgm:prSet presAssocID="{F728A968-F953-4C9C-8D0F-A7C3F201CF5D}" presName="Name23" presStyleLbl="parChTrans1D4" presStyleIdx="1" presStyleCnt="21"/>
      <dgm:spPr/>
      <dgm:t>
        <a:bodyPr/>
        <a:lstStyle/>
        <a:p>
          <a:endParaRPr lang="en-US"/>
        </a:p>
      </dgm:t>
    </dgm:pt>
    <dgm:pt modelId="{833456AC-6825-4368-9824-EAB187191148}" type="pres">
      <dgm:prSet presAssocID="{66F54F4B-62DE-4C6B-B132-ADAA7BEB5F2F}" presName="hierRoot4" presStyleCnt="0"/>
      <dgm:spPr/>
      <dgm:t>
        <a:bodyPr/>
        <a:lstStyle/>
        <a:p>
          <a:endParaRPr lang="en-US"/>
        </a:p>
      </dgm:t>
    </dgm:pt>
    <dgm:pt modelId="{89875B17-FF3A-4EE5-B560-A0124CB4357B}" type="pres">
      <dgm:prSet presAssocID="{66F54F4B-62DE-4C6B-B132-ADAA7BEB5F2F}" presName="composite4" presStyleCnt="0"/>
      <dgm:spPr/>
      <dgm:t>
        <a:bodyPr/>
        <a:lstStyle/>
        <a:p>
          <a:endParaRPr lang="en-US"/>
        </a:p>
      </dgm:t>
    </dgm:pt>
    <dgm:pt modelId="{40DAE73D-0036-41D8-9E6E-E93DB11E0969}" type="pres">
      <dgm:prSet presAssocID="{66F54F4B-62DE-4C6B-B132-ADAA7BEB5F2F}" presName="background4" presStyleLbl="node4" presStyleIdx="1" presStyleCnt="21"/>
      <dgm:spPr/>
      <dgm:t>
        <a:bodyPr/>
        <a:lstStyle/>
        <a:p>
          <a:endParaRPr lang="en-US"/>
        </a:p>
      </dgm:t>
    </dgm:pt>
    <dgm:pt modelId="{C34DEB5A-452C-4C74-B36D-310AE8E85B5C}" type="pres">
      <dgm:prSet presAssocID="{66F54F4B-62DE-4C6B-B132-ADAA7BEB5F2F}" presName="text4" presStyleLbl="fgAcc4" presStyleIdx="1" presStyleCnt="21">
        <dgm:presLayoutVars>
          <dgm:chPref val="3"/>
        </dgm:presLayoutVars>
      </dgm:prSet>
      <dgm:spPr/>
      <dgm:t>
        <a:bodyPr/>
        <a:lstStyle/>
        <a:p>
          <a:endParaRPr lang="en-US"/>
        </a:p>
      </dgm:t>
    </dgm:pt>
    <dgm:pt modelId="{F35D9C29-5779-460F-BC74-F4948C0E8669}" type="pres">
      <dgm:prSet presAssocID="{66F54F4B-62DE-4C6B-B132-ADAA7BEB5F2F}" presName="hierChild5" presStyleCnt="0"/>
      <dgm:spPr/>
      <dgm:t>
        <a:bodyPr/>
        <a:lstStyle/>
        <a:p>
          <a:endParaRPr lang="en-US"/>
        </a:p>
      </dgm:t>
    </dgm:pt>
    <dgm:pt modelId="{3DCBA0D4-498E-4ADA-A43A-AB1EF07CB899}" type="pres">
      <dgm:prSet presAssocID="{189DFD3E-2AFE-49D1-B025-4ED256BC726E}" presName="Name23" presStyleLbl="parChTrans1D4" presStyleIdx="2" presStyleCnt="21"/>
      <dgm:spPr/>
      <dgm:t>
        <a:bodyPr/>
        <a:lstStyle/>
        <a:p>
          <a:endParaRPr lang="en-US"/>
        </a:p>
      </dgm:t>
    </dgm:pt>
    <dgm:pt modelId="{E328BB2D-6700-424C-B46B-5246B0F14AA8}" type="pres">
      <dgm:prSet presAssocID="{E9E7039A-D913-4846-BBE8-C697E54E2200}" presName="hierRoot4" presStyleCnt="0"/>
      <dgm:spPr/>
      <dgm:t>
        <a:bodyPr/>
        <a:lstStyle/>
        <a:p>
          <a:endParaRPr lang="en-US"/>
        </a:p>
      </dgm:t>
    </dgm:pt>
    <dgm:pt modelId="{B4EF2B08-636A-4F2C-A84E-66CFACEE3CF8}" type="pres">
      <dgm:prSet presAssocID="{E9E7039A-D913-4846-BBE8-C697E54E2200}" presName="composite4" presStyleCnt="0"/>
      <dgm:spPr/>
      <dgm:t>
        <a:bodyPr/>
        <a:lstStyle/>
        <a:p>
          <a:endParaRPr lang="en-US"/>
        </a:p>
      </dgm:t>
    </dgm:pt>
    <dgm:pt modelId="{5CCAFC97-9573-4777-898D-4607FEDF18FF}" type="pres">
      <dgm:prSet presAssocID="{E9E7039A-D913-4846-BBE8-C697E54E2200}" presName="background4" presStyleLbl="node4" presStyleIdx="2" presStyleCnt="21"/>
      <dgm:spPr/>
      <dgm:t>
        <a:bodyPr/>
        <a:lstStyle/>
        <a:p>
          <a:endParaRPr lang="en-US"/>
        </a:p>
      </dgm:t>
    </dgm:pt>
    <dgm:pt modelId="{8895B0A7-A410-4D0F-8A61-AFEDFCB10E6E}" type="pres">
      <dgm:prSet presAssocID="{E9E7039A-D913-4846-BBE8-C697E54E2200}" presName="text4" presStyleLbl="fgAcc4" presStyleIdx="2" presStyleCnt="21">
        <dgm:presLayoutVars>
          <dgm:chPref val="3"/>
        </dgm:presLayoutVars>
      </dgm:prSet>
      <dgm:spPr/>
      <dgm:t>
        <a:bodyPr/>
        <a:lstStyle/>
        <a:p>
          <a:endParaRPr lang="en-US"/>
        </a:p>
      </dgm:t>
    </dgm:pt>
    <dgm:pt modelId="{4C5F619F-F588-4045-AB35-55B98C61B167}" type="pres">
      <dgm:prSet presAssocID="{E9E7039A-D913-4846-BBE8-C697E54E2200}" presName="hierChild5" presStyleCnt="0"/>
      <dgm:spPr/>
      <dgm:t>
        <a:bodyPr/>
        <a:lstStyle/>
        <a:p>
          <a:endParaRPr lang="en-US"/>
        </a:p>
      </dgm:t>
    </dgm:pt>
    <dgm:pt modelId="{8A42F496-23D8-4530-8148-F977BCFBA920}" type="pres">
      <dgm:prSet presAssocID="{BD1D2E6D-10FB-4C55-90FD-06932B1B4901}" presName="Name23" presStyleLbl="parChTrans1D4" presStyleIdx="3" presStyleCnt="21"/>
      <dgm:spPr/>
      <dgm:t>
        <a:bodyPr/>
        <a:lstStyle/>
        <a:p>
          <a:endParaRPr lang="en-US"/>
        </a:p>
      </dgm:t>
    </dgm:pt>
    <dgm:pt modelId="{BAA8CD23-E31B-4F18-ACF6-C13E0D2A455F}" type="pres">
      <dgm:prSet presAssocID="{A7F19926-E263-4EAE-8D7A-C54E6B080940}" presName="hierRoot4" presStyleCnt="0"/>
      <dgm:spPr/>
      <dgm:t>
        <a:bodyPr/>
        <a:lstStyle/>
        <a:p>
          <a:endParaRPr lang="en-US"/>
        </a:p>
      </dgm:t>
    </dgm:pt>
    <dgm:pt modelId="{CCBE912C-2AAA-4668-8071-33AE8DA0D34F}" type="pres">
      <dgm:prSet presAssocID="{A7F19926-E263-4EAE-8D7A-C54E6B080940}" presName="composite4" presStyleCnt="0"/>
      <dgm:spPr/>
      <dgm:t>
        <a:bodyPr/>
        <a:lstStyle/>
        <a:p>
          <a:endParaRPr lang="en-US"/>
        </a:p>
      </dgm:t>
    </dgm:pt>
    <dgm:pt modelId="{C1C3E5D7-59CA-4B0F-BD29-D72C3432F5B2}" type="pres">
      <dgm:prSet presAssocID="{A7F19926-E263-4EAE-8D7A-C54E6B080940}" presName="background4" presStyleLbl="node4" presStyleIdx="3" presStyleCnt="21"/>
      <dgm:spPr/>
      <dgm:t>
        <a:bodyPr/>
        <a:lstStyle/>
        <a:p>
          <a:endParaRPr lang="en-US"/>
        </a:p>
      </dgm:t>
    </dgm:pt>
    <dgm:pt modelId="{276BA16F-8930-47D8-82A2-9A6DA8EE46D1}" type="pres">
      <dgm:prSet presAssocID="{A7F19926-E263-4EAE-8D7A-C54E6B080940}" presName="text4" presStyleLbl="fgAcc4" presStyleIdx="3" presStyleCnt="21">
        <dgm:presLayoutVars>
          <dgm:chPref val="3"/>
        </dgm:presLayoutVars>
      </dgm:prSet>
      <dgm:spPr/>
      <dgm:t>
        <a:bodyPr/>
        <a:lstStyle/>
        <a:p>
          <a:endParaRPr lang="en-US"/>
        </a:p>
      </dgm:t>
    </dgm:pt>
    <dgm:pt modelId="{4D139E2B-C3C7-4F90-AC09-82D93C7A361C}" type="pres">
      <dgm:prSet presAssocID="{A7F19926-E263-4EAE-8D7A-C54E6B080940}" presName="hierChild5" presStyleCnt="0"/>
      <dgm:spPr/>
      <dgm:t>
        <a:bodyPr/>
        <a:lstStyle/>
        <a:p>
          <a:endParaRPr lang="en-US"/>
        </a:p>
      </dgm:t>
    </dgm:pt>
    <dgm:pt modelId="{4E84AE42-5701-4B08-BD66-EAB1FE5EC682}" type="pres">
      <dgm:prSet presAssocID="{AAD646F3-98BB-49D5-A293-54C398E8C07C}" presName="Name23" presStyleLbl="parChTrans1D4" presStyleIdx="4" presStyleCnt="21"/>
      <dgm:spPr/>
      <dgm:t>
        <a:bodyPr/>
        <a:lstStyle/>
        <a:p>
          <a:endParaRPr lang="en-US"/>
        </a:p>
      </dgm:t>
    </dgm:pt>
    <dgm:pt modelId="{F5231644-A80B-4314-BC7A-2261A604083D}" type="pres">
      <dgm:prSet presAssocID="{134D5330-444D-4A78-8278-E069FE50408E}" presName="hierRoot4" presStyleCnt="0"/>
      <dgm:spPr/>
      <dgm:t>
        <a:bodyPr/>
        <a:lstStyle/>
        <a:p>
          <a:endParaRPr lang="en-US"/>
        </a:p>
      </dgm:t>
    </dgm:pt>
    <dgm:pt modelId="{C019C047-656F-4673-B0CD-02FC564FC17A}" type="pres">
      <dgm:prSet presAssocID="{134D5330-444D-4A78-8278-E069FE50408E}" presName="composite4" presStyleCnt="0"/>
      <dgm:spPr/>
      <dgm:t>
        <a:bodyPr/>
        <a:lstStyle/>
        <a:p>
          <a:endParaRPr lang="en-US"/>
        </a:p>
      </dgm:t>
    </dgm:pt>
    <dgm:pt modelId="{EF347760-3C42-4084-84B0-E1B121AECEDF}" type="pres">
      <dgm:prSet presAssocID="{134D5330-444D-4A78-8278-E069FE50408E}" presName="background4" presStyleLbl="node4" presStyleIdx="4" presStyleCnt="21"/>
      <dgm:spPr/>
      <dgm:t>
        <a:bodyPr/>
        <a:lstStyle/>
        <a:p>
          <a:endParaRPr lang="en-US"/>
        </a:p>
      </dgm:t>
    </dgm:pt>
    <dgm:pt modelId="{6358C30F-8F37-4E9E-9EE0-CE9116218C18}" type="pres">
      <dgm:prSet presAssocID="{134D5330-444D-4A78-8278-E069FE50408E}" presName="text4" presStyleLbl="fgAcc4" presStyleIdx="4" presStyleCnt="21">
        <dgm:presLayoutVars>
          <dgm:chPref val="3"/>
        </dgm:presLayoutVars>
      </dgm:prSet>
      <dgm:spPr/>
      <dgm:t>
        <a:bodyPr/>
        <a:lstStyle/>
        <a:p>
          <a:endParaRPr lang="en-US"/>
        </a:p>
      </dgm:t>
    </dgm:pt>
    <dgm:pt modelId="{58DCCFA6-E46E-4D9F-84A7-A1F87F1BED90}" type="pres">
      <dgm:prSet presAssocID="{134D5330-444D-4A78-8278-E069FE50408E}" presName="hierChild5" presStyleCnt="0"/>
      <dgm:spPr/>
      <dgm:t>
        <a:bodyPr/>
        <a:lstStyle/>
        <a:p>
          <a:endParaRPr lang="en-US"/>
        </a:p>
      </dgm:t>
    </dgm:pt>
    <dgm:pt modelId="{A007A212-5D85-48F1-A80C-5E016DE28AAF}" type="pres">
      <dgm:prSet presAssocID="{6E19E786-E87E-4404-AA5D-24EDFED51D59}" presName="Name23" presStyleLbl="parChTrans1D4" presStyleIdx="5" presStyleCnt="21"/>
      <dgm:spPr/>
      <dgm:t>
        <a:bodyPr/>
        <a:lstStyle/>
        <a:p>
          <a:endParaRPr lang="en-US"/>
        </a:p>
      </dgm:t>
    </dgm:pt>
    <dgm:pt modelId="{E0689B25-106A-4490-8B8F-F54EABAFFF27}" type="pres">
      <dgm:prSet presAssocID="{6420D03E-9243-4699-9511-3069352A1A9D}" presName="hierRoot4" presStyleCnt="0"/>
      <dgm:spPr/>
      <dgm:t>
        <a:bodyPr/>
        <a:lstStyle/>
        <a:p>
          <a:endParaRPr lang="en-US"/>
        </a:p>
      </dgm:t>
    </dgm:pt>
    <dgm:pt modelId="{9B573B93-31AD-49C4-BEF2-17DBC0C717BA}" type="pres">
      <dgm:prSet presAssocID="{6420D03E-9243-4699-9511-3069352A1A9D}" presName="composite4" presStyleCnt="0"/>
      <dgm:spPr/>
      <dgm:t>
        <a:bodyPr/>
        <a:lstStyle/>
        <a:p>
          <a:endParaRPr lang="en-US"/>
        </a:p>
      </dgm:t>
    </dgm:pt>
    <dgm:pt modelId="{A684A15C-3880-471B-86AE-965B36DE22A5}" type="pres">
      <dgm:prSet presAssocID="{6420D03E-9243-4699-9511-3069352A1A9D}" presName="background4" presStyleLbl="node4" presStyleIdx="5" presStyleCnt="21"/>
      <dgm:spPr/>
      <dgm:t>
        <a:bodyPr/>
        <a:lstStyle/>
        <a:p>
          <a:endParaRPr lang="en-US"/>
        </a:p>
      </dgm:t>
    </dgm:pt>
    <dgm:pt modelId="{FCBCE9A7-E731-485E-97C3-6F7EECF27D63}" type="pres">
      <dgm:prSet presAssocID="{6420D03E-9243-4699-9511-3069352A1A9D}" presName="text4" presStyleLbl="fgAcc4" presStyleIdx="5" presStyleCnt="21">
        <dgm:presLayoutVars>
          <dgm:chPref val="3"/>
        </dgm:presLayoutVars>
      </dgm:prSet>
      <dgm:spPr/>
      <dgm:t>
        <a:bodyPr/>
        <a:lstStyle/>
        <a:p>
          <a:endParaRPr lang="en-US"/>
        </a:p>
      </dgm:t>
    </dgm:pt>
    <dgm:pt modelId="{0136229A-B334-4BD0-8DD3-8AC87FBA9740}" type="pres">
      <dgm:prSet presAssocID="{6420D03E-9243-4699-9511-3069352A1A9D}" presName="hierChild5" presStyleCnt="0"/>
      <dgm:spPr/>
      <dgm:t>
        <a:bodyPr/>
        <a:lstStyle/>
        <a:p>
          <a:endParaRPr lang="en-US"/>
        </a:p>
      </dgm:t>
    </dgm:pt>
    <dgm:pt modelId="{03B3AE37-8331-4EC2-A279-5BE1A9FF9259}" type="pres">
      <dgm:prSet presAssocID="{347AF872-5A8C-4A98-ADF3-7F42EFE951E2}" presName="Name23" presStyleLbl="parChTrans1D4" presStyleIdx="6" presStyleCnt="21"/>
      <dgm:spPr/>
      <dgm:t>
        <a:bodyPr/>
        <a:lstStyle/>
        <a:p>
          <a:endParaRPr lang="en-US"/>
        </a:p>
      </dgm:t>
    </dgm:pt>
    <dgm:pt modelId="{32DB9D3C-AE7D-44BE-B94E-8FDF696B0F05}" type="pres">
      <dgm:prSet presAssocID="{D01A1785-5AF3-4AE7-BB84-5EA75F1CFEDF}" presName="hierRoot4" presStyleCnt="0"/>
      <dgm:spPr/>
      <dgm:t>
        <a:bodyPr/>
        <a:lstStyle/>
        <a:p>
          <a:endParaRPr lang="en-US"/>
        </a:p>
      </dgm:t>
    </dgm:pt>
    <dgm:pt modelId="{33728CB0-2032-49BD-B947-2C6CE360BEC3}" type="pres">
      <dgm:prSet presAssocID="{D01A1785-5AF3-4AE7-BB84-5EA75F1CFEDF}" presName="composite4" presStyleCnt="0"/>
      <dgm:spPr/>
      <dgm:t>
        <a:bodyPr/>
        <a:lstStyle/>
        <a:p>
          <a:endParaRPr lang="en-US"/>
        </a:p>
      </dgm:t>
    </dgm:pt>
    <dgm:pt modelId="{6F2AE06B-45A5-435D-B6AC-AECDF2536DFA}" type="pres">
      <dgm:prSet presAssocID="{D01A1785-5AF3-4AE7-BB84-5EA75F1CFEDF}" presName="background4" presStyleLbl="node4" presStyleIdx="6" presStyleCnt="21"/>
      <dgm:spPr/>
      <dgm:t>
        <a:bodyPr/>
        <a:lstStyle/>
        <a:p>
          <a:endParaRPr lang="en-US"/>
        </a:p>
      </dgm:t>
    </dgm:pt>
    <dgm:pt modelId="{310090BE-BAB3-4B3E-BA82-024AEFFAE0CF}" type="pres">
      <dgm:prSet presAssocID="{D01A1785-5AF3-4AE7-BB84-5EA75F1CFEDF}" presName="text4" presStyleLbl="fgAcc4" presStyleIdx="6" presStyleCnt="21">
        <dgm:presLayoutVars>
          <dgm:chPref val="3"/>
        </dgm:presLayoutVars>
      </dgm:prSet>
      <dgm:spPr/>
      <dgm:t>
        <a:bodyPr/>
        <a:lstStyle/>
        <a:p>
          <a:endParaRPr lang="en-US"/>
        </a:p>
      </dgm:t>
    </dgm:pt>
    <dgm:pt modelId="{9C29876E-B364-4CDE-9083-E62DC9A416C2}" type="pres">
      <dgm:prSet presAssocID="{D01A1785-5AF3-4AE7-BB84-5EA75F1CFEDF}" presName="hierChild5" presStyleCnt="0"/>
      <dgm:spPr/>
      <dgm:t>
        <a:bodyPr/>
        <a:lstStyle/>
        <a:p>
          <a:endParaRPr lang="en-US"/>
        </a:p>
      </dgm:t>
    </dgm:pt>
    <dgm:pt modelId="{88861C8D-23D6-4FA3-9A4A-0F81522B99A1}" type="pres">
      <dgm:prSet presAssocID="{27F70E24-4FF0-46A3-93A4-993F614FC96E}" presName="Name23" presStyleLbl="parChTrans1D4" presStyleIdx="7" presStyleCnt="21"/>
      <dgm:spPr/>
      <dgm:t>
        <a:bodyPr/>
        <a:lstStyle/>
        <a:p>
          <a:endParaRPr lang="en-US"/>
        </a:p>
      </dgm:t>
    </dgm:pt>
    <dgm:pt modelId="{FF3C18F3-2044-4CF9-99BA-7DD097D78FB3}" type="pres">
      <dgm:prSet presAssocID="{AD9E91DB-A01A-4775-98AB-5E7773F25CF2}" presName="hierRoot4" presStyleCnt="0"/>
      <dgm:spPr/>
      <dgm:t>
        <a:bodyPr/>
        <a:lstStyle/>
        <a:p>
          <a:endParaRPr lang="en-US"/>
        </a:p>
      </dgm:t>
    </dgm:pt>
    <dgm:pt modelId="{C4C51D8D-F6E4-450A-97D7-300C5298CDF9}" type="pres">
      <dgm:prSet presAssocID="{AD9E91DB-A01A-4775-98AB-5E7773F25CF2}" presName="composite4" presStyleCnt="0"/>
      <dgm:spPr/>
      <dgm:t>
        <a:bodyPr/>
        <a:lstStyle/>
        <a:p>
          <a:endParaRPr lang="en-US"/>
        </a:p>
      </dgm:t>
    </dgm:pt>
    <dgm:pt modelId="{6B885D19-63AA-441B-9B4E-6C72D675D591}" type="pres">
      <dgm:prSet presAssocID="{AD9E91DB-A01A-4775-98AB-5E7773F25CF2}" presName="background4" presStyleLbl="node4" presStyleIdx="7" presStyleCnt="21"/>
      <dgm:spPr/>
      <dgm:t>
        <a:bodyPr/>
        <a:lstStyle/>
        <a:p>
          <a:endParaRPr lang="en-US"/>
        </a:p>
      </dgm:t>
    </dgm:pt>
    <dgm:pt modelId="{CC970666-BAA0-4EC0-93FB-645F1833C5D1}" type="pres">
      <dgm:prSet presAssocID="{AD9E91DB-A01A-4775-98AB-5E7773F25CF2}" presName="text4" presStyleLbl="fgAcc4" presStyleIdx="7" presStyleCnt="21">
        <dgm:presLayoutVars>
          <dgm:chPref val="3"/>
        </dgm:presLayoutVars>
      </dgm:prSet>
      <dgm:spPr/>
      <dgm:t>
        <a:bodyPr/>
        <a:lstStyle/>
        <a:p>
          <a:endParaRPr lang="en-US"/>
        </a:p>
      </dgm:t>
    </dgm:pt>
    <dgm:pt modelId="{9E1ACF38-8E85-486B-A155-E9F46772D327}" type="pres">
      <dgm:prSet presAssocID="{AD9E91DB-A01A-4775-98AB-5E7773F25CF2}" presName="hierChild5" presStyleCnt="0"/>
      <dgm:spPr/>
      <dgm:t>
        <a:bodyPr/>
        <a:lstStyle/>
        <a:p>
          <a:endParaRPr lang="en-US"/>
        </a:p>
      </dgm:t>
    </dgm:pt>
    <dgm:pt modelId="{45B1722A-2920-4E66-82B2-679BCD4E714F}" type="pres">
      <dgm:prSet presAssocID="{75B746A2-6132-444D-BD9E-E041A6C6A9DB}" presName="Name23" presStyleLbl="parChTrans1D4" presStyleIdx="8" presStyleCnt="21"/>
      <dgm:spPr/>
      <dgm:t>
        <a:bodyPr/>
        <a:lstStyle/>
        <a:p>
          <a:endParaRPr lang="en-US"/>
        </a:p>
      </dgm:t>
    </dgm:pt>
    <dgm:pt modelId="{6DFA5745-9016-4DA4-9EF2-6961A658564E}" type="pres">
      <dgm:prSet presAssocID="{5271205E-439A-4EFD-84B9-24605BE811F9}" presName="hierRoot4" presStyleCnt="0"/>
      <dgm:spPr/>
      <dgm:t>
        <a:bodyPr/>
        <a:lstStyle/>
        <a:p>
          <a:endParaRPr lang="en-US"/>
        </a:p>
      </dgm:t>
    </dgm:pt>
    <dgm:pt modelId="{B3EE1907-2CFB-4C61-B092-455EA3D496A2}" type="pres">
      <dgm:prSet presAssocID="{5271205E-439A-4EFD-84B9-24605BE811F9}" presName="composite4" presStyleCnt="0"/>
      <dgm:spPr/>
      <dgm:t>
        <a:bodyPr/>
        <a:lstStyle/>
        <a:p>
          <a:endParaRPr lang="en-US"/>
        </a:p>
      </dgm:t>
    </dgm:pt>
    <dgm:pt modelId="{202F821D-3144-4ECF-94C5-45895B9B511F}" type="pres">
      <dgm:prSet presAssocID="{5271205E-439A-4EFD-84B9-24605BE811F9}" presName="background4" presStyleLbl="node4" presStyleIdx="8" presStyleCnt="21"/>
      <dgm:spPr/>
      <dgm:t>
        <a:bodyPr/>
        <a:lstStyle/>
        <a:p>
          <a:endParaRPr lang="en-US"/>
        </a:p>
      </dgm:t>
    </dgm:pt>
    <dgm:pt modelId="{2EF238DF-27E7-436E-9705-494A3EDD40C0}" type="pres">
      <dgm:prSet presAssocID="{5271205E-439A-4EFD-84B9-24605BE811F9}" presName="text4" presStyleLbl="fgAcc4" presStyleIdx="8" presStyleCnt="21">
        <dgm:presLayoutVars>
          <dgm:chPref val="3"/>
        </dgm:presLayoutVars>
      </dgm:prSet>
      <dgm:spPr/>
      <dgm:t>
        <a:bodyPr/>
        <a:lstStyle/>
        <a:p>
          <a:endParaRPr lang="en-US"/>
        </a:p>
      </dgm:t>
    </dgm:pt>
    <dgm:pt modelId="{ECCB1C98-C2B5-44CD-99F8-3127D5D6E728}" type="pres">
      <dgm:prSet presAssocID="{5271205E-439A-4EFD-84B9-24605BE811F9}" presName="hierChild5" presStyleCnt="0"/>
      <dgm:spPr/>
      <dgm:t>
        <a:bodyPr/>
        <a:lstStyle/>
        <a:p>
          <a:endParaRPr lang="en-US"/>
        </a:p>
      </dgm:t>
    </dgm:pt>
    <dgm:pt modelId="{D3A6BE82-4BEE-404A-AAAA-B9FE71C0C52B}" type="pres">
      <dgm:prSet presAssocID="{13F15CAB-B65D-4E23-957C-CB6550E40072}" presName="Name23" presStyleLbl="parChTrans1D4" presStyleIdx="9" presStyleCnt="21"/>
      <dgm:spPr/>
      <dgm:t>
        <a:bodyPr/>
        <a:lstStyle/>
        <a:p>
          <a:endParaRPr lang="en-US"/>
        </a:p>
      </dgm:t>
    </dgm:pt>
    <dgm:pt modelId="{A2EC4898-9948-42C6-A306-50A09C978172}" type="pres">
      <dgm:prSet presAssocID="{261AD6DB-80B7-442C-94C8-194EF5110F36}" presName="hierRoot4" presStyleCnt="0"/>
      <dgm:spPr/>
      <dgm:t>
        <a:bodyPr/>
        <a:lstStyle/>
        <a:p>
          <a:endParaRPr lang="en-US"/>
        </a:p>
      </dgm:t>
    </dgm:pt>
    <dgm:pt modelId="{29F3EBD0-03BE-48E9-8C5E-091CB653A283}" type="pres">
      <dgm:prSet presAssocID="{261AD6DB-80B7-442C-94C8-194EF5110F36}" presName="composite4" presStyleCnt="0"/>
      <dgm:spPr/>
      <dgm:t>
        <a:bodyPr/>
        <a:lstStyle/>
        <a:p>
          <a:endParaRPr lang="en-US"/>
        </a:p>
      </dgm:t>
    </dgm:pt>
    <dgm:pt modelId="{0C6872DC-301F-4E86-AB6F-965EB413C133}" type="pres">
      <dgm:prSet presAssocID="{261AD6DB-80B7-442C-94C8-194EF5110F36}" presName="background4" presStyleLbl="node4" presStyleIdx="9" presStyleCnt="21"/>
      <dgm:spPr/>
      <dgm:t>
        <a:bodyPr/>
        <a:lstStyle/>
        <a:p>
          <a:endParaRPr lang="en-US"/>
        </a:p>
      </dgm:t>
    </dgm:pt>
    <dgm:pt modelId="{3C099D7B-79B1-4447-B182-95326CDA5525}" type="pres">
      <dgm:prSet presAssocID="{261AD6DB-80B7-442C-94C8-194EF5110F36}" presName="text4" presStyleLbl="fgAcc4" presStyleIdx="9" presStyleCnt="21">
        <dgm:presLayoutVars>
          <dgm:chPref val="3"/>
        </dgm:presLayoutVars>
      </dgm:prSet>
      <dgm:spPr/>
      <dgm:t>
        <a:bodyPr/>
        <a:lstStyle/>
        <a:p>
          <a:endParaRPr lang="en-US"/>
        </a:p>
      </dgm:t>
    </dgm:pt>
    <dgm:pt modelId="{AE23E9E8-AFD2-4B5E-B62F-4C3560564D6B}" type="pres">
      <dgm:prSet presAssocID="{261AD6DB-80B7-442C-94C8-194EF5110F36}" presName="hierChild5" presStyleCnt="0"/>
      <dgm:spPr/>
      <dgm:t>
        <a:bodyPr/>
        <a:lstStyle/>
        <a:p>
          <a:endParaRPr lang="en-US"/>
        </a:p>
      </dgm:t>
    </dgm:pt>
    <dgm:pt modelId="{F4FAD16A-1797-4A65-A7F7-C79F362A18BC}" type="pres">
      <dgm:prSet presAssocID="{50ECE1BF-9F7D-4BAF-B0FF-7B9DBB810BA2}" presName="Name23" presStyleLbl="parChTrans1D4" presStyleIdx="10" presStyleCnt="21"/>
      <dgm:spPr/>
      <dgm:t>
        <a:bodyPr/>
        <a:lstStyle/>
        <a:p>
          <a:endParaRPr lang="en-US"/>
        </a:p>
      </dgm:t>
    </dgm:pt>
    <dgm:pt modelId="{00B8CB59-7B18-48B2-B3D9-570A4D0F682A}" type="pres">
      <dgm:prSet presAssocID="{BF8050C8-00C2-4481-B0B4-E9596C00E668}" presName="hierRoot4" presStyleCnt="0"/>
      <dgm:spPr/>
      <dgm:t>
        <a:bodyPr/>
        <a:lstStyle/>
        <a:p>
          <a:endParaRPr lang="en-US"/>
        </a:p>
      </dgm:t>
    </dgm:pt>
    <dgm:pt modelId="{88F80802-5DFA-4D2F-AD25-F29BB14FAAF0}" type="pres">
      <dgm:prSet presAssocID="{BF8050C8-00C2-4481-B0B4-E9596C00E668}" presName="composite4" presStyleCnt="0"/>
      <dgm:spPr/>
      <dgm:t>
        <a:bodyPr/>
        <a:lstStyle/>
        <a:p>
          <a:endParaRPr lang="en-US"/>
        </a:p>
      </dgm:t>
    </dgm:pt>
    <dgm:pt modelId="{38CEEB95-920E-4A79-9CC9-A5EEA0A4F67A}" type="pres">
      <dgm:prSet presAssocID="{BF8050C8-00C2-4481-B0B4-E9596C00E668}" presName="background4" presStyleLbl="node4" presStyleIdx="10" presStyleCnt="21"/>
      <dgm:spPr/>
      <dgm:t>
        <a:bodyPr/>
        <a:lstStyle/>
        <a:p>
          <a:endParaRPr lang="en-US"/>
        </a:p>
      </dgm:t>
    </dgm:pt>
    <dgm:pt modelId="{DE07E054-E84A-4D87-9994-4BE73D7B6C5A}" type="pres">
      <dgm:prSet presAssocID="{BF8050C8-00C2-4481-B0B4-E9596C00E668}" presName="text4" presStyleLbl="fgAcc4" presStyleIdx="10" presStyleCnt="21">
        <dgm:presLayoutVars>
          <dgm:chPref val="3"/>
        </dgm:presLayoutVars>
      </dgm:prSet>
      <dgm:spPr/>
      <dgm:t>
        <a:bodyPr/>
        <a:lstStyle/>
        <a:p>
          <a:endParaRPr lang="en-US"/>
        </a:p>
      </dgm:t>
    </dgm:pt>
    <dgm:pt modelId="{52011F8D-DFDB-445B-A1C6-369E6FF23577}" type="pres">
      <dgm:prSet presAssocID="{BF8050C8-00C2-4481-B0B4-E9596C00E668}" presName="hierChild5" presStyleCnt="0"/>
      <dgm:spPr/>
      <dgm:t>
        <a:bodyPr/>
        <a:lstStyle/>
        <a:p>
          <a:endParaRPr lang="en-US"/>
        </a:p>
      </dgm:t>
    </dgm:pt>
    <dgm:pt modelId="{B6874E41-4E66-419E-A770-67ABC5B5673C}" type="pres">
      <dgm:prSet presAssocID="{232BFA60-3F4D-4DB6-884F-AEA88D427516}" presName="Name23" presStyleLbl="parChTrans1D4" presStyleIdx="11" presStyleCnt="21"/>
      <dgm:spPr/>
      <dgm:t>
        <a:bodyPr/>
        <a:lstStyle/>
        <a:p>
          <a:endParaRPr lang="en-US"/>
        </a:p>
      </dgm:t>
    </dgm:pt>
    <dgm:pt modelId="{E0779E7B-CE05-4D39-BDC6-94170DF672D8}" type="pres">
      <dgm:prSet presAssocID="{27A4BCE4-889B-43E2-9441-6599C9527559}" presName="hierRoot4" presStyleCnt="0"/>
      <dgm:spPr/>
      <dgm:t>
        <a:bodyPr/>
        <a:lstStyle/>
        <a:p>
          <a:endParaRPr lang="en-US"/>
        </a:p>
      </dgm:t>
    </dgm:pt>
    <dgm:pt modelId="{EC5BF1FD-8AE0-41C8-9BF3-3F7F8C3B2EFA}" type="pres">
      <dgm:prSet presAssocID="{27A4BCE4-889B-43E2-9441-6599C9527559}" presName="composite4" presStyleCnt="0"/>
      <dgm:spPr/>
      <dgm:t>
        <a:bodyPr/>
        <a:lstStyle/>
        <a:p>
          <a:endParaRPr lang="en-US"/>
        </a:p>
      </dgm:t>
    </dgm:pt>
    <dgm:pt modelId="{E5CD2BA9-C84E-413A-B4D4-304516E8174D}" type="pres">
      <dgm:prSet presAssocID="{27A4BCE4-889B-43E2-9441-6599C9527559}" presName="background4" presStyleLbl="node4" presStyleIdx="11" presStyleCnt="21"/>
      <dgm:spPr/>
      <dgm:t>
        <a:bodyPr/>
        <a:lstStyle/>
        <a:p>
          <a:endParaRPr lang="en-US"/>
        </a:p>
      </dgm:t>
    </dgm:pt>
    <dgm:pt modelId="{25FD7CA3-64A4-41DE-A333-497B3D8DEFC6}" type="pres">
      <dgm:prSet presAssocID="{27A4BCE4-889B-43E2-9441-6599C9527559}" presName="text4" presStyleLbl="fgAcc4" presStyleIdx="11" presStyleCnt="21">
        <dgm:presLayoutVars>
          <dgm:chPref val="3"/>
        </dgm:presLayoutVars>
      </dgm:prSet>
      <dgm:spPr/>
      <dgm:t>
        <a:bodyPr/>
        <a:lstStyle/>
        <a:p>
          <a:endParaRPr lang="en-US"/>
        </a:p>
      </dgm:t>
    </dgm:pt>
    <dgm:pt modelId="{E327867D-1F2C-4BA4-8A2D-34C655BEEE1C}" type="pres">
      <dgm:prSet presAssocID="{27A4BCE4-889B-43E2-9441-6599C9527559}" presName="hierChild5" presStyleCnt="0"/>
      <dgm:spPr/>
      <dgm:t>
        <a:bodyPr/>
        <a:lstStyle/>
        <a:p>
          <a:endParaRPr lang="en-US"/>
        </a:p>
      </dgm:t>
    </dgm:pt>
    <dgm:pt modelId="{AB471D7B-CB0A-47A3-83A4-40C44E3D0EC8}" type="pres">
      <dgm:prSet presAssocID="{AAEFA466-11B4-4B72-BF5A-0A52869FEAE9}" presName="Name23" presStyleLbl="parChTrans1D4" presStyleIdx="12" presStyleCnt="21"/>
      <dgm:spPr/>
      <dgm:t>
        <a:bodyPr/>
        <a:lstStyle/>
        <a:p>
          <a:endParaRPr lang="en-US"/>
        </a:p>
      </dgm:t>
    </dgm:pt>
    <dgm:pt modelId="{3CCF5E54-81FE-407B-87D4-72F2218062D7}" type="pres">
      <dgm:prSet presAssocID="{982653ED-FE84-4FAA-AFE2-EE5B2C4B5BFB}" presName="hierRoot4" presStyleCnt="0"/>
      <dgm:spPr/>
      <dgm:t>
        <a:bodyPr/>
        <a:lstStyle/>
        <a:p>
          <a:endParaRPr lang="en-US"/>
        </a:p>
      </dgm:t>
    </dgm:pt>
    <dgm:pt modelId="{610028F2-AA3A-4404-8A1B-5E55244AA8E3}" type="pres">
      <dgm:prSet presAssocID="{982653ED-FE84-4FAA-AFE2-EE5B2C4B5BFB}" presName="composite4" presStyleCnt="0"/>
      <dgm:spPr/>
      <dgm:t>
        <a:bodyPr/>
        <a:lstStyle/>
        <a:p>
          <a:endParaRPr lang="en-US"/>
        </a:p>
      </dgm:t>
    </dgm:pt>
    <dgm:pt modelId="{33E64FB4-8938-4362-AEB8-A11613BE508D}" type="pres">
      <dgm:prSet presAssocID="{982653ED-FE84-4FAA-AFE2-EE5B2C4B5BFB}" presName="background4" presStyleLbl="node4" presStyleIdx="12" presStyleCnt="21"/>
      <dgm:spPr/>
      <dgm:t>
        <a:bodyPr/>
        <a:lstStyle/>
        <a:p>
          <a:endParaRPr lang="en-US"/>
        </a:p>
      </dgm:t>
    </dgm:pt>
    <dgm:pt modelId="{A882232C-75FE-4841-BC6E-67B0F6439857}" type="pres">
      <dgm:prSet presAssocID="{982653ED-FE84-4FAA-AFE2-EE5B2C4B5BFB}" presName="text4" presStyleLbl="fgAcc4" presStyleIdx="12" presStyleCnt="21">
        <dgm:presLayoutVars>
          <dgm:chPref val="3"/>
        </dgm:presLayoutVars>
      </dgm:prSet>
      <dgm:spPr/>
      <dgm:t>
        <a:bodyPr/>
        <a:lstStyle/>
        <a:p>
          <a:endParaRPr lang="en-US"/>
        </a:p>
      </dgm:t>
    </dgm:pt>
    <dgm:pt modelId="{9EC6C099-8944-4F45-8B11-4EC1EEF61605}" type="pres">
      <dgm:prSet presAssocID="{982653ED-FE84-4FAA-AFE2-EE5B2C4B5BFB}" presName="hierChild5" presStyleCnt="0"/>
      <dgm:spPr/>
      <dgm:t>
        <a:bodyPr/>
        <a:lstStyle/>
        <a:p>
          <a:endParaRPr lang="en-US"/>
        </a:p>
      </dgm:t>
    </dgm:pt>
    <dgm:pt modelId="{67BD86B6-68AE-426A-ACC4-7EAA142426B9}" type="pres">
      <dgm:prSet presAssocID="{C0FC925E-C30B-413B-B926-D9FFC3C0F177}" presName="Name23" presStyleLbl="parChTrans1D4" presStyleIdx="13" presStyleCnt="21"/>
      <dgm:spPr/>
      <dgm:t>
        <a:bodyPr/>
        <a:lstStyle/>
        <a:p>
          <a:endParaRPr lang="en-US"/>
        </a:p>
      </dgm:t>
    </dgm:pt>
    <dgm:pt modelId="{F2FF7D38-5C6B-4D24-9635-BE40A22FD36B}" type="pres">
      <dgm:prSet presAssocID="{99CB39B7-A7F5-4CBE-9F69-2A858F70A1A1}" presName="hierRoot4" presStyleCnt="0"/>
      <dgm:spPr/>
      <dgm:t>
        <a:bodyPr/>
        <a:lstStyle/>
        <a:p>
          <a:endParaRPr lang="en-US"/>
        </a:p>
      </dgm:t>
    </dgm:pt>
    <dgm:pt modelId="{167B13F6-2465-4459-8A2B-4443002D4EE0}" type="pres">
      <dgm:prSet presAssocID="{99CB39B7-A7F5-4CBE-9F69-2A858F70A1A1}" presName="composite4" presStyleCnt="0"/>
      <dgm:spPr/>
      <dgm:t>
        <a:bodyPr/>
        <a:lstStyle/>
        <a:p>
          <a:endParaRPr lang="en-US"/>
        </a:p>
      </dgm:t>
    </dgm:pt>
    <dgm:pt modelId="{1DBE336D-C712-49F5-A6CB-5F354B4C8799}" type="pres">
      <dgm:prSet presAssocID="{99CB39B7-A7F5-4CBE-9F69-2A858F70A1A1}" presName="background4" presStyleLbl="node4" presStyleIdx="13" presStyleCnt="21"/>
      <dgm:spPr/>
      <dgm:t>
        <a:bodyPr/>
        <a:lstStyle/>
        <a:p>
          <a:endParaRPr lang="en-US"/>
        </a:p>
      </dgm:t>
    </dgm:pt>
    <dgm:pt modelId="{727D719B-8D8F-41CF-9417-6CDBBDDC8E9F}" type="pres">
      <dgm:prSet presAssocID="{99CB39B7-A7F5-4CBE-9F69-2A858F70A1A1}" presName="text4" presStyleLbl="fgAcc4" presStyleIdx="13" presStyleCnt="21">
        <dgm:presLayoutVars>
          <dgm:chPref val="3"/>
        </dgm:presLayoutVars>
      </dgm:prSet>
      <dgm:spPr/>
      <dgm:t>
        <a:bodyPr/>
        <a:lstStyle/>
        <a:p>
          <a:endParaRPr lang="en-US"/>
        </a:p>
      </dgm:t>
    </dgm:pt>
    <dgm:pt modelId="{063E7B51-85E4-407B-947A-F3F17815F769}" type="pres">
      <dgm:prSet presAssocID="{99CB39B7-A7F5-4CBE-9F69-2A858F70A1A1}" presName="hierChild5" presStyleCnt="0"/>
      <dgm:spPr/>
      <dgm:t>
        <a:bodyPr/>
        <a:lstStyle/>
        <a:p>
          <a:endParaRPr lang="en-US"/>
        </a:p>
      </dgm:t>
    </dgm:pt>
    <dgm:pt modelId="{A2D2EB72-E3C2-4B7F-AC47-28D40964EAC5}" type="pres">
      <dgm:prSet presAssocID="{6732514C-EA75-4D0C-968E-0BBA501EE833}" presName="Name23" presStyleLbl="parChTrans1D4" presStyleIdx="14" presStyleCnt="21"/>
      <dgm:spPr/>
      <dgm:t>
        <a:bodyPr/>
        <a:lstStyle/>
        <a:p>
          <a:endParaRPr lang="en-US"/>
        </a:p>
      </dgm:t>
    </dgm:pt>
    <dgm:pt modelId="{0A101C34-817B-4E0F-AF4B-0A0BB796F4A7}" type="pres">
      <dgm:prSet presAssocID="{25491797-F3DB-4299-A91B-68E5D68B8E3C}" presName="hierRoot4" presStyleCnt="0"/>
      <dgm:spPr/>
      <dgm:t>
        <a:bodyPr/>
        <a:lstStyle/>
        <a:p>
          <a:endParaRPr lang="en-US"/>
        </a:p>
      </dgm:t>
    </dgm:pt>
    <dgm:pt modelId="{C8C33F34-CD77-4256-933A-471FBC1FE0D0}" type="pres">
      <dgm:prSet presAssocID="{25491797-F3DB-4299-A91B-68E5D68B8E3C}" presName="composite4" presStyleCnt="0"/>
      <dgm:spPr/>
      <dgm:t>
        <a:bodyPr/>
        <a:lstStyle/>
        <a:p>
          <a:endParaRPr lang="en-US"/>
        </a:p>
      </dgm:t>
    </dgm:pt>
    <dgm:pt modelId="{3978A451-5E57-4A20-9BD2-E9505CE2268E}" type="pres">
      <dgm:prSet presAssocID="{25491797-F3DB-4299-A91B-68E5D68B8E3C}" presName="background4" presStyleLbl="node4" presStyleIdx="14" presStyleCnt="21"/>
      <dgm:spPr/>
      <dgm:t>
        <a:bodyPr/>
        <a:lstStyle/>
        <a:p>
          <a:endParaRPr lang="en-US"/>
        </a:p>
      </dgm:t>
    </dgm:pt>
    <dgm:pt modelId="{319180A0-B92D-4368-9A4B-5AFE251DB678}" type="pres">
      <dgm:prSet presAssocID="{25491797-F3DB-4299-A91B-68E5D68B8E3C}" presName="text4" presStyleLbl="fgAcc4" presStyleIdx="14" presStyleCnt="21">
        <dgm:presLayoutVars>
          <dgm:chPref val="3"/>
        </dgm:presLayoutVars>
      </dgm:prSet>
      <dgm:spPr/>
      <dgm:t>
        <a:bodyPr/>
        <a:lstStyle/>
        <a:p>
          <a:endParaRPr lang="en-US"/>
        </a:p>
      </dgm:t>
    </dgm:pt>
    <dgm:pt modelId="{67C64EB5-A6EB-4893-91B9-2E66F5638A31}" type="pres">
      <dgm:prSet presAssocID="{25491797-F3DB-4299-A91B-68E5D68B8E3C}" presName="hierChild5" presStyleCnt="0"/>
      <dgm:spPr/>
      <dgm:t>
        <a:bodyPr/>
        <a:lstStyle/>
        <a:p>
          <a:endParaRPr lang="en-US"/>
        </a:p>
      </dgm:t>
    </dgm:pt>
    <dgm:pt modelId="{004570B2-1E4D-4304-8B57-D12AF373A405}" type="pres">
      <dgm:prSet presAssocID="{170E306B-CA61-4115-902A-18F856B7AB72}" presName="Name23" presStyleLbl="parChTrans1D4" presStyleIdx="15" presStyleCnt="21"/>
      <dgm:spPr/>
      <dgm:t>
        <a:bodyPr/>
        <a:lstStyle/>
        <a:p>
          <a:endParaRPr lang="en-US"/>
        </a:p>
      </dgm:t>
    </dgm:pt>
    <dgm:pt modelId="{88A8456D-F062-4C5E-BCE0-942BF61A2457}" type="pres">
      <dgm:prSet presAssocID="{48D97CD4-0122-491F-AF12-A4A2BE3743ED}" presName="hierRoot4" presStyleCnt="0"/>
      <dgm:spPr/>
      <dgm:t>
        <a:bodyPr/>
        <a:lstStyle/>
        <a:p>
          <a:endParaRPr lang="en-US"/>
        </a:p>
      </dgm:t>
    </dgm:pt>
    <dgm:pt modelId="{33C1090E-2741-49CC-AD45-48B31B25906B}" type="pres">
      <dgm:prSet presAssocID="{48D97CD4-0122-491F-AF12-A4A2BE3743ED}" presName="composite4" presStyleCnt="0"/>
      <dgm:spPr/>
      <dgm:t>
        <a:bodyPr/>
        <a:lstStyle/>
        <a:p>
          <a:endParaRPr lang="en-US"/>
        </a:p>
      </dgm:t>
    </dgm:pt>
    <dgm:pt modelId="{70831DAD-8FCF-4828-AD4A-30CD30D74F30}" type="pres">
      <dgm:prSet presAssocID="{48D97CD4-0122-491F-AF12-A4A2BE3743ED}" presName="background4" presStyleLbl="node4" presStyleIdx="15" presStyleCnt="21"/>
      <dgm:spPr/>
      <dgm:t>
        <a:bodyPr/>
        <a:lstStyle/>
        <a:p>
          <a:endParaRPr lang="en-US"/>
        </a:p>
      </dgm:t>
    </dgm:pt>
    <dgm:pt modelId="{51034903-BF9F-4526-8CB8-AE249FC863AE}" type="pres">
      <dgm:prSet presAssocID="{48D97CD4-0122-491F-AF12-A4A2BE3743ED}" presName="text4" presStyleLbl="fgAcc4" presStyleIdx="15" presStyleCnt="21">
        <dgm:presLayoutVars>
          <dgm:chPref val="3"/>
        </dgm:presLayoutVars>
      </dgm:prSet>
      <dgm:spPr/>
      <dgm:t>
        <a:bodyPr/>
        <a:lstStyle/>
        <a:p>
          <a:endParaRPr lang="en-US"/>
        </a:p>
      </dgm:t>
    </dgm:pt>
    <dgm:pt modelId="{BF655E19-3F9D-4ADD-A08C-241635FB051A}" type="pres">
      <dgm:prSet presAssocID="{48D97CD4-0122-491F-AF12-A4A2BE3743ED}" presName="hierChild5" presStyleCnt="0"/>
      <dgm:spPr/>
      <dgm:t>
        <a:bodyPr/>
        <a:lstStyle/>
        <a:p>
          <a:endParaRPr lang="en-US"/>
        </a:p>
      </dgm:t>
    </dgm:pt>
    <dgm:pt modelId="{51F93C63-DEB1-44DA-87D3-0488098C5361}" type="pres">
      <dgm:prSet presAssocID="{A0DDF983-1798-45F8-B3F7-0BF2507A1C38}" presName="Name23" presStyleLbl="parChTrans1D4" presStyleIdx="16" presStyleCnt="21"/>
      <dgm:spPr/>
      <dgm:t>
        <a:bodyPr/>
        <a:lstStyle/>
        <a:p>
          <a:endParaRPr lang="en-US"/>
        </a:p>
      </dgm:t>
    </dgm:pt>
    <dgm:pt modelId="{A9A49C77-3E0F-4743-934C-AECA198B61E8}" type="pres">
      <dgm:prSet presAssocID="{30E7F000-A76B-48E2-B71E-4D3207874931}" presName="hierRoot4" presStyleCnt="0"/>
      <dgm:spPr/>
      <dgm:t>
        <a:bodyPr/>
        <a:lstStyle/>
        <a:p>
          <a:endParaRPr lang="en-US"/>
        </a:p>
      </dgm:t>
    </dgm:pt>
    <dgm:pt modelId="{64C363CC-C52A-40B5-84FE-8158584853E1}" type="pres">
      <dgm:prSet presAssocID="{30E7F000-A76B-48E2-B71E-4D3207874931}" presName="composite4" presStyleCnt="0"/>
      <dgm:spPr/>
      <dgm:t>
        <a:bodyPr/>
        <a:lstStyle/>
        <a:p>
          <a:endParaRPr lang="en-US"/>
        </a:p>
      </dgm:t>
    </dgm:pt>
    <dgm:pt modelId="{57ED6E6C-6E10-47C1-B508-9577B141169F}" type="pres">
      <dgm:prSet presAssocID="{30E7F000-A76B-48E2-B71E-4D3207874931}" presName="background4" presStyleLbl="node4" presStyleIdx="16" presStyleCnt="21"/>
      <dgm:spPr/>
      <dgm:t>
        <a:bodyPr/>
        <a:lstStyle/>
        <a:p>
          <a:endParaRPr lang="en-US"/>
        </a:p>
      </dgm:t>
    </dgm:pt>
    <dgm:pt modelId="{81D4EECF-66AF-4C6E-BF24-0B89D2458862}" type="pres">
      <dgm:prSet presAssocID="{30E7F000-A76B-48E2-B71E-4D3207874931}" presName="text4" presStyleLbl="fgAcc4" presStyleIdx="16" presStyleCnt="21">
        <dgm:presLayoutVars>
          <dgm:chPref val="3"/>
        </dgm:presLayoutVars>
      </dgm:prSet>
      <dgm:spPr/>
      <dgm:t>
        <a:bodyPr/>
        <a:lstStyle/>
        <a:p>
          <a:endParaRPr lang="en-US"/>
        </a:p>
      </dgm:t>
    </dgm:pt>
    <dgm:pt modelId="{DC01CF80-4097-4F99-9D51-DA6B2775C971}" type="pres">
      <dgm:prSet presAssocID="{30E7F000-A76B-48E2-B71E-4D3207874931}" presName="hierChild5" presStyleCnt="0"/>
      <dgm:spPr/>
      <dgm:t>
        <a:bodyPr/>
        <a:lstStyle/>
        <a:p>
          <a:endParaRPr lang="en-US"/>
        </a:p>
      </dgm:t>
    </dgm:pt>
    <dgm:pt modelId="{D0ED849A-AAE4-4C0C-B879-E524ECF53F41}" type="pres">
      <dgm:prSet presAssocID="{7037B42A-206E-4C5D-A0B1-BAAA4E2AE03B}" presName="Name23" presStyleLbl="parChTrans1D4" presStyleIdx="17" presStyleCnt="21"/>
      <dgm:spPr/>
      <dgm:t>
        <a:bodyPr/>
        <a:lstStyle/>
        <a:p>
          <a:endParaRPr lang="en-US"/>
        </a:p>
      </dgm:t>
    </dgm:pt>
    <dgm:pt modelId="{30A19315-4440-4BA8-B4E8-6973EF042E22}" type="pres">
      <dgm:prSet presAssocID="{DE24068E-9B85-4803-B735-ADC7821CF92D}" presName="hierRoot4" presStyleCnt="0"/>
      <dgm:spPr/>
      <dgm:t>
        <a:bodyPr/>
        <a:lstStyle/>
        <a:p>
          <a:endParaRPr lang="en-US"/>
        </a:p>
      </dgm:t>
    </dgm:pt>
    <dgm:pt modelId="{B4F2A763-0E74-4B03-AE7F-672427591FA6}" type="pres">
      <dgm:prSet presAssocID="{DE24068E-9B85-4803-B735-ADC7821CF92D}" presName="composite4" presStyleCnt="0"/>
      <dgm:spPr/>
      <dgm:t>
        <a:bodyPr/>
        <a:lstStyle/>
        <a:p>
          <a:endParaRPr lang="en-US"/>
        </a:p>
      </dgm:t>
    </dgm:pt>
    <dgm:pt modelId="{C8ABA1F7-1EF7-4ECE-A606-08219D5600EA}" type="pres">
      <dgm:prSet presAssocID="{DE24068E-9B85-4803-B735-ADC7821CF92D}" presName="background4" presStyleLbl="node4" presStyleIdx="17" presStyleCnt="21"/>
      <dgm:spPr/>
      <dgm:t>
        <a:bodyPr/>
        <a:lstStyle/>
        <a:p>
          <a:endParaRPr lang="en-US"/>
        </a:p>
      </dgm:t>
    </dgm:pt>
    <dgm:pt modelId="{13C138CE-EC5E-423C-BA06-9354D268A852}" type="pres">
      <dgm:prSet presAssocID="{DE24068E-9B85-4803-B735-ADC7821CF92D}" presName="text4" presStyleLbl="fgAcc4" presStyleIdx="17" presStyleCnt="21">
        <dgm:presLayoutVars>
          <dgm:chPref val="3"/>
        </dgm:presLayoutVars>
      </dgm:prSet>
      <dgm:spPr/>
      <dgm:t>
        <a:bodyPr/>
        <a:lstStyle/>
        <a:p>
          <a:endParaRPr lang="en-US"/>
        </a:p>
      </dgm:t>
    </dgm:pt>
    <dgm:pt modelId="{F267DAE9-4D48-4C09-B727-8C63AE9AD8AB}" type="pres">
      <dgm:prSet presAssocID="{DE24068E-9B85-4803-B735-ADC7821CF92D}" presName="hierChild5" presStyleCnt="0"/>
      <dgm:spPr/>
      <dgm:t>
        <a:bodyPr/>
        <a:lstStyle/>
        <a:p>
          <a:endParaRPr lang="en-US"/>
        </a:p>
      </dgm:t>
    </dgm:pt>
    <dgm:pt modelId="{87676F1D-125A-49B1-8B78-9A1AC2A3E2A7}" type="pres">
      <dgm:prSet presAssocID="{0462FBA8-B00B-4437-A50D-FFFBD1915B5A}" presName="Name23" presStyleLbl="parChTrans1D4" presStyleIdx="18" presStyleCnt="21"/>
      <dgm:spPr/>
      <dgm:t>
        <a:bodyPr/>
        <a:lstStyle/>
        <a:p>
          <a:endParaRPr lang="en-US"/>
        </a:p>
      </dgm:t>
    </dgm:pt>
    <dgm:pt modelId="{E501B15F-FEBC-4A78-8B26-D8C9EB027AF1}" type="pres">
      <dgm:prSet presAssocID="{FF1A61CA-FB7F-477B-ACD7-78F0F9B8A3DE}" presName="hierRoot4" presStyleCnt="0"/>
      <dgm:spPr/>
      <dgm:t>
        <a:bodyPr/>
        <a:lstStyle/>
        <a:p>
          <a:endParaRPr lang="en-US"/>
        </a:p>
      </dgm:t>
    </dgm:pt>
    <dgm:pt modelId="{682349A6-0209-4D4A-9C18-8A6B0FE624B4}" type="pres">
      <dgm:prSet presAssocID="{FF1A61CA-FB7F-477B-ACD7-78F0F9B8A3DE}" presName="composite4" presStyleCnt="0"/>
      <dgm:spPr/>
      <dgm:t>
        <a:bodyPr/>
        <a:lstStyle/>
        <a:p>
          <a:endParaRPr lang="en-US"/>
        </a:p>
      </dgm:t>
    </dgm:pt>
    <dgm:pt modelId="{FD0CA7D5-6A37-453D-B0F9-93D4D181A42C}" type="pres">
      <dgm:prSet presAssocID="{FF1A61CA-FB7F-477B-ACD7-78F0F9B8A3DE}" presName="background4" presStyleLbl="node4" presStyleIdx="18" presStyleCnt="21"/>
      <dgm:spPr/>
      <dgm:t>
        <a:bodyPr/>
        <a:lstStyle/>
        <a:p>
          <a:endParaRPr lang="en-US"/>
        </a:p>
      </dgm:t>
    </dgm:pt>
    <dgm:pt modelId="{69B68FBF-749D-4B08-8676-EE97733D4AC5}" type="pres">
      <dgm:prSet presAssocID="{FF1A61CA-FB7F-477B-ACD7-78F0F9B8A3DE}" presName="text4" presStyleLbl="fgAcc4" presStyleIdx="18" presStyleCnt="21">
        <dgm:presLayoutVars>
          <dgm:chPref val="3"/>
        </dgm:presLayoutVars>
      </dgm:prSet>
      <dgm:spPr/>
      <dgm:t>
        <a:bodyPr/>
        <a:lstStyle/>
        <a:p>
          <a:endParaRPr lang="en-US"/>
        </a:p>
      </dgm:t>
    </dgm:pt>
    <dgm:pt modelId="{5C2D368E-D0F0-49EB-8D39-D725EF82AB3E}" type="pres">
      <dgm:prSet presAssocID="{FF1A61CA-FB7F-477B-ACD7-78F0F9B8A3DE}" presName="hierChild5" presStyleCnt="0"/>
      <dgm:spPr/>
      <dgm:t>
        <a:bodyPr/>
        <a:lstStyle/>
        <a:p>
          <a:endParaRPr lang="en-US"/>
        </a:p>
      </dgm:t>
    </dgm:pt>
    <dgm:pt modelId="{B5948BC6-550B-48A1-A617-D6023624E522}" type="pres">
      <dgm:prSet presAssocID="{9FB3C736-EA87-471E-9373-84E1DCE49953}" presName="Name23" presStyleLbl="parChTrans1D4" presStyleIdx="19" presStyleCnt="21"/>
      <dgm:spPr/>
      <dgm:t>
        <a:bodyPr/>
        <a:lstStyle/>
        <a:p>
          <a:endParaRPr lang="en-US"/>
        </a:p>
      </dgm:t>
    </dgm:pt>
    <dgm:pt modelId="{3DF57EF3-17E9-47DF-A249-4528E3E84FD6}" type="pres">
      <dgm:prSet presAssocID="{180F07C5-15B9-4C3F-8F16-0267F8426BCF}" presName="hierRoot4" presStyleCnt="0"/>
      <dgm:spPr/>
      <dgm:t>
        <a:bodyPr/>
        <a:lstStyle/>
        <a:p>
          <a:endParaRPr lang="en-US"/>
        </a:p>
      </dgm:t>
    </dgm:pt>
    <dgm:pt modelId="{B542C080-9F3A-49BB-B654-BC21310D4D19}" type="pres">
      <dgm:prSet presAssocID="{180F07C5-15B9-4C3F-8F16-0267F8426BCF}" presName="composite4" presStyleCnt="0"/>
      <dgm:spPr/>
      <dgm:t>
        <a:bodyPr/>
        <a:lstStyle/>
        <a:p>
          <a:endParaRPr lang="en-US"/>
        </a:p>
      </dgm:t>
    </dgm:pt>
    <dgm:pt modelId="{37E3380F-58E0-4CD9-B98D-851EA386DDEF}" type="pres">
      <dgm:prSet presAssocID="{180F07C5-15B9-4C3F-8F16-0267F8426BCF}" presName="background4" presStyleLbl="node4" presStyleIdx="19" presStyleCnt="21"/>
      <dgm:spPr/>
      <dgm:t>
        <a:bodyPr/>
        <a:lstStyle/>
        <a:p>
          <a:endParaRPr lang="en-US"/>
        </a:p>
      </dgm:t>
    </dgm:pt>
    <dgm:pt modelId="{CFC06131-3B39-4A5F-B141-56B8A73DB4F9}" type="pres">
      <dgm:prSet presAssocID="{180F07C5-15B9-4C3F-8F16-0267F8426BCF}" presName="text4" presStyleLbl="fgAcc4" presStyleIdx="19" presStyleCnt="21">
        <dgm:presLayoutVars>
          <dgm:chPref val="3"/>
        </dgm:presLayoutVars>
      </dgm:prSet>
      <dgm:spPr/>
      <dgm:t>
        <a:bodyPr/>
        <a:lstStyle/>
        <a:p>
          <a:endParaRPr lang="en-US"/>
        </a:p>
      </dgm:t>
    </dgm:pt>
    <dgm:pt modelId="{606F238B-BAB3-4855-8DC9-24DBA2AECFD5}" type="pres">
      <dgm:prSet presAssocID="{180F07C5-15B9-4C3F-8F16-0267F8426BCF}" presName="hierChild5" presStyleCnt="0"/>
      <dgm:spPr/>
      <dgm:t>
        <a:bodyPr/>
        <a:lstStyle/>
        <a:p>
          <a:endParaRPr lang="en-US"/>
        </a:p>
      </dgm:t>
    </dgm:pt>
    <dgm:pt modelId="{27FF28BF-E06B-4B9F-BB80-C8BC75D82524}" type="pres">
      <dgm:prSet presAssocID="{70565D1F-4217-4FCA-9158-7CE4DF478D33}" presName="Name23" presStyleLbl="parChTrans1D4" presStyleIdx="20" presStyleCnt="21"/>
      <dgm:spPr/>
      <dgm:t>
        <a:bodyPr/>
        <a:lstStyle/>
        <a:p>
          <a:endParaRPr lang="en-US"/>
        </a:p>
      </dgm:t>
    </dgm:pt>
    <dgm:pt modelId="{66E8C15D-A6F6-4EB9-B786-F82842E0680F}" type="pres">
      <dgm:prSet presAssocID="{2831332F-2A22-4F8D-88CC-A93F76769DD2}" presName="hierRoot4" presStyleCnt="0"/>
      <dgm:spPr/>
      <dgm:t>
        <a:bodyPr/>
        <a:lstStyle/>
        <a:p>
          <a:endParaRPr lang="en-US"/>
        </a:p>
      </dgm:t>
    </dgm:pt>
    <dgm:pt modelId="{F6A6C050-A2A8-4263-BFB2-3861064758FC}" type="pres">
      <dgm:prSet presAssocID="{2831332F-2A22-4F8D-88CC-A93F76769DD2}" presName="composite4" presStyleCnt="0"/>
      <dgm:spPr/>
      <dgm:t>
        <a:bodyPr/>
        <a:lstStyle/>
        <a:p>
          <a:endParaRPr lang="en-US"/>
        </a:p>
      </dgm:t>
    </dgm:pt>
    <dgm:pt modelId="{1F828110-53CE-493F-AEAF-88D6F7049582}" type="pres">
      <dgm:prSet presAssocID="{2831332F-2A22-4F8D-88CC-A93F76769DD2}" presName="background4" presStyleLbl="node4" presStyleIdx="20" presStyleCnt="21"/>
      <dgm:spPr/>
      <dgm:t>
        <a:bodyPr/>
        <a:lstStyle/>
        <a:p>
          <a:endParaRPr lang="en-US"/>
        </a:p>
      </dgm:t>
    </dgm:pt>
    <dgm:pt modelId="{6C0D9A9D-88FA-419A-BD0A-1163DBD0E33D}" type="pres">
      <dgm:prSet presAssocID="{2831332F-2A22-4F8D-88CC-A93F76769DD2}" presName="text4" presStyleLbl="fgAcc4" presStyleIdx="20" presStyleCnt="21">
        <dgm:presLayoutVars>
          <dgm:chPref val="3"/>
        </dgm:presLayoutVars>
      </dgm:prSet>
      <dgm:spPr/>
      <dgm:t>
        <a:bodyPr/>
        <a:lstStyle/>
        <a:p>
          <a:endParaRPr lang="en-US"/>
        </a:p>
      </dgm:t>
    </dgm:pt>
    <dgm:pt modelId="{1AAF0513-EBB3-4476-9100-E68B0732E05B}" type="pres">
      <dgm:prSet presAssocID="{2831332F-2A22-4F8D-88CC-A93F76769DD2}" presName="hierChild5" presStyleCnt="0"/>
      <dgm:spPr/>
      <dgm:t>
        <a:bodyPr/>
        <a:lstStyle/>
        <a:p>
          <a:endParaRPr lang="en-US"/>
        </a:p>
      </dgm:t>
    </dgm:pt>
  </dgm:ptLst>
  <dgm:cxnLst>
    <dgm:cxn modelId="{F65F334F-DF7C-4219-AE22-893F6DD6F728}" type="presOf" srcId="{6420D03E-9243-4699-9511-3069352A1A9D}" destId="{FCBCE9A7-E731-485E-97C3-6F7EECF27D63}" srcOrd="0" destOrd="0" presId="urn:microsoft.com/office/officeart/2005/8/layout/hierarchy1"/>
    <dgm:cxn modelId="{C9D8C6B2-11E5-4F0D-8EA9-7BC18ED9C864}" srcId="{F0D88303-DA8D-4D9B-9B6B-92928F840705}" destId="{DEAF36E0-DDAA-4DB9-9354-21602D60D02F}" srcOrd="0" destOrd="0" parTransId="{820B23F2-A5DE-4287-85EB-76F4D528A3C0}" sibTransId="{5DB40CED-BF9C-42C6-AD5A-DF97E525BDBA}"/>
    <dgm:cxn modelId="{064DF14F-3D23-4D8C-AEB1-39FFE6B1C779}" srcId="{FF1A61CA-FB7F-477B-ACD7-78F0F9B8A3DE}" destId="{180F07C5-15B9-4C3F-8F16-0267F8426BCF}" srcOrd="0" destOrd="0" parTransId="{9FB3C736-EA87-471E-9373-84E1DCE49953}" sibTransId="{3E0623E7-CDA0-4D5E-96E0-3176D3A3E203}"/>
    <dgm:cxn modelId="{BFCA2F52-5913-4FD9-986C-666A65B085A6}" type="presOf" srcId="{13F15CAB-B65D-4E23-957C-CB6550E40072}" destId="{D3A6BE82-4BEE-404A-AAAA-B9FE71C0C52B}" srcOrd="0" destOrd="0" presId="urn:microsoft.com/office/officeart/2005/8/layout/hierarchy1"/>
    <dgm:cxn modelId="{A85D3BDF-E012-4D80-9D02-9DB56240FBFE}" srcId="{DCBF64F1-9A62-4077-95F5-F0A16DB904CC}" destId="{FF1A61CA-FB7F-477B-ACD7-78F0F9B8A3DE}" srcOrd="3" destOrd="0" parTransId="{0462FBA8-B00B-4437-A50D-FFFBD1915B5A}" sibTransId="{0AE13A1D-FCE4-4562-A30A-378FD56D1BA8}"/>
    <dgm:cxn modelId="{F490A021-B3C8-475E-B188-5DF7766EC5F9}" type="presOf" srcId="{9FB3C736-EA87-471E-9373-84E1DCE49953}" destId="{B5948BC6-550B-48A1-A617-D6023624E522}" srcOrd="0" destOrd="0" presId="urn:microsoft.com/office/officeart/2005/8/layout/hierarchy1"/>
    <dgm:cxn modelId="{11AA7379-017E-49DD-AA3C-0826FAE722E5}" type="presOf" srcId="{27A4BCE4-889B-43E2-9441-6599C9527559}" destId="{25FD7CA3-64A4-41DE-A333-497B3D8DEFC6}" srcOrd="0" destOrd="0" presId="urn:microsoft.com/office/officeart/2005/8/layout/hierarchy1"/>
    <dgm:cxn modelId="{41639262-9393-4C4E-BA70-07CA4D6BEC7C}" srcId="{66F54F4B-62DE-4C6B-B132-ADAA7BEB5F2F}" destId="{E9E7039A-D913-4846-BBE8-C697E54E2200}" srcOrd="0" destOrd="0" parTransId="{189DFD3E-2AFE-49D1-B025-4ED256BC726E}" sibTransId="{22B5208E-BBD3-437E-86EB-550067E60286}"/>
    <dgm:cxn modelId="{D6B0FCCD-9D97-48EE-89C3-F9E0A41AB54C}" type="presOf" srcId="{FF1A61CA-FB7F-477B-ACD7-78F0F9B8A3DE}" destId="{69B68FBF-749D-4B08-8676-EE97733D4AC5}" srcOrd="0" destOrd="0" presId="urn:microsoft.com/office/officeart/2005/8/layout/hierarchy1"/>
    <dgm:cxn modelId="{974D83F2-49E8-4F0C-959D-D08A32AEE00A}" srcId="{DCBF64F1-9A62-4077-95F5-F0A16DB904CC}" destId="{261AD6DB-80B7-442C-94C8-194EF5110F36}" srcOrd="1" destOrd="0" parTransId="{13F15CAB-B65D-4E23-957C-CB6550E40072}" sibTransId="{F612685C-C59B-4290-8483-E28F09023557}"/>
    <dgm:cxn modelId="{8AE6B5D3-BF2F-4561-9330-9A0E914E4A42}" type="presOf" srcId="{170E306B-CA61-4115-902A-18F856B7AB72}" destId="{004570B2-1E4D-4304-8B57-D12AF373A405}" srcOrd="0" destOrd="0" presId="urn:microsoft.com/office/officeart/2005/8/layout/hierarchy1"/>
    <dgm:cxn modelId="{4BD3ACC2-DEDC-4C72-A12D-FFDA7DADF143}" srcId="{DCBF64F1-9A62-4077-95F5-F0A16DB904CC}" destId="{9AA9047A-3665-4BA9-9BBD-4EAF661FC9EC}" srcOrd="0" destOrd="0" parTransId="{073D205B-B46C-4058-BA37-3892B5B12443}" sibTransId="{0AB08A78-9FB9-4248-A48B-58C4039E75FD}"/>
    <dgm:cxn modelId="{48BCA77E-BE5A-4ABC-9693-B3361DC47D0A}" type="presOf" srcId="{DEAF36E0-DDAA-4DB9-9354-21602D60D02F}" destId="{FDEA5598-1438-452A-AB86-A403B725EE5D}" srcOrd="0" destOrd="0" presId="urn:microsoft.com/office/officeart/2005/8/layout/hierarchy1"/>
    <dgm:cxn modelId="{B80CBF73-C019-4BEC-AC71-F1DC10414841}" type="presOf" srcId="{AAD646F3-98BB-49D5-A293-54C398E8C07C}" destId="{4E84AE42-5701-4B08-BD66-EAB1FE5EC682}" srcOrd="0" destOrd="0" presId="urn:microsoft.com/office/officeart/2005/8/layout/hierarchy1"/>
    <dgm:cxn modelId="{4D211394-3F81-4FC3-AC20-491949B0C727}" srcId="{D01A1785-5AF3-4AE7-BB84-5EA75F1CFEDF}" destId="{AD9E91DB-A01A-4775-98AB-5E7773F25CF2}" srcOrd="0" destOrd="0" parTransId="{27F70E24-4FF0-46A3-93A4-993F614FC96E}" sibTransId="{CCA0F3C4-6344-4D21-A906-F714B7D5AEB6}"/>
    <dgm:cxn modelId="{4277F0BB-0075-42EB-B04C-A57C618F0F79}" srcId="{27A4BCE4-889B-43E2-9441-6599C9527559}" destId="{982653ED-FE84-4FAA-AFE2-EE5B2C4B5BFB}" srcOrd="0" destOrd="0" parTransId="{AAEFA466-11B4-4B72-BF5A-0A52869FEAE9}" sibTransId="{CCDA4EBE-3FE0-4EAB-B926-698972E99477}"/>
    <dgm:cxn modelId="{E17C5B95-7C88-4A43-A2E5-5BB4A9F32734}" srcId="{982653ED-FE84-4FAA-AFE2-EE5B2C4B5BFB}" destId="{30E7F000-A76B-48E2-B71E-4D3207874931}" srcOrd="1" destOrd="0" parTransId="{A0DDF983-1798-45F8-B3F7-0BF2507A1C38}" sibTransId="{87A6247D-2168-4F16-93AA-0FA7BE862C35}"/>
    <dgm:cxn modelId="{0200CD78-3D95-4F45-8A41-7C98C2ABEF80}" type="presOf" srcId="{F728A968-F953-4C9C-8D0F-A7C3F201CF5D}" destId="{1C242C94-6700-4EA2-B0CF-7E09935811FE}" srcOrd="0" destOrd="0" presId="urn:microsoft.com/office/officeart/2005/8/layout/hierarchy1"/>
    <dgm:cxn modelId="{31F4CE8E-D0D4-4A5C-9147-5ED55FDF8157}" type="presOf" srcId="{0462FBA8-B00B-4437-A50D-FFFBD1915B5A}" destId="{87676F1D-125A-49B1-8B78-9A1AC2A3E2A7}" srcOrd="0" destOrd="0" presId="urn:microsoft.com/office/officeart/2005/8/layout/hierarchy1"/>
    <dgm:cxn modelId="{9BD85D4A-BC5F-4722-A17D-3B1F5F20C5BB}" type="presOf" srcId="{27F70E24-4FF0-46A3-93A4-993F614FC96E}" destId="{88861C8D-23D6-4FA3-9A4A-0F81522B99A1}" srcOrd="0" destOrd="0" presId="urn:microsoft.com/office/officeart/2005/8/layout/hierarchy1"/>
    <dgm:cxn modelId="{54A4F394-57F8-41C0-9AB1-2D35729CDAF3}" type="presOf" srcId="{6E19E786-E87E-4404-AA5D-24EDFED51D59}" destId="{A007A212-5D85-48F1-A80C-5E016DE28AAF}" srcOrd="0" destOrd="0" presId="urn:microsoft.com/office/officeart/2005/8/layout/hierarchy1"/>
    <dgm:cxn modelId="{903106D9-DBE6-42FF-812B-E9851F83385B}" srcId="{FF1A61CA-FB7F-477B-ACD7-78F0F9B8A3DE}" destId="{2831332F-2A22-4F8D-88CC-A93F76769DD2}" srcOrd="1" destOrd="0" parTransId="{70565D1F-4217-4FCA-9158-7CE4DF478D33}" sibTransId="{68471463-85A7-4018-B916-5A14725109EE}"/>
    <dgm:cxn modelId="{C38512A1-8F70-41D1-894A-88C089CF9D0C}" type="presOf" srcId="{F0D88303-DA8D-4D9B-9B6B-92928F840705}" destId="{D15E6579-3664-488E-A369-EE180B797C20}" srcOrd="0" destOrd="0" presId="urn:microsoft.com/office/officeart/2005/8/layout/hierarchy1"/>
    <dgm:cxn modelId="{DE93C63F-8DA5-49B3-8511-C294C41925DA}" type="presOf" srcId="{347AF872-5A8C-4A98-ADF3-7F42EFE951E2}" destId="{03B3AE37-8331-4EC2-A279-5BE1A9FF9259}" srcOrd="0" destOrd="0" presId="urn:microsoft.com/office/officeart/2005/8/layout/hierarchy1"/>
    <dgm:cxn modelId="{79A2BF18-8A8F-4218-9A2F-7ABEF2779E4B}" type="presOf" srcId="{DCBF64F1-9A62-4077-95F5-F0A16DB904CC}" destId="{DBE37A02-0AA4-4C21-8C0C-5B510BA3D4CE}" srcOrd="0" destOrd="0" presId="urn:microsoft.com/office/officeart/2005/8/layout/hierarchy1"/>
    <dgm:cxn modelId="{7DA0272E-1B99-4E0D-80C1-602911725C55}" type="presOf" srcId="{073D205B-B46C-4058-BA37-3892B5B12443}" destId="{407E22CB-9A79-46D4-861F-C96418B33E86}" srcOrd="0" destOrd="0" presId="urn:microsoft.com/office/officeart/2005/8/layout/hierarchy1"/>
    <dgm:cxn modelId="{7159FAD2-416D-4B6D-955A-2000174EDCBD}" type="presOf" srcId="{134D5330-444D-4A78-8278-E069FE50408E}" destId="{6358C30F-8F37-4E9E-9EE0-CE9116218C18}" srcOrd="0" destOrd="0" presId="urn:microsoft.com/office/officeart/2005/8/layout/hierarchy1"/>
    <dgm:cxn modelId="{5438D6E3-1986-4021-B4F7-C646CB75F319}" srcId="{30E7F000-A76B-48E2-B71E-4D3207874931}" destId="{DE24068E-9B85-4803-B735-ADC7821CF92D}" srcOrd="0" destOrd="0" parTransId="{7037B42A-206E-4C5D-A0B1-BAAA4E2AE03B}" sibTransId="{9A94E190-7445-4B3C-A4E6-A3287FDCFA62}"/>
    <dgm:cxn modelId="{067A3894-5F45-44C3-B4E0-B2C5CCADD238}" type="presOf" srcId="{25491797-F3DB-4299-A91B-68E5D68B8E3C}" destId="{319180A0-B92D-4368-9A4B-5AFE251DB678}" srcOrd="0" destOrd="0" presId="urn:microsoft.com/office/officeart/2005/8/layout/hierarchy1"/>
    <dgm:cxn modelId="{B30C400C-869A-4335-B307-D0E38FB29DBB}" srcId="{5D64FB58-EF59-46C7-BE33-E44E28789D7F}" destId="{F0D88303-DA8D-4D9B-9B6B-92928F840705}" srcOrd="0" destOrd="0" parTransId="{D8842B21-B51E-4F37-855A-AFC507192C23}" sibTransId="{DA661736-B2BE-41AA-9A56-5F7FC3BABE81}"/>
    <dgm:cxn modelId="{8CEE8C99-58F7-4D4C-9096-4E56BE7AE82D}" type="presOf" srcId="{6732514C-EA75-4D0C-968E-0BBA501EE833}" destId="{A2D2EB72-E3C2-4B7F-AC47-28D40964EAC5}" srcOrd="0" destOrd="0" presId="urn:microsoft.com/office/officeart/2005/8/layout/hierarchy1"/>
    <dgm:cxn modelId="{52320AB8-F94E-49FC-8AA9-A2723917AD1D}" type="presOf" srcId="{75B746A2-6132-444D-BD9E-E041A6C6A9DB}" destId="{45B1722A-2920-4E66-82B2-679BCD4E714F}" srcOrd="0" destOrd="0" presId="urn:microsoft.com/office/officeart/2005/8/layout/hierarchy1"/>
    <dgm:cxn modelId="{4BD4F46C-A9E2-457D-9892-FEA9D64E3AEA}" type="presOf" srcId="{232BFA60-3F4D-4DB6-884F-AEA88D427516}" destId="{B6874E41-4E66-419E-A770-67ABC5B5673C}" srcOrd="0" destOrd="0" presId="urn:microsoft.com/office/officeart/2005/8/layout/hierarchy1"/>
    <dgm:cxn modelId="{BA992CE9-E62D-469F-9EC0-5817CC73609C}" type="presOf" srcId="{180F07C5-15B9-4C3F-8F16-0267F8426BCF}" destId="{CFC06131-3B39-4A5F-B141-56B8A73DB4F9}" srcOrd="0" destOrd="0" presId="urn:microsoft.com/office/officeart/2005/8/layout/hierarchy1"/>
    <dgm:cxn modelId="{A0143BF2-E6F6-4E3A-86C6-B5FED939B3E9}" type="presOf" srcId="{30E7F000-A76B-48E2-B71E-4D3207874931}" destId="{81D4EECF-66AF-4C6E-BF24-0B89D2458862}" srcOrd="0" destOrd="0" presId="urn:microsoft.com/office/officeart/2005/8/layout/hierarchy1"/>
    <dgm:cxn modelId="{B583B32E-9D50-4864-87CD-48CA559FAB41}" srcId="{25491797-F3DB-4299-A91B-68E5D68B8E3C}" destId="{48D97CD4-0122-491F-AF12-A4A2BE3743ED}" srcOrd="0" destOrd="0" parTransId="{170E306B-CA61-4115-902A-18F856B7AB72}" sibTransId="{F590B2E4-7FDE-4548-A976-C70043C58E1F}"/>
    <dgm:cxn modelId="{1E47E472-370A-49D4-AFC7-B353424D2D9E}" srcId="{DCBF64F1-9A62-4077-95F5-F0A16DB904CC}" destId="{27A4BCE4-889B-43E2-9441-6599C9527559}" srcOrd="2" destOrd="0" parTransId="{232BFA60-3F4D-4DB6-884F-AEA88D427516}" sibTransId="{D547C2AD-AA8D-4D2D-8F41-8F2358227578}"/>
    <dgm:cxn modelId="{5D4B40F1-0FB0-419F-AE68-83812FB64A80}" srcId="{982653ED-FE84-4FAA-AFE2-EE5B2C4B5BFB}" destId="{99CB39B7-A7F5-4CBE-9F69-2A858F70A1A1}" srcOrd="0" destOrd="0" parTransId="{C0FC925E-C30B-413B-B926-D9FFC3C0F177}" sibTransId="{27589B5D-5B71-4F36-BF67-5FF2BFFD98C9}"/>
    <dgm:cxn modelId="{8E29CEE8-E9B6-4E00-9DC7-B1D8BBD1ECDF}" type="presOf" srcId="{5D64FB58-EF59-46C7-BE33-E44E28789D7F}" destId="{9DB3FF6A-3B77-42BB-B2C3-BA645C611BD0}" srcOrd="0" destOrd="0" presId="urn:microsoft.com/office/officeart/2005/8/layout/hierarchy1"/>
    <dgm:cxn modelId="{952594C2-0E56-4653-BE66-206BE71A7899}" type="presOf" srcId="{48D97CD4-0122-491F-AF12-A4A2BE3743ED}" destId="{51034903-BF9F-4526-8CB8-AE249FC863AE}" srcOrd="0" destOrd="0" presId="urn:microsoft.com/office/officeart/2005/8/layout/hierarchy1"/>
    <dgm:cxn modelId="{437FD713-F3D9-42BD-903F-9A9E977CAA92}" type="presOf" srcId="{D01A1785-5AF3-4AE7-BB84-5EA75F1CFEDF}" destId="{310090BE-BAB3-4B3E-BA82-024AEFFAE0CF}" srcOrd="0" destOrd="0" presId="urn:microsoft.com/office/officeart/2005/8/layout/hierarchy1"/>
    <dgm:cxn modelId="{E9597A33-F9C6-4F77-8058-A202CDCCFEDF}" srcId="{9AA9047A-3665-4BA9-9BBD-4EAF661FC9EC}" destId="{66F54F4B-62DE-4C6B-B132-ADAA7BEB5F2F}" srcOrd="0" destOrd="0" parTransId="{F728A968-F953-4C9C-8D0F-A7C3F201CF5D}" sibTransId="{3B9C26A2-8A29-4121-A6F2-FDAAE2129640}"/>
    <dgm:cxn modelId="{99C3561F-7C19-42C9-A39A-DBE56DEDC856}" type="presOf" srcId="{DE24068E-9B85-4803-B735-ADC7821CF92D}" destId="{13C138CE-EC5E-423C-BA06-9354D268A852}" srcOrd="0" destOrd="0" presId="urn:microsoft.com/office/officeart/2005/8/layout/hierarchy1"/>
    <dgm:cxn modelId="{099EFC9C-A50B-43A2-9F1C-F2689DD56F7A}" type="presOf" srcId="{50ECE1BF-9F7D-4BAF-B0FF-7B9DBB810BA2}" destId="{F4FAD16A-1797-4A65-A7F7-C79F362A18BC}" srcOrd="0" destOrd="0" presId="urn:microsoft.com/office/officeart/2005/8/layout/hierarchy1"/>
    <dgm:cxn modelId="{707B5B6E-3EFF-4792-AECA-DE2906C1EA77}" srcId="{9AA9047A-3665-4BA9-9BBD-4EAF661FC9EC}" destId="{D01A1785-5AF3-4AE7-BB84-5EA75F1CFEDF}" srcOrd="2" destOrd="0" parTransId="{347AF872-5A8C-4A98-ADF3-7F42EFE951E2}" sibTransId="{CA1EFB70-4DE9-4166-A2CF-F04B34A643CC}"/>
    <dgm:cxn modelId="{903AA2CE-8697-4ACF-A77F-A9010C809082}" type="presOf" srcId="{C0FC925E-C30B-413B-B926-D9FFC3C0F177}" destId="{67BD86B6-68AE-426A-ACC4-7EAA142426B9}" srcOrd="0" destOrd="0" presId="urn:microsoft.com/office/officeart/2005/8/layout/hierarchy1"/>
    <dgm:cxn modelId="{ABAEA11D-22B5-497E-A5D7-6A56808DF3F8}" type="presOf" srcId="{AD9E91DB-A01A-4775-98AB-5E7773F25CF2}" destId="{CC970666-BAA0-4EC0-93FB-645F1833C5D1}" srcOrd="0" destOrd="0" presId="urn:microsoft.com/office/officeart/2005/8/layout/hierarchy1"/>
    <dgm:cxn modelId="{C82EA121-D38B-4639-AC45-2A81BC28B027}" type="presOf" srcId="{BD1D2E6D-10FB-4C55-90FD-06932B1B4901}" destId="{8A42F496-23D8-4530-8148-F977BCFBA920}" srcOrd="0" destOrd="0" presId="urn:microsoft.com/office/officeart/2005/8/layout/hierarchy1"/>
    <dgm:cxn modelId="{6C910A36-C1CD-4B71-AA4E-840EF6CC8BE4}" type="presOf" srcId="{99CB39B7-A7F5-4CBE-9F69-2A858F70A1A1}" destId="{727D719B-8D8F-41CF-9417-6CDBBDDC8E9F}" srcOrd="0" destOrd="0" presId="urn:microsoft.com/office/officeart/2005/8/layout/hierarchy1"/>
    <dgm:cxn modelId="{ED401CF1-8CC8-4DF8-8AC4-E718E78FD03A}" type="presOf" srcId="{189DFD3E-2AFE-49D1-B025-4ED256BC726E}" destId="{3DCBA0D4-498E-4ADA-A43A-AB1EF07CB899}" srcOrd="0" destOrd="0" presId="urn:microsoft.com/office/officeart/2005/8/layout/hierarchy1"/>
    <dgm:cxn modelId="{32A1F21F-FE21-4492-9EF6-01493283DE67}" srcId="{66F54F4B-62DE-4C6B-B132-ADAA7BEB5F2F}" destId="{A7F19926-E263-4EAE-8D7A-C54E6B080940}" srcOrd="1" destOrd="0" parTransId="{BD1D2E6D-10FB-4C55-90FD-06932B1B4901}" sibTransId="{459667F6-8B8B-4A9A-8B54-76169C283B30}"/>
    <dgm:cxn modelId="{E5E75BEB-2725-4C7B-BF27-EA745CE3E46F}" type="presOf" srcId="{982653ED-FE84-4FAA-AFE2-EE5B2C4B5BFB}" destId="{A882232C-75FE-4841-BC6E-67B0F6439857}" srcOrd="0" destOrd="0" presId="urn:microsoft.com/office/officeart/2005/8/layout/hierarchy1"/>
    <dgm:cxn modelId="{1ADAC83C-4455-4B27-BB52-212ABD2EC59F}" srcId="{9AA9047A-3665-4BA9-9BBD-4EAF661FC9EC}" destId="{6420D03E-9243-4699-9511-3069352A1A9D}" srcOrd="1" destOrd="0" parTransId="{6E19E786-E87E-4404-AA5D-24EDFED51D59}" sibTransId="{F581A676-360F-411B-97E8-A2BF7B9F7176}"/>
    <dgm:cxn modelId="{3ECBC758-A895-4297-B887-AACAFC847B07}" type="presOf" srcId="{2831332F-2A22-4F8D-88CC-A93F76769DD2}" destId="{6C0D9A9D-88FA-419A-BD0A-1163DBD0E33D}" srcOrd="0" destOrd="0" presId="urn:microsoft.com/office/officeart/2005/8/layout/hierarchy1"/>
    <dgm:cxn modelId="{A94E3598-DA5B-4B30-8472-C0D4D7F6E3CE}" type="presOf" srcId="{66F54F4B-62DE-4C6B-B132-ADAA7BEB5F2F}" destId="{C34DEB5A-452C-4C74-B36D-310AE8E85B5C}" srcOrd="0" destOrd="0" presId="urn:microsoft.com/office/officeart/2005/8/layout/hierarchy1"/>
    <dgm:cxn modelId="{4FF07BDD-48D5-4A6E-95F2-16363037A18F}" type="presOf" srcId="{9C2F07A2-98B9-49FC-B8E3-687835013BC6}" destId="{89395C30-093E-41BF-89E4-B70FBD18862D}" srcOrd="0" destOrd="0" presId="urn:microsoft.com/office/officeart/2005/8/layout/hierarchy1"/>
    <dgm:cxn modelId="{3B8F1139-72B1-477A-B00A-8746FFA0EB64}" srcId="{A7F19926-E263-4EAE-8D7A-C54E6B080940}" destId="{134D5330-444D-4A78-8278-E069FE50408E}" srcOrd="0" destOrd="0" parTransId="{AAD646F3-98BB-49D5-A293-54C398E8C07C}" sibTransId="{B838A680-CA9D-4022-88CB-6C742DF6A0B8}"/>
    <dgm:cxn modelId="{3B8C77BA-D607-418A-911A-3E1500F71DEC}" type="presOf" srcId="{A0DDF983-1798-45F8-B3F7-0BF2507A1C38}" destId="{51F93C63-DEB1-44DA-87D3-0488098C5361}" srcOrd="0" destOrd="0" presId="urn:microsoft.com/office/officeart/2005/8/layout/hierarchy1"/>
    <dgm:cxn modelId="{536BB5BB-0D77-4A3B-B358-D44AE52475E2}" type="presOf" srcId="{A7F19926-E263-4EAE-8D7A-C54E6B080940}" destId="{276BA16F-8930-47D8-82A2-9A6DA8EE46D1}" srcOrd="0" destOrd="0" presId="urn:microsoft.com/office/officeart/2005/8/layout/hierarchy1"/>
    <dgm:cxn modelId="{53B887C3-E46E-4AD2-AA4A-12B66DB89855}" srcId="{D01A1785-5AF3-4AE7-BB84-5EA75F1CFEDF}" destId="{5271205E-439A-4EFD-84B9-24605BE811F9}" srcOrd="1" destOrd="0" parTransId="{75B746A2-6132-444D-BD9E-E041A6C6A9DB}" sibTransId="{46076073-3EB5-46AA-B9BB-93FC551EE569}"/>
    <dgm:cxn modelId="{5ABB859A-E7A7-4A71-A2C1-6EA819B343E3}" type="presOf" srcId="{E9E7039A-D913-4846-BBE8-C697E54E2200}" destId="{8895B0A7-A410-4D0F-8A61-AFEDFCB10E6E}" srcOrd="0" destOrd="0" presId="urn:microsoft.com/office/officeart/2005/8/layout/hierarchy1"/>
    <dgm:cxn modelId="{09B09DC1-EF73-4F37-AFD5-881A9B36821F}" type="presOf" srcId="{BF8050C8-00C2-4481-B0B4-E9596C00E668}" destId="{DE07E054-E84A-4D87-9994-4BE73D7B6C5A}" srcOrd="0" destOrd="0" presId="urn:microsoft.com/office/officeart/2005/8/layout/hierarchy1"/>
    <dgm:cxn modelId="{A847AF3F-55D9-4DF3-96B1-18FD7A060C38}" type="presOf" srcId="{70565D1F-4217-4FCA-9158-7CE4DF478D33}" destId="{27FF28BF-E06B-4B9F-BB80-C8BC75D82524}" srcOrd="0" destOrd="0" presId="urn:microsoft.com/office/officeart/2005/8/layout/hierarchy1"/>
    <dgm:cxn modelId="{E11BD1CA-B6B8-4632-B35E-E36886517673}" srcId="{99CB39B7-A7F5-4CBE-9F69-2A858F70A1A1}" destId="{25491797-F3DB-4299-A91B-68E5D68B8E3C}" srcOrd="0" destOrd="0" parTransId="{6732514C-EA75-4D0C-968E-0BBA501EE833}" sibTransId="{A2AE2A95-7947-4031-92BB-9E20C9B4C9DC}"/>
    <dgm:cxn modelId="{16F9A960-B821-4669-B431-14541EDC6258}" type="presOf" srcId="{7037B42A-206E-4C5D-A0B1-BAAA4E2AE03B}" destId="{D0ED849A-AAE4-4C0C-B879-E524ECF53F41}" srcOrd="0" destOrd="0" presId="urn:microsoft.com/office/officeart/2005/8/layout/hierarchy1"/>
    <dgm:cxn modelId="{33EF9A21-B96D-4051-ACDD-71625EDC2B51}" type="presOf" srcId="{261AD6DB-80B7-442C-94C8-194EF5110F36}" destId="{3C099D7B-79B1-4447-B182-95326CDA5525}" srcOrd="0" destOrd="0" presId="urn:microsoft.com/office/officeart/2005/8/layout/hierarchy1"/>
    <dgm:cxn modelId="{BD24ECEA-D0CB-4619-90EC-377B6AC7B7D7}" type="presOf" srcId="{AAEFA466-11B4-4B72-BF5A-0A52869FEAE9}" destId="{AB471D7B-CB0A-47A3-83A4-40C44E3D0EC8}" srcOrd="0" destOrd="0" presId="urn:microsoft.com/office/officeart/2005/8/layout/hierarchy1"/>
    <dgm:cxn modelId="{17DD2BE2-22CA-4ED0-8BD9-87EF485E926C}" srcId="{DEAF36E0-DDAA-4DB9-9354-21602D60D02F}" destId="{DCBF64F1-9A62-4077-95F5-F0A16DB904CC}" srcOrd="0" destOrd="0" parTransId="{9C2F07A2-98B9-49FC-B8E3-687835013BC6}" sibTransId="{0B2164B0-9E0E-4868-B922-0FAFC19C226E}"/>
    <dgm:cxn modelId="{6FC55727-1961-45AA-A244-B50A418BC2D9}" type="presOf" srcId="{5271205E-439A-4EFD-84B9-24605BE811F9}" destId="{2EF238DF-27E7-436E-9705-494A3EDD40C0}" srcOrd="0" destOrd="0" presId="urn:microsoft.com/office/officeart/2005/8/layout/hierarchy1"/>
    <dgm:cxn modelId="{FA5D5662-6CB9-4BE9-BBB0-FFCAFD78384E}" type="presOf" srcId="{820B23F2-A5DE-4287-85EB-76F4D528A3C0}" destId="{30AC6181-F2DE-46BB-88B9-5D69E6500FBB}" srcOrd="0" destOrd="0" presId="urn:microsoft.com/office/officeart/2005/8/layout/hierarchy1"/>
    <dgm:cxn modelId="{01B59C97-F65F-4704-A7F9-8FA7CE4259AC}" srcId="{261AD6DB-80B7-442C-94C8-194EF5110F36}" destId="{BF8050C8-00C2-4481-B0B4-E9596C00E668}" srcOrd="0" destOrd="0" parTransId="{50ECE1BF-9F7D-4BAF-B0FF-7B9DBB810BA2}" sibTransId="{04DB396B-BB7F-4889-9AC4-7363AF63DF54}"/>
    <dgm:cxn modelId="{04120367-A618-495D-9A67-B72A8A89AAFA}" type="presOf" srcId="{9AA9047A-3665-4BA9-9BBD-4EAF661FC9EC}" destId="{E08A93AC-3ADE-4DBE-A2C7-714B6B054FF8}" srcOrd="0" destOrd="0" presId="urn:microsoft.com/office/officeart/2005/8/layout/hierarchy1"/>
    <dgm:cxn modelId="{38C58E85-FB7D-4A2C-803B-05F6986BCF08}" type="presParOf" srcId="{9DB3FF6A-3B77-42BB-B2C3-BA645C611BD0}" destId="{0F5C64F0-2022-4B84-A739-C027A6D72975}" srcOrd="0" destOrd="0" presId="urn:microsoft.com/office/officeart/2005/8/layout/hierarchy1"/>
    <dgm:cxn modelId="{F3536940-DB10-4499-8576-E56585662065}" type="presParOf" srcId="{0F5C64F0-2022-4B84-A739-C027A6D72975}" destId="{30D069D0-B674-4BDF-A457-B5B1D601D9C6}" srcOrd="0" destOrd="0" presId="urn:microsoft.com/office/officeart/2005/8/layout/hierarchy1"/>
    <dgm:cxn modelId="{428431F2-6938-4FFA-8362-5580C23F0113}" type="presParOf" srcId="{30D069D0-B674-4BDF-A457-B5B1D601D9C6}" destId="{1E719EFF-AD92-4322-974F-B6D7B7B5B8CB}" srcOrd="0" destOrd="0" presId="urn:microsoft.com/office/officeart/2005/8/layout/hierarchy1"/>
    <dgm:cxn modelId="{FA089F62-252C-4ED4-AF51-483914249739}" type="presParOf" srcId="{30D069D0-B674-4BDF-A457-B5B1D601D9C6}" destId="{D15E6579-3664-488E-A369-EE180B797C20}" srcOrd="1" destOrd="0" presId="urn:microsoft.com/office/officeart/2005/8/layout/hierarchy1"/>
    <dgm:cxn modelId="{57801CB5-AD98-4FD5-8126-9E27C8DA56F4}" type="presParOf" srcId="{0F5C64F0-2022-4B84-A739-C027A6D72975}" destId="{FFD4BFE9-1E1B-4548-858E-A5F468BBB3AC}" srcOrd="1" destOrd="0" presId="urn:microsoft.com/office/officeart/2005/8/layout/hierarchy1"/>
    <dgm:cxn modelId="{54CA70AF-BC65-42D0-A077-9E6DC747FBB2}" type="presParOf" srcId="{FFD4BFE9-1E1B-4548-858E-A5F468BBB3AC}" destId="{30AC6181-F2DE-46BB-88B9-5D69E6500FBB}" srcOrd="0" destOrd="0" presId="urn:microsoft.com/office/officeart/2005/8/layout/hierarchy1"/>
    <dgm:cxn modelId="{5F6CA2A9-ECAA-4E12-9DC0-459E4EC035BD}" type="presParOf" srcId="{FFD4BFE9-1E1B-4548-858E-A5F468BBB3AC}" destId="{A203720A-0E10-470F-9790-2F465F5E80B4}" srcOrd="1" destOrd="0" presId="urn:microsoft.com/office/officeart/2005/8/layout/hierarchy1"/>
    <dgm:cxn modelId="{41AB6246-77F5-4B87-B39C-58CFEB453B46}" type="presParOf" srcId="{A203720A-0E10-470F-9790-2F465F5E80B4}" destId="{96361FFF-E2DE-4D55-9ABE-145511E398D8}" srcOrd="0" destOrd="0" presId="urn:microsoft.com/office/officeart/2005/8/layout/hierarchy1"/>
    <dgm:cxn modelId="{8EB9CACA-564C-4A8F-9E40-6B142ADFDD2C}" type="presParOf" srcId="{96361FFF-E2DE-4D55-9ABE-145511E398D8}" destId="{2C7E7F45-E368-4F23-8590-A77789DAECDF}" srcOrd="0" destOrd="0" presId="urn:microsoft.com/office/officeart/2005/8/layout/hierarchy1"/>
    <dgm:cxn modelId="{54746F48-DD27-471C-922C-05485906033B}" type="presParOf" srcId="{96361FFF-E2DE-4D55-9ABE-145511E398D8}" destId="{FDEA5598-1438-452A-AB86-A403B725EE5D}" srcOrd="1" destOrd="0" presId="urn:microsoft.com/office/officeart/2005/8/layout/hierarchy1"/>
    <dgm:cxn modelId="{88A00A1A-EAB1-4046-B12B-73E3875806C8}" type="presParOf" srcId="{A203720A-0E10-470F-9790-2F465F5E80B4}" destId="{C9677966-912F-44FD-A43D-82B6F0207CE9}" srcOrd="1" destOrd="0" presId="urn:microsoft.com/office/officeart/2005/8/layout/hierarchy1"/>
    <dgm:cxn modelId="{ECC395FF-C774-40CF-AFCC-D7FBF65F27E9}" type="presParOf" srcId="{C9677966-912F-44FD-A43D-82B6F0207CE9}" destId="{89395C30-093E-41BF-89E4-B70FBD18862D}" srcOrd="0" destOrd="0" presId="urn:microsoft.com/office/officeart/2005/8/layout/hierarchy1"/>
    <dgm:cxn modelId="{15F516C2-96E7-44B8-B2C3-F246041431C7}" type="presParOf" srcId="{C9677966-912F-44FD-A43D-82B6F0207CE9}" destId="{AFDFE774-3BDB-4B1F-8B5C-99ED98A8C289}" srcOrd="1" destOrd="0" presId="urn:microsoft.com/office/officeart/2005/8/layout/hierarchy1"/>
    <dgm:cxn modelId="{E3BBC3F8-AACD-4E66-98B2-D8F57F762FA7}" type="presParOf" srcId="{AFDFE774-3BDB-4B1F-8B5C-99ED98A8C289}" destId="{8876F9AA-5265-44FF-87AE-B4166E4CDB47}" srcOrd="0" destOrd="0" presId="urn:microsoft.com/office/officeart/2005/8/layout/hierarchy1"/>
    <dgm:cxn modelId="{A8F4A72B-3D1B-4B66-8B65-D5888387CEBD}" type="presParOf" srcId="{8876F9AA-5265-44FF-87AE-B4166E4CDB47}" destId="{7D219985-1356-416B-AFF1-8A42741ECA7B}" srcOrd="0" destOrd="0" presId="urn:microsoft.com/office/officeart/2005/8/layout/hierarchy1"/>
    <dgm:cxn modelId="{DF0060A8-FF58-44E9-B65F-34CFA7F249FC}" type="presParOf" srcId="{8876F9AA-5265-44FF-87AE-B4166E4CDB47}" destId="{DBE37A02-0AA4-4C21-8C0C-5B510BA3D4CE}" srcOrd="1" destOrd="0" presId="urn:microsoft.com/office/officeart/2005/8/layout/hierarchy1"/>
    <dgm:cxn modelId="{6AA1651A-07CE-47CF-A759-EB78974C97F4}" type="presParOf" srcId="{AFDFE774-3BDB-4B1F-8B5C-99ED98A8C289}" destId="{93E60E2D-519E-40CC-A074-6F2C196080DB}" srcOrd="1" destOrd="0" presId="urn:microsoft.com/office/officeart/2005/8/layout/hierarchy1"/>
    <dgm:cxn modelId="{BC9CA11D-DA85-4B1E-9599-697A2F6D5567}" type="presParOf" srcId="{93E60E2D-519E-40CC-A074-6F2C196080DB}" destId="{407E22CB-9A79-46D4-861F-C96418B33E86}" srcOrd="0" destOrd="0" presId="urn:microsoft.com/office/officeart/2005/8/layout/hierarchy1"/>
    <dgm:cxn modelId="{DDCFD530-7784-4EF8-B192-3AEF2FFFB39F}" type="presParOf" srcId="{93E60E2D-519E-40CC-A074-6F2C196080DB}" destId="{303C595C-1EA0-4F2E-A4A8-541EEC392325}" srcOrd="1" destOrd="0" presId="urn:microsoft.com/office/officeart/2005/8/layout/hierarchy1"/>
    <dgm:cxn modelId="{C7361DF4-9BEF-446F-B38F-DCE47726B9B9}" type="presParOf" srcId="{303C595C-1EA0-4F2E-A4A8-541EEC392325}" destId="{AF861591-268D-4CA7-A3FB-E14313CA40D8}" srcOrd="0" destOrd="0" presId="urn:microsoft.com/office/officeart/2005/8/layout/hierarchy1"/>
    <dgm:cxn modelId="{551B85A9-48F0-42D6-99B6-CB4FF88CC0E4}" type="presParOf" srcId="{AF861591-268D-4CA7-A3FB-E14313CA40D8}" destId="{E26245BD-5EE3-4CB7-B63E-A0BDA04CEFF3}" srcOrd="0" destOrd="0" presId="urn:microsoft.com/office/officeart/2005/8/layout/hierarchy1"/>
    <dgm:cxn modelId="{16FD3A0D-A21F-4199-8618-F9990A2AA003}" type="presParOf" srcId="{AF861591-268D-4CA7-A3FB-E14313CA40D8}" destId="{E08A93AC-3ADE-4DBE-A2C7-714B6B054FF8}" srcOrd="1" destOrd="0" presId="urn:microsoft.com/office/officeart/2005/8/layout/hierarchy1"/>
    <dgm:cxn modelId="{2714D4E4-D927-40A0-BF46-2DD7CFF38587}" type="presParOf" srcId="{303C595C-1EA0-4F2E-A4A8-541EEC392325}" destId="{ED748475-FBCD-4853-91C9-EB7E3EF14681}" srcOrd="1" destOrd="0" presId="urn:microsoft.com/office/officeart/2005/8/layout/hierarchy1"/>
    <dgm:cxn modelId="{2EBE6885-E8A6-4BF3-9AD8-4A0B59ADE520}" type="presParOf" srcId="{ED748475-FBCD-4853-91C9-EB7E3EF14681}" destId="{1C242C94-6700-4EA2-B0CF-7E09935811FE}" srcOrd="0" destOrd="0" presId="urn:microsoft.com/office/officeart/2005/8/layout/hierarchy1"/>
    <dgm:cxn modelId="{E655E6A4-4200-456B-AB2C-E633B0B06A5F}" type="presParOf" srcId="{ED748475-FBCD-4853-91C9-EB7E3EF14681}" destId="{833456AC-6825-4368-9824-EAB187191148}" srcOrd="1" destOrd="0" presId="urn:microsoft.com/office/officeart/2005/8/layout/hierarchy1"/>
    <dgm:cxn modelId="{FC8AEAEA-2458-4152-94FE-B8427C937CEB}" type="presParOf" srcId="{833456AC-6825-4368-9824-EAB187191148}" destId="{89875B17-FF3A-4EE5-B560-A0124CB4357B}" srcOrd="0" destOrd="0" presId="urn:microsoft.com/office/officeart/2005/8/layout/hierarchy1"/>
    <dgm:cxn modelId="{0E20741B-2999-4AF8-8173-E1418C9C3C89}" type="presParOf" srcId="{89875B17-FF3A-4EE5-B560-A0124CB4357B}" destId="{40DAE73D-0036-41D8-9E6E-E93DB11E0969}" srcOrd="0" destOrd="0" presId="urn:microsoft.com/office/officeart/2005/8/layout/hierarchy1"/>
    <dgm:cxn modelId="{2AD8A1CF-5FEF-4180-A41C-B1037E2C817A}" type="presParOf" srcId="{89875B17-FF3A-4EE5-B560-A0124CB4357B}" destId="{C34DEB5A-452C-4C74-B36D-310AE8E85B5C}" srcOrd="1" destOrd="0" presId="urn:microsoft.com/office/officeart/2005/8/layout/hierarchy1"/>
    <dgm:cxn modelId="{A5050FDA-F179-40D7-87F7-6D8584B7F3A3}" type="presParOf" srcId="{833456AC-6825-4368-9824-EAB187191148}" destId="{F35D9C29-5779-460F-BC74-F4948C0E8669}" srcOrd="1" destOrd="0" presId="urn:microsoft.com/office/officeart/2005/8/layout/hierarchy1"/>
    <dgm:cxn modelId="{3A5A5D7A-C9F8-43EA-B815-3CDF776ABF65}" type="presParOf" srcId="{F35D9C29-5779-460F-BC74-F4948C0E8669}" destId="{3DCBA0D4-498E-4ADA-A43A-AB1EF07CB899}" srcOrd="0" destOrd="0" presId="urn:microsoft.com/office/officeart/2005/8/layout/hierarchy1"/>
    <dgm:cxn modelId="{3C882CF2-DB9C-450E-8A7E-C4D99E3AFAE8}" type="presParOf" srcId="{F35D9C29-5779-460F-BC74-F4948C0E8669}" destId="{E328BB2D-6700-424C-B46B-5246B0F14AA8}" srcOrd="1" destOrd="0" presId="urn:microsoft.com/office/officeart/2005/8/layout/hierarchy1"/>
    <dgm:cxn modelId="{9E8B2389-7986-4E85-9098-0A4B89F1FF52}" type="presParOf" srcId="{E328BB2D-6700-424C-B46B-5246B0F14AA8}" destId="{B4EF2B08-636A-4F2C-A84E-66CFACEE3CF8}" srcOrd="0" destOrd="0" presId="urn:microsoft.com/office/officeart/2005/8/layout/hierarchy1"/>
    <dgm:cxn modelId="{F353E1E7-E203-441A-A432-A3147D495D48}" type="presParOf" srcId="{B4EF2B08-636A-4F2C-A84E-66CFACEE3CF8}" destId="{5CCAFC97-9573-4777-898D-4607FEDF18FF}" srcOrd="0" destOrd="0" presId="urn:microsoft.com/office/officeart/2005/8/layout/hierarchy1"/>
    <dgm:cxn modelId="{CB3E049A-E7FD-449A-81BF-B22EDDD965A1}" type="presParOf" srcId="{B4EF2B08-636A-4F2C-A84E-66CFACEE3CF8}" destId="{8895B0A7-A410-4D0F-8A61-AFEDFCB10E6E}" srcOrd="1" destOrd="0" presId="urn:microsoft.com/office/officeart/2005/8/layout/hierarchy1"/>
    <dgm:cxn modelId="{A6C817DB-721C-4066-86AB-EB8F98FA9BA2}" type="presParOf" srcId="{E328BB2D-6700-424C-B46B-5246B0F14AA8}" destId="{4C5F619F-F588-4045-AB35-55B98C61B167}" srcOrd="1" destOrd="0" presId="urn:microsoft.com/office/officeart/2005/8/layout/hierarchy1"/>
    <dgm:cxn modelId="{41E9E048-47DA-4849-88D1-FF4DE468B3AC}" type="presParOf" srcId="{F35D9C29-5779-460F-BC74-F4948C0E8669}" destId="{8A42F496-23D8-4530-8148-F977BCFBA920}" srcOrd="2" destOrd="0" presId="urn:microsoft.com/office/officeart/2005/8/layout/hierarchy1"/>
    <dgm:cxn modelId="{256E484B-EC84-4524-8253-3754F6AA4806}" type="presParOf" srcId="{F35D9C29-5779-460F-BC74-F4948C0E8669}" destId="{BAA8CD23-E31B-4F18-ACF6-C13E0D2A455F}" srcOrd="3" destOrd="0" presId="urn:microsoft.com/office/officeart/2005/8/layout/hierarchy1"/>
    <dgm:cxn modelId="{1BF6D149-57D8-477D-97F5-9489B84A661F}" type="presParOf" srcId="{BAA8CD23-E31B-4F18-ACF6-C13E0D2A455F}" destId="{CCBE912C-2AAA-4668-8071-33AE8DA0D34F}" srcOrd="0" destOrd="0" presId="urn:microsoft.com/office/officeart/2005/8/layout/hierarchy1"/>
    <dgm:cxn modelId="{998AD676-0D3C-44CC-8E06-C499339F4B34}" type="presParOf" srcId="{CCBE912C-2AAA-4668-8071-33AE8DA0D34F}" destId="{C1C3E5D7-59CA-4B0F-BD29-D72C3432F5B2}" srcOrd="0" destOrd="0" presId="urn:microsoft.com/office/officeart/2005/8/layout/hierarchy1"/>
    <dgm:cxn modelId="{416DD662-D42A-49EE-915D-3261F026BD4A}" type="presParOf" srcId="{CCBE912C-2AAA-4668-8071-33AE8DA0D34F}" destId="{276BA16F-8930-47D8-82A2-9A6DA8EE46D1}" srcOrd="1" destOrd="0" presId="urn:microsoft.com/office/officeart/2005/8/layout/hierarchy1"/>
    <dgm:cxn modelId="{5B899470-9BC1-4FB1-B3BF-281FEB723CB9}" type="presParOf" srcId="{BAA8CD23-E31B-4F18-ACF6-C13E0D2A455F}" destId="{4D139E2B-C3C7-4F90-AC09-82D93C7A361C}" srcOrd="1" destOrd="0" presId="urn:microsoft.com/office/officeart/2005/8/layout/hierarchy1"/>
    <dgm:cxn modelId="{F0B80929-71F8-4E3D-B143-F07FE7502420}" type="presParOf" srcId="{4D139E2B-C3C7-4F90-AC09-82D93C7A361C}" destId="{4E84AE42-5701-4B08-BD66-EAB1FE5EC682}" srcOrd="0" destOrd="0" presId="urn:microsoft.com/office/officeart/2005/8/layout/hierarchy1"/>
    <dgm:cxn modelId="{88BBE3AD-4FB2-40C4-A219-E33A00D21E4F}" type="presParOf" srcId="{4D139E2B-C3C7-4F90-AC09-82D93C7A361C}" destId="{F5231644-A80B-4314-BC7A-2261A604083D}" srcOrd="1" destOrd="0" presId="urn:microsoft.com/office/officeart/2005/8/layout/hierarchy1"/>
    <dgm:cxn modelId="{30D00729-1F2B-4A4A-8ECA-4F4DC28E607F}" type="presParOf" srcId="{F5231644-A80B-4314-BC7A-2261A604083D}" destId="{C019C047-656F-4673-B0CD-02FC564FC17A}" srcOrd="0" destOrd="0" presId="urn:microsoft.com/office/officeart/2005/8/layout/hierarchy1"/>
    <dgm:cxn modelId="{EE32A26B-CA12-41F9-A095-97638C2553D9}" type="presParOf" srcId="{C019C047-656F-4673-B0CD-02FC564FC17A}" destId="{EF347760-3C42-4084-84B0-E1B121AECEDF}" srcOrd="0" destOrd="0" presId="urn:microsoft.com/office/officeart/2005/8/layout/hierarchy1"/>
    <dgm:cxn modelId="{E68EA665-05FB-4DAA-82EC-CEBBB45D70FE}" type="presParOf" srcId="{C019C047-656F-4673-B0CD-02FC564FC17A}" destId="{6358C30F-8F37-4E9E-9EE0-CE9116218C18}" srcOrd="1" destOrd="0" presId="urn:microsoft.com/office/officeart/2005/8/layout/hierarchy1"/>
    <dgm:cxn modelId="{BACD3B09-D92C-450F-B031-318593C2706E}" type="presParOf" srcId="{F5231644-A80B-4314-BC7A-2261A604083D}" destId="{58DCCFA6-E46E-4D9F-84A7-A1F87F1BED90}" srcOrd="1" destOrd="0" presId="urn:microsoft.com/office/officeart/2005/8/layout/hierarchy1"/>
    <dgm:cxn modelId="{D559CE6D-3CB3-4C81-B710-E040EE9368BB}" type="presParOf" srcId="{ED748475-FBCD-4853-91C9-EB7E3EF14681}" destId="{A007A212-5D85-48F1-A80C-5E016DE28AAF}" srcOrd="2" destOrd="0" presId="urn:microsoft.com/office/officeart/2005/8/layout/hierarchy1"/>
    <dgm:cxn modelId="{861DB38C-4632-4C47-B93D-7444CCEA91B5}" type="presParOf" srcId="{ED748475-FBCD-4853-91C9-EB7E3EF14681}" destId="{E0689B25-106A-4490-8B8F-F54EABAFFF27}" srcOrd="3" destOrd="0" presId="urn:microsoft.com/office/officeart/2005/8/layout/hierarchy1"/>
    <dgm:cxn modelId="{8C8AC1FF-C53A-4EF4-B05E-252547F44864}" type="presParOf" srcId="{E0689B25-106A-4490-8B8F-F54EABAFFF27}" destId="{9B573B93-31AD-49C4-BEF2-17DBC0C717BA}" srcOrd="0" destOrd="0" presId="urn:microsoft.com/office/officeart/2005/8/layout/hierarchy1"/>
    <dgm:cxn modelId="{C3897994-EEE2-408F-9B00-EC7D5EB7EE11}" type="presParOf" srcId="{9B573B93-31AD-49C4-BEF2-17DBC0C717BA}" destId="{A684A15C-3880-471B-86AE-965B36DE22A5}" srcOrd="0" destOrd="0" presId="urn:microsoft.com/office/officeart/2005/8/layout/hierarchy1"/>
    <dgm:cxn modelId="{C0949A09-740F-423F-8EAC-866B56B464ED}" type="presParOf" srcId="{9B573B93-31AD-49C4-BEF2-17DBC0C717BA}" destId="{FCBCE9A7-E731-485E-97C3-6F7EECF27D63}" srcOrd="1" destOrd="0" presId="urn:microsoft.com/office/officeart/2005/8/layout/hierarchy1"/>
    <dgm:cxn modelId="{BF73F274-743A-461E-8EA2-05261A0D14BF}" type="presParOf" srcId="{E0689B25-106A-4490-8B8F-F54EABAFFF27}" destId="{0136229A-B334-4BD0-8DD3-8AC87FBA9740}" srcOrd="1" destOrd="0" presId="urn:microsoft.com/office/officeart/2005/8/layout/hierarchy1"/>
    <dgm:cxn modelId="{62A16445-08B1-4D60-9431-38F17171F247}" type="presParOf" srcId="{ED748475-FBCD-4853-91C9-EB7E3EF14681}" destId="{03B3AE37-8331-4EC2-A279-5BE1A9FF9259}" srcOrd="4" destOrd="0" presId="urn:microsoft.com/office/officeart/2005/8/layout/hierarchy1"/>
    <dgm:cxn modelId="{7F310285-BDC7-4DD2-AF34-7E597DA29C20}" type="presParOf" srcId="{ED748475-FBCD-4853-91C9-EB7E3EF14681}" destId="{32DB9D3C-AE7D-44BE-B94E-8FDF696B0F05}" srcOrd="5" destOrd="0" presId="urn:microsoft.com/office/officeart/2005/8/layout/hierarchy1"/>
    <dgm:cxn modelId="{18D08370-F6CA-4E59-AF46-92FDEFCFCB4A}" type="presParOf" srcId="{32DB9D3C-AE7D-44BE-B94E-8FDF696B0F05}" destId="{33728CB0-2032-49BD-B947-2C6CE360BEC3}" srcOrd="0" destOrd="0" presId="urn:microsoft.com/office/officeart/2005/8/layout/hierarchy1"/>
    <dgm:cxn modelId="{8DB79B29-8093-422D-84B4-4841CA0642DA}" type="presParOf" srcId="{33728CB0-2032-49BD-B947-2C6CE360BEC3}" destId="{6F2AE06B-45A5-435D-B6AC-AECDF2536DFA}" srcOrd="0" destOrd="0" presId="urn:microsoft.com/office/officeart/2005/8/layout/hierarchy1"/>
    <dgm:cxn modelId="{CC6BA5B2-A316-4E5D-8DE7-1B83936D0D59}" type="presParOf" srcId="{33728CB0-2032-49BD-B947-2C6CE360BEC3}" destId="{310090BE-BAB3-4B3E-BA82-024AEFFAE0CF}" srcOrd="1" destOrd="0" presId="urn:microsoft.com/office/officeart/2005/8/layout/hierarchy1"/>
    <dgm:cxn modelId="{BA7D3BCC-F074-478A-A072-B0CAE18A98EF}" type="presParOf" srcId="{32DB9D3C-AE7D-44BE-B94E-8FDF696B0F05}" destId="{9C29876E-B364-4CDE-9083-E62DC9A416C2}" srcOrd="1" destOrd="0" presId="urn:microsoft.com/office/officeart/2005/8/layout/hierarchy1"/>
    <dgm:cxn modelId="{941F571C-31CC-4CD6-A5F1-DE257FEDC364}" type="presParOf" srcId="{9C29876E-B364-4CDE-9083-E62DC9A416C2}" destId="{88861C8D-23D6-4FA3-9A4A-0F81522B99A1}" srcOrd="0" destOrd="0" presId="urn:microsoft.com/office/officeart/2005/8/layout/hierarchy1"/>
    <dgm:cxn modelId="{E581E624-F224-44C8-9346-F882E94BBABD}" type="presParOf" srcId="{9C29876E-B364-4CDE-9083-E62DC9A416C2}" destId="{FF3C18F3-2044-4CF9-99BA-7DD097D78FB3}" srcOrd="1" destOrd="0" presId="urn:microsoft.com/office/officeart/2005/8/layout/hierarchy1"/>
    <dgm:cxn modelId="{8938D39B-DD92-4716-879A-7CAFE2611EC5}" type="presParOf" srcId="{FF3C18F3-2044-4CF9-99BA-7DD097D78FB3}" destId="{C4C51D8D-F6E4-450A-97D7-300C5298CDF9}" srcOrd="0" destOrd="0" presId="urn:microsoft.com/office/officeart/2005/8/layout/hierarchy1"/>
    <dgm:cxn modelId="{2E6FB619-4825-4661-BFFB-042DDA9A7D83}" type="presParOf" srcId="{C4C51D8D-F6E4-450A-97D7-300C5298CDF9}" destId="{6B885D19-63AA-441B-9B4E-6C72D675D591}" srcOrd="0" destOrd="0" presId="urn:microsoft.com/office/officeart/2005/8/layout/hierarchy1"/>
    <dgm:cxn modelId="{E2B2A408-DDDE-4B35-B8AC-6A93D442976F}" type="presParOf" srcId="{C4C51D8D-F6E4-450A-97D7-300C5298CDF9}" destId="{CC970666-BAA0-4EC0-93FB-645F1833C5D1}" srcOrd="1" destOrd="0" presId="urn:microsoft.com/office/officeart/2005/8/layout/hierarchy1"/>
    <dgm:cxn modelId="{47A65939-5A02-4E6C-8A34-C3E08D62FF37}" type="presParOf" srcId="{FF3C18F3-2044-4CF9-99BA-7DD097D78FB3}" destId="{9E1ACF38-8E85-486B-A155-E9F46772D327}" srcOrd="1" destOrd="0" presId="urn:microsoft.com/office/officeart/2005/8/layout/hierarchy1"/>
    <dgm:cxn modelId="{1C3710F2-83E1-4A3B-BE29-A3F9ABA65E97}" type="presParOf" srcId="{9C29876E-B364-4CDE-9083-E62DC9A416C2}" destId="{45B1722A-2920-4E66-82B2-679BCD4E714F}" srcOrd="2" destOrd="0" presId="urn:microsoft.com/office/officeart/2005/8/layout/hierarchy1"/>
    <dgm:cxn modelId="{0FAF4962-94C8-41DE-8F78-C73FC37699F9}" type="presParOf" srcId="{9C29876E-B364-4CDE-9083-E62DC9A416C2}" destId="{6DFA5745-9016-4DA4-9EF2-6961A658564E}" srcOrd="3" destOrd="0" presId="urn:microsoft.com/office/officeart/2005/8/layout/hierarchy1"/>
    <dgm:cxn modelId="{A18B4600-BC26-4980-9058-7ABFBCC2C9D0}" type="presParOf" srcId="{6DFA5745-9016-4DA4-9EF2-6961A658564E}" destId="{B3EE1907-2CFB-4C61-B092-455EA3D496A2}" srcOrd="0" destOrd="0" presId="urn:microsoft.com/office/officeart/2005/8/layout/hierarchy1"/>
    <dgm:cxn modelId="{FD62C194-D9E0-4E37-895C-D9E56159FE6A}" type="presParOf" srcId="{B3EE1907-2CFB-4C61-B092-455EA3D496A2}" destId="{202F821D-3144-4ECF-94C5-45895B9B511F}" srcOrd="0" destOrd="0" presId="urn:microsoft.com/office/officeart/2005/8/layout/hierarchy1"/>
    <dgm:cxn modelId="{0FD70839-40E9-444B-A678-D8B5BC3858E3}" type="presParOf" srcId="{B3EE1907-2CFB-4C61-B092-455EA3D496A2}" destId="{2EF238DF-27E7-436E-9705-494A3EDD40C0}" srcOrd="1" destOrd="0" presId="urn:microsoft.com/office/officeart/2005/8/layout/hierarchy1"/>
    <dgm:cxn modelId="{A1E1FA27-11F0-4233-B5D2-8822430DE611}" type="presParOf" srcId="{6DFA5745-9016-4DA4-9EF2-6961A658564E}" destId="{ECCB1C98-C2B5-44CD-99F8-3127D5D6E728}" srcOrd="1" destOrd="0" presId="urn:microsoft.com/office/officeart/2005/8/layout/hierarchy1"/>
    <dgm:cxn modelId="{7330C229-D612-4C76-9D1F-5EA38803F79D}" type="presParOf" srcId="{93E60E2D-519E-40CC-A074-6F2C196080DB}" destId="{D3A6BE82-4BEE-404A-AAAA-B9FE71C0C52B}" srcOrd="2" destOrd="0" presId="urn:microsoft.com/office/officeart/2005/8/layout/hierarchy1"/>
    <dgm:cxn modelId="{4B74CD3E-5294-4647-B49F-B5DD51E6CEA8}" type="presParOf" srcId="{93E60E2D-519E-40CC-A074-6F2C196080DB}" destId="{A2EC4898-9948-42C6-A306-50A09C978172}" srcOrd="3" destOrd="0" presId="urn:microsoft.com/office/officeart/2005/8/layout/hierarchy1"/>
    <dgm:cxn modelId="{9213CDE5-E45F-4BA5-8C50-D3804F1236EE}" type="presParOf" srcId="{A2EC4898-9948-42C6-A306-50A09C978172}" destId="{29F3EBD0-03BE-48E9-8C5E-091CB653A283}" srcOrd="0" destOrd="0" presId="urn:microsoft.com/office/officeart/2005/8/layout/hierarchy1"/>
    <dgm:cxn modelId="{0BD1DE45-F32D-4F6C-AA93-2995B8214982}" type="presParOf" srcId="{29F3EBD0-03BE-48E9-8C5E-091CB653A283}" destId="{0C6872DC-301F-4E86-AB6F-965EB413C133}" srcOrd="0" destOrd="0" presId="urn:microsoft.com/office/officeart/2005/8/layout/hierarchy1"/>
    <dgm:cxn modelId="{FB60621D-E9C5-4EF0-8B73-A02E96478D71}" type="presParOf" srcId="{29F3EBD0-03BE-48E9-8C5E-091CB653A283}" destId="{3C099D7B-79B1-4447-B182-95326CDA5525}" srcOrd="1" destOrd="0" presId="urn:microsoft.com/office/officeart/2005/8/layout/hierarchy1"/>
    <dgm:cxn modelId="{0108FCAF-7FF5-4AF1-848D-4F38494CF5EE}" type="presParOf" srcId="{A2EC4898-9948-42C6-A306-50A09C978172}" destId="{AE23E9E8-AFD2-4B5E-B62F-4C3560564D6B}" srcOrd="1" destOrd="0" presId="urn:microsoft.com/office/officeart/2005/8/layout/hierarchy1"/>
    <dgm:cxn modelId="{11FD5225-6784-48B7-98E3-1779FDF0FA84}" type="presParOf" srcId="{AE23E9E8-AFD2-4B5E-B62F-4C3560564D6B}" destId="{F4FAD16A-1797-4A65-A7F7-C79F362A18BC}" srcOrd="0" destOrd="0" presId="urn:microsoft.com/office/officeart/2005/8/layout/hierarchy1"/>
    <dgm:cxn modelId="{CE7C3611-9F0F-4940-9524-F890ABD9E1B3}" type="presParOf" srcId="{AE23E9E8-AFD2-4B5E-B62F-4C3560564D6B}" destId="{00B8CB59-7B18-48B2-B3D9-570A4D0F682A}" srcOrd="1" destOrd="0" presId="urn:microsoft.com/office/officeart/2005/8/layout/hierarchy1"/>
    <dgm:cxn modelId="{CE5773A6-5F24-4D17-A678-901EF1CAF2A0}" type="presParOf" srcId="{00B8CB59-7B18-48B2-B3D9-570A4D0F682A}" destId="{88F80802-5DFA-4D2F-AD25-F29BB14FAAF0}" srcOrd="0" destOrd="0" presId="urn:microsoft.com/office/officeart/2005/8/layout/hierarchy1"/>
    <dgm:cxn modelId="{B64DDCAA-41E5-49BA-9598-3710B5B62D1D}" type="presParOf" srcId="{88F80802-5DFA-4D2F-AD25-F29BB14FAAF0}" destId="{38CEEB95-920E-4A79-9CC9-A5EEA0A4F67A}" srcOrd="0" destOrd="0" presId="urn:microsoft.com/office/officeart/2005/8/layout/hierarchy1"/>
    <dgm:cxn modelId="{21F62534-21C0-4616-ABCA-99A1D3384A14}" type="presParOf" srcId="{88F80802-5DFA-4D2F-AD25-F29BB14FAAF0}" destId="{DE07E054-E84A-4D87-9994-4BE73D7B6C5A}" srcOrd="1" destOrd="0" presId="urn:microsoft.com/office/officeart/2005/8/layout/hierarchy1"/>
    <dgm:cxn modelId="{32594CE5-D22C-4EC7-B80C-021F6FE6B80B}" type="presParOf" srcId="{00B8CB59-7B18-48B2-B3D9-570A4D0F682A}" destId="{52011F8D-DFDB-445B-A1C6-369E6FF23577}" srcOrd="1" destOrd="0" presId="urn:microsoft.com/office/officeart/2005/8/layout/hierarchy1"/>
    <dgm:cxn modelId="{7F151597-E94F-468B-9403-A19E19C87162}" type="presParOf" srcId="{93E60E2D-519E-40CC-A074-6F2C196080DB}" destId="{B6874E41-4E66-419E-A770-67ABC5B5673C}" srcOrd="4" destOrd="0" presId="urn:microsoft.com/office/officeart/2005/8/layout/hierarchy1"/>
    <dgm:cxn modelId="{6B9D658C-3E2D-4DF0-967A-95770AD35A34}" type="presParOf" srcId="{93E60E2D-519E-40CC-A074-6F2C196080DB}" destId="{E0779E7B-CE05-4D39-BDC6-94170DF672D8}" srcOrd="5" destOrd="0" presId="urn:microsoft.com/office/officeart/2005/8/layout/hierarchy1"/>
    <dgm:cxn modelId="{46073A2F-D998-48E9-B51B-861B8A9F93DD}" type="presParOf" srcId="{E0779E7B-CE05-4D39-BDC6-94170DF672D8}" destId="{EC5BF1FD-8AE0-41C8-9BF3-3F7F8C3B2EFA}" srcOrd="0" destOrd="0" presId="urn:microsoft.com/office/officeart/2005/8/layout/hierarchy1"/>
    <dgm:cxn modelId="{108F708D-DE16-4491-BAAF-16667BDE5232}" type="presParOf" srcId="{EC5BF1FD-8AE0-41C8-9BF3-3F7F8C3B2EFA}" destId="{E5CD2BA9-C84E-413A-B4D4-304516E8174D}" srcOrd="0" destOrd="0" presId="urn:microsoft.com/office/officeart/2005/8/layout/hierarchy1"/>
    <dgm:cxn modelId="{276E3162-F07E-4321-BAFC-627B329001D7}" type="presParOf" srcId="{EC5BF1FD-8AE0-41C8-9BF3-3F7F8C3B2EFA}" destId="{25FD7CA3-64A4-41DE-A333-497B3D8DEFC6}" srcOrd="1" destOrd="0" presId="urn:microsoft.com/office/officeart/2005/8/layout/hierarchy1"/>
    <dgm:cxn modelId="{6F7FAD2D-1E4A-474A-B710-791C2FE2A8EA}" type="presParOf" srcId="{E0779E7B-CE05-4D39-BDC6-94170DF672D8}" destId="{E327867D-1F2C-4BA4-8A2D-34C655BEEE1C}" srcOrd="1" destOrd="0" presId="urn:microsoft.com/office/officeart/2005/8/layout/hierarchy1"/>
    <dgm:cxn modelId="{7BAAC708-45ED-4BD2-B7B2-CB27589EE901}" type="presParOf" srcId="{E327867D-1F2C-4BA4-8A2D-34C655BEEE1C}" destId="{AB471D7B-CB0A-47A3-83A4-40C44E3D0EC8}" srcOrd="0" destOrd="0" presId="urn:microsoft.com/office/officeart/2005/8/layout/hierarchy1"/>
    <dgm:cxn modelId="{7AA458F2-BCDC-44BF-B46E-CFB423D0966C}" type="presParOf" srcId="{E327867D-1F2C-4BA4-8A2D-34C655BEEE1C}" destId="{3CCF5E54-81FE-407B-87D4-72F2218062D7}" srcOrd="1" destOrd="0" presId="urn:microsoft.com/office/officeart/2005/8/layout/hierarchy1"/>
    <dgm:cxn modelId="{D55DAE96-3D1B-4F68-BF16-768288580A49}" type="presParOf" srcId="{3CCF5E54-81FE-407B-87D4-72F2218062D7}" destId="{610028F2-AA3A-4404-8A1B-5E55244AA8E3}" srcOrd="0" destOrd="0" presId="urn:microsoft.com/office/officeart/2005/8/layout/hierarchy1"/>
    <dgm:cxn modelId="{B6C940AF-859A-4F42-BCCD-1DB8076A6D12}" type="presParOf" srcId="{610028F2-AA3A-4404-8A1B-5E55244AA8E3}" destId="{33E64FB4-8938-4362-AEB8-A11613BE508D}" srcOrd="0" destOrd="0" presId="urn:microsoft.com/office/officeart/2005/8/layout/hierarchy1"/>
    <dgm:cxn modelId="{1A1C699D-2435-48DE-A3BD-3710EB7CFBDB}" type="presParOf" srcId="{610028F2-AA3A-4404-8A1B-5E55244AA8E3}" destId="{A882232C-75FE-4841-BC6E-67B0F6439857}" srcOrd="1" destOrd="0" presId="urn:microsoft.com/office/officeart/2005/8/layout/hierarchy1"/>
    <dgm:cxn modelId="{519B5179-2C27-4743-B868-D56DDD43DEBE}" type="presParOf" srcId="{3CCF5E54-81FE-407B-87D4-72F2218062D7}" destId="{9EC6C099-8944-4F45-8B11-4EC1EEF61605}" srcOrd="1" destOrd="0" presId="urn:microsoft.com/office/officeart/2005/8/layout/hierarchy1"/>
    <dgm:cxn modelId="{BDF3668C-25DC-4EBE-A844-C650BB9B9978}" type="presParOf" srcId="{9EC6C099-8944-4F45-8B11-4EC1EEF61605}" destId="{67BD86B6-68AE-426A-ACC4-7EAA142426B9}" srcOrd="0" destOrd="0" presId="urn:microsoft.com/office/officeart/2005/8/layout/hierarchy1"/>
    <dgm:cxn modelId="{CA459C85-92B1-4BA1-9EB4-1A6998078150}" type="presParOf" srcId="{9EC6C099-8944-4F45-8B11-4EC1EEF61605}" destId="{F2FF7D38-5C6B-4D24-9635-BE40A22FD36B}" srcOrd="1" destOrd="0" presId="urn:microsoft.com/office/officeart/2005/8/layout/hierarchy1"/>
    <dgm:cxn modelId="{E34D2C5A-1ACF-48C6-A104-2EA20523253E}" type="presParOf" srcId="{F2FF7D38-5C6B-4D24-9635-BE40A22FD36B}" destId="{167B13F6-2465-4459-8A2B-4443002D4EE0}" srcOrd="0" destOrd="0" presId="urn:microsoft.com/office/officeart/2005/8/layout/hierarchy1"/>
    <dgm:cxn modelId="{FD6AA722-C884-4C28-9AA9-E5C2DFE8947E}" type="presParOf" srcId="{167B13F6-2465-4459-8A2B-4443002D4EE0}" destId="{1DBE336D-C712-49F5-A6CB-5F354B4C8799}" srcOrd="0" destOrd="0" presId="urn:microsoft.com/office/officeart/2005/8/layout/hierarchy1"/>
    <dgm:cxn modelId="{0AC5A294-AC9D-4E4D-A496-367F8A4F6CCD}" type="presParOf" srcId="{167B13F6-2465-4459-8A2B-4443002D4EE0}" destId="{727D719B-8D8F-41CF-9417-6CDBBDDC8E9F}" srcOrd="1" destOrd="0" presId="urn:microsoft.com/office/officeart/2005/8/layout/hierarchy1"/>
    <dgm:cxn modelId="{CC03AAC9-479C-457C-BE81-F8842B157327}" type="presParOf" srcId="{F2FF7D38-5C6B-4D24-9635-BE40A22FD36B}" destId="{063E7B51-85E4-407B-947A-F3F17815F769}" srcOrd="1" destOrd="0" presId="urn:microsoft.com/office/officeart/2005/8/layout/hierarchy1"/>
    <dgm:cxn modelId="{AC95C46F-0278-41C0-85FE-8ECB3C22C670}" type="presParOf" srcId="{063E7B51-85E4-407B-947A-F3F17815F769}" destId="{A2D2EB72-E3C2-4B7F-AC47-28D40964EAC5}" srcOrd="0" destOrd="0" presId="urn:microsoft.com/office/officeart/2005/8/layout/hierarchy1"/>
    <dgm:cxn modelId="{F91957F3-2370-4A49-9AA4-8311719C3459}" type="presParOf" srcId="{063E7B51-85E4-407B-947A-F3F17815F769}" destId="{0A101C34-817B-4E0F-AF4B-0A0BB796F4A7}" srcOrd="1" destOrd="0" presId="urn:microsoft.com/office/officeart/2005/8/layout/hierarchy1"/>
    <dgm:cxn modelId="{860997B0-1E23-4D49-B51A-F53794502386}" type="presParOf" srcId="{0A101C34-817B-4E0F-AF4B-0A0BB796F4A7}" destId="{C8C33F34-CD77-4256-933A-471FBC1FE0D0}" srcOrd="0" destOrd="0" presId="urn:microsoft.com/office/officeart/2005/8/layout/hierarchy1"/>
    <dgm:cxn modelId="{100E7981-DFB1-45CA-83F5-0F7D12E129D8}" type="presParOf" srcId="{C8C33F34-CD77-4256-933A-471FBC1FE0D0}" destId="{3978A451-5E57-4A20-9BD2-E9505CE2268E}" srcOrd="0" destOrd="0" presId="urn:microsoft.com/office/officeart/2005/8/layout/hierarchy1"/>
    <dgm:cxn modelId="{E2423F0A-27DE-4F9B-B883-1EBE3D770494}" type="presParOf" srcId="{C8C33F34-CD77-4256-933A-471FBC1FE0D0}" destId="{319180A0-B92D-4368-9A4B-5AFE251DB678}" srcOrd="1" destOrd="0" presId="urn:microsoft.com/office/officeart/2005/8/layout/hierarchy1"/>
    <dgm:cxn modelId="{E5E68DB4-29C7-45D8-8699-0D503668D3E2}" type="presParOf" srcId="{0A101C34-817B-4E0F-AF4B-0A0BB796F4A7}" destId="{67C64EB5-A6EB-4893-91B9-2E66F5638A31}" srcOrd="1" destOrd="0" presId="urn:microsoft.com/office/officeart/2005/8/layout/hierarchy1"/>
    <dgm:cxn modelId="{1CA42FFB-B1C5-47B6-838C-2579B765990B}" type="presParOf" srcId="{67C64EB5-A6EB-4893-91B9-2E66F5638A31}" destId="{004570B2-1E4D-4304-8B57-D12AF373A405}" srcOrd="0" destOrd="0" presId="urn:microsoft.com/office/officeart/2005/8/layout/hierarchy1"/>
    <dgm:cxn modelId="{9FD4251A-CA84-4E1D-A345-6037EF700C12}" type="presParOf" srcId="{67C64EB5-A6EB-4893-91B9-2E66F5638A31}" destId="{88A8456D-F062-4C5E-BCE0-942BF61A2457}" srcOrd="1" destOrd="0" presId="urn:microsoft.com/office/officeart/2005/8/layout/hierarchy1"/>
    <dgm:cxn modelId="{1066DDB7-5F81-4761-8883-C6539463C2EB}" type="presParOf" srcId="{88A8456D-F062-4C5E-BCE0-942BF61A2457}" destId="{33C1090E-2741-49CC-AD45-48B31B25906B}" srcOrd="0" destOrd="0" presId="urn:microsoft.com/office/officeart/2005/8/layout/hierarchy1"/>
    <dgm:cxn modelId="{1E4E3D65-5950-420E-89BF-4D681D6900A8}" type="presParOf" srcId="{33C1090E-2741-49CC-AD45-48B31B25906B}" destId="{70831DAD-8FCF-4828-AD4A-30CD30D74F30}" srcOrd="0" destOrd="0" presId="urn:microsoft.com/office/officeart/2005/8/layout/hierarchy1"/>
    <dgm:cxn modelId="{C29C5C54-03CF-4DC1-B99F-2D2C841727EE}" type="presParOf" srcId="{33C1090E-2741-49CC-AD45-48B31B25906B}" destId="{51034903-BF9F-4526-8CB8-AE249FC863AE}" srcOrd="1" destOrd="0" presId="urn:microsoft.com/office/officeart/2005/8/layout/hierarchy1"/>
    <dgm:cxn modelId="{8D72930A-35B5-47E4-ADDD-52C20B7F8464}" type="presParOf" srcId="{88A8456D-F062-4C5E-BCE0-942BF61A2457}" destId="{BF655E19-3F9D-4ADD-A08C-241635FB051A}" srcOrd="1" destOrd="0" presId="urn:microsoft.com/office/officeart/2005/8/layout/hierarchy1"/>
    <dgm:cxn modelId="{973E923D-2C9F-4600-8479-EFFC86CCFB16}" type="presParOf" srcId="{9EC6C099-8944-4F45-8B11-4EC1EEF61605}" destId="{51F93C63-DEB1-44DA-87D3-0488098C5361}" srcOrd="2" destOrd="0" presId="urn:microsoft.com/office/officeart/2005/8/layout/hierarchy1"/>
    <dgm:cxn modelId="{3DCBA29C-424D-4EAE-A1E2-A21041333AC9}" type="presParOf" srcId="{9EC6C099-8944-4F45-8B11-4EC1EEF61605}" destId="{A9A49C77-3E0F-4743-934C-AECA198B61E8}" srcOrd="3" destOrd="0" presId="urn:microsoft.com/office/officeart/2005/8/layout/hierarchy1"/>
    <dgm:cxn modelId="{A6129D4C-F9E8-4274-A086-A1C400115A36}" type="presParOf" srcId="{A9A49C77-3E0F-4743-934C-AECA198B61E8}" destId="{64C363CC-C52A-40B5-84FE-8158584853E1}" srcOrd="0" destOrd="0" presId="urn:microsoft.com/office/officeart/2005/8/layout/hierarchy1"/>
    <dgm:cxn modelId="{349081E8-B1BA-4C78-B668-A5F266912B28}" type="presParOf" srcId="{64C363CC-C52A-40B5-84FE-8158584853E1}" destId="{57ED6E6C-6E10-47C1-B508-9577B141169F}" srcOrd="0" destOrd="0" presId="urn:microsoft.com/office/officeart/2005/8/layout/hierarchy1"/>
    <dgm:cxn modelId="{0364CD1F-00F2-47E5-AAE4-2E1EBBCEE70F}" type="presParOf" srcId="{64C363CC-C52A-40B5-84FE-8158584853E1}" destId="{81D4EECF-66AF-4C6E-BF24-0B89D2458862}" srcOrd="1" destOrd="0" presId="urn:microsoft.com/office/officeart/2005/8/layout/hierarchy1"/>
    <dgm:cxn modelId="{59F20105-CF86-4B2C-9F94-6F3EE128C8EB}" type="presParOf" srcId="{A9A49C77-3E0F-4743-934C-AECA198B61E8}" destId="{DC01CF80-4097-4F99-9D51-DA6B2775C971}" srcOrd="1" destOrd="0" presId="urn:microsoft.com/office/officeart/2005/8/layout/hierarchy1"/>
    <dgm:cxn modelId="{28CC16E5-7089-46C1-B4E9-011C06A9146F}" type="presParOf" srcId="{DC01CF80-4097-4F99-9D51-DA6B2775C971}" destId="{D0ED849A-AAE4-4C0C-B879-E524ECF53F41}" srcOrd="0" destOrd="0" presId="urn:microsoft.com/office/officeart/2005/8/layout/hierarchy1"/>
    <dgm:cxn modelId="{295E70D6-2259-45FA-A13B-D2C2323463D1}" type="presParOf" srcId="{DC01CF80-4097-4F99-9D51-DA6B2775C971}" destId="{30A19315-4440-4BA8-B4E8-6973EF042E22}" srcOrd="1" destOrd="0" presId="urn:microsoft.com/office/officeart/2005/8/layout/hierarchy1"/>
    <dgm:cxn modelId="{C6583BEF-B3CC-467B-A518-02554C640647}" type="presParOf" srcId="{30A19315-4440-4BA8-B4E8-6973EF042E22}" destId="{B4F2A763-0E74-4B03-AE7F-672427591FA6}" srcOrd="0" destOrd="0" presId="urn:microsoft.com/office/officeart/2005/8/layout/hierarchy1"/>
    <dgm:cxn modelId="{A6BF3CAD-2A3B-4903-9932-2E4EFD98116E}" type="presParOf" srcId="{B4F2A763-0E74-4B03-AE7F-672427591FA6}" destId="{C8ABA1F7-1EF7-4ECE-A606-08219D5600EA}" srcOrd="0" destOrd="0" presId="urn:microsoft.com/office/officeart/2005/8/layout/hierarchy1"/>
    <dgm:cxn modelId="{3EADCE4E-3664-4DEA-9760-7B941CAF160C}" type="presParOf" srcId="{B4F2A763-0E74-4B03-AE7F-672427591FA6}" destId="{13C138CE-EC5E-423C-BA06-9354D268A852}" srcOrd="1" destOrd="0" presId="urn:microsoft.com/office/officeart/2005/8/layout/hierarchy1"/>
    <dgm:cxn modelId="{1B521559-9904-4AAF-9EB9-B51DB147A7FB}" type="presParOf" srcId="{30A19315-4440-4BA8-B4E8-6973EF042E22}" destId="{F267DAE9-4D48-4C09-B727-8C63AE9AD8AB}" srcOrd="1" destOrd="0" presId="urn:microsoft.com/office/officeart/2005/8/layout/hierarchy1"/>
    <dgm:cxn modelId="{4ABDFD8E-9BFE-41C8-A5E9-EB381ED6F15C}" type="presParOf" srcId="{93E60E2D-519E-40CC-A074-6F2C196080DB}" destId="{87676F1D-125A-49B1-8B78-9A1AC2A3E2A7}" srcOrd="6" destOrd="0" presId="urn:microsoft.com/office/officeart/2005/8/layout/hierarchy1"/>
    <dgm:cxn modelId="{F1332EE4-0B47-488A-9F20-14BCA30707EA}" type="presParOf" srcId="{93E60E2D-519E-40CC-A074-6F2C196080DB}" destId="{E501B15F-FEBC-4A78-8B26-D8C9EB027AF1}" srcOrd="7" destOrd="0" presId="urn:microsoft.com/office/officeart/2005/8/layout/hierarchy1"/>
    <dgm:cxn modelId="{BC1C3244-68E0-4218-AB8D-9C1D254FB79A}" type="presParOf" srcId="{E501B15F-FEBC-4A78-8B26-D8C9EB027AF1}" destId="{682349A6-0209-4D4A-9C18-8A6B0FE624B4}" srcOrd="0" destOrd="0" presId="urn:microsoft.com/office/officeart/2005/8/layout/hierarchy1"/>
    <dgm:cxn modelId="{CCC115A9-6485-4DC9-BA19-23F7FFE984C0}" type="presParOf" srcId="{682349A6-0209-4D4A-9C18-8A6B0FE624B4}" destId="{FD0CA7D5-6A37-453D-B0F9-93D4D181A42C}" srcOrd="0" destOrd="0" presId="urn:microsoft.com/office/officeart/2005/8/layout/hierarchy1"/>
    <dgm:cxn modelId="{B5D0CB3B-D530-4F3B-BC07-81EE7BD754F0}" type="presParOf" srcId="{682349A6-0209-4D4A-9C18-8A6B0FE624B4}" destId="{69B68FBF-749D-4B08-8676-EE97733D4AC5}" srcOrd="1" destOrd="0" presId="urn:microsoft.com/office/officeart/2005/8/layout/hierarchy1"/>
    <dgm:cxn modelId="{E4851545-AEE7-4D17-BCF3-95A3C27D18F7}" type="presParOf" srcId="{E501B15F-FEBC-4A78-8B26-D8C9EB027AF1}" destId="{5C2D368E-D0F0-49EB-8D39-D725EF82AB3E}" srcOrd="1" destOrd="0" presId="urn:microsoft.com/office/officeart/2005/8/layout/hierarchy1"/>
    <dgm:cxn modelId="{D2726B86-C5A6-40C0-96EF-D9548BB39927}" type="presParOf" srcId="{5C2D368E-D0F0-49EB-8D39-D725EF82AB3E}" destId="{B5948BC6-550B-48A1-A617-D6023624E522}" srcOrd="0" destOrd="0" presId="urn:microsoft.com/office/officeart/2005/8/layout/hierarchy1"/>
    <dgm:cxn modelId="{C94D6DB4-DD35-44ED-9557-84FC80768CD5}" type="presParOf" srcId="{5C2D368E-D0F0-49EB-8D39-D725EF82AB3E}" destId="{3DF57EF3-17E9-47DF-A249-4528E3E84FD6}" srcOrd="1" destOrd="0" presId="urn:microsoft.com/office/officeart/2005/8/layout/hierarchy1"/>
    <dgm:cxn modelId="{F9A74A92-9466-44A0-9DE8-B356060EE0B6}" type="presParOf" srcId="{3DF57EF3-17E9-47DF-A249-4528E3E84FD6}" destId="{B542C080-9F3A-49BB-B654-BC21310D4D19}" srcOrd="0" destOrd="0" presId="urn:microsoft.com/office/officeart/2005/8/layout/hierarchy1"/>
    <dgm:cxn modelId="{BD289BCE-B774-42DC-8134-1918D4114F0E}" type="presParOf" srcId="{B542C080-9F3A-49BB-B654-BC21310D4D19}" destId="{37E3380F-58E0-4CD9-B98D-851EA386DDEF}" srcOrd="0" destOrd="0" presId="urn:microsoft.com/office/officeart/2005/8/layout/hierarchy1"/>
    <dgm:cxn modelId="{03CD3914-EDF9-4238-888C-36F422C40651}" type="presParOf" srcId="{B542C080-9F3A-49BB-B654-BC21310D4D19}" destId="{CFC06131-3B39-4A5F-B141-56B8A73DB4F9}" srcOrd="1" destOrd="0" presId="urn:microsoft.com/office/officeart/2005/8/layout/hierarchy1"/>
    <dgm:cxn modelId="{8C2FC857-9972-4AD5-BED2-CCCF3682A5ED}" type="presParOf" srcId="{3DF57EF3-17E9-47DF-A249-4528E3E84FD6}" destId="{606F238B-BAB3-4855-8DC9-24DBA2AECFD5}" srcOrd="1" destOrd="0" presId="urn:microsoft.com/office/officeart/2005/8/layout/hierarchy1"/>
    <dgm:cxn modelId="{E5310CE1-EBC1-4131-967D-5A0754E2A278}" type="presParOf" srcId="{5C2D368E-D0F0-49EB-8D39-D725EF82AB3E}" destId="{27FF28BF-E06B-4B9F-BB80-C8BC75D82524}" srcOrd="2" destOrd="0" presId="urn:microsoft.com/office/officeart/2005/8/layout/hierarchy1"/>
    <dgm:cxn modelId="{B15777B8-0F5B-470F-82AF-754794474159}" type="presParOf" srcId="{5C2D368E-D0F0-49EB-8D39-D725EF82AB3E}" destId="{66E8C15D-A6F6-4EB9-B786-F82842E0680F}" srcOrd="3" destOrd="0" presId="urn:microsoft.com/office/officeart/2005/8/layout/hierarchy1"/>
    <dgm:cxn modelId="{74E16165-654E-4CA6-943C-B3FA2C92B61A}" type="presParOf" srcId="{66E8C15D-A6F6-4EB9-B786-F82842E0680F}" destId="{F6A6C050-A2A8-4263-BFB2-3861064758FC}" srcOrd="0" destOrd="0" presId="urn:microsoft.com/office/officeart/2005/8/layout/hierarchy1"/>
    <dgm:cxn modelId="{2DBEF781-9DE6-413B-8980-97D560484BAC}" type="presParOf" srcId="{F6A6C050-A2A8-4263-BFB2-3861064758FC}" destId="{1F828110-53CE-493F-AEAF-88D6F7049582}" srcOrd="0" destOrd="0" presId="urn:microsoft.com/office/officeart/2005/8/layout/hierarchy1"/>
    <dgm:cxn modelId="{3186971D-D7FE-43AA-A3AC-35B0690DDDC3}" type="presParOf" srcId="{F6A6C050-A2A8-4263-BFB2-3861064758FC}" destId="{6C0D9A9D-88FA-419A-BD0A-1163DBD0E33D}" srcOrd="1" destOrd="0" presId="urn:microsoft.com/office/officeart/2005/8/layout/hierarchy1"/>
    <dgm:cxn modelId="{F7FBBE34-DF01-4158-8780-F0BAF3D6223A}" type="presParOf" srcId="{66E8C15D-A6F6-4EB9-B786-F82842E0680F}" destId="{1AAF0513-EBB3-4476-9100-E68B0732E05B}" srcOrd="1" destOrd="0" presId="urn:microsoft.com/office/officeart/2005/8/layout/hierarchy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202FD1-4BC4-4917-BF15-04F352609437}">
      <dsp:nvSpPr>
        <dsp:cNvPr id="0" name=""/>
        <dsp:cNvSpPr/>
      </dsp:nvSpPr>
      <dsp:spPr>
        <a:xfrm rot="16200000">
          <a:off x="285750" y="-285750"/>
          <a:ext cx="2647949" cy="3219449"/>
        </a:xfrm>
        <a:prstGeom prst="round1Rect">
          <a:avLst/>
        </a:prstGeom>
        <a:gradFill rotWithShape="0">
          <a:gsLst>
            <a:gs pos="0">
              <a:schemeClr val="lt1">
                <a:hueOff val="0"/>
                <a:satOff val="0"/>
                <a:lumOff val="0"/>
                <a:alphaOff val="0"/>
                <a:tint val="100000"/>
                <a:shade val="75000"/>
                <a:satMod val="160000"/>
              </a:schemeClr>
            </a:gs>
            <a:gs pos="62000">
              <a:schemeClr val="lt1">
                <a:hueOff val="0"/>
                <a:satOff val="0"/>
                <a:lumOff val="0"/>
                <a:alphaOff val="0"/>
                <a:tint val="100000"/>
                <a:shade val="100000"/>
                <a:satMod val="125000"/>
              </a:schemeClr>
            </a:gs>
            <a:gs pos="100000">
              <a:schemeClr val="lt1">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l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u="sng" kern="1200"/>
            <a:t>STRENGHTS</a:t>
          </a:r>
        </a:p>
        <a:p>
          <a:pPr lvl="0" algn="ctr" defTabSz="622300">
            <a:lnSpc>
              <a:spcPct val="90000"/>
            </a:lnSpc>
            <a:spcBef>
              <a:spcPct val="0"/>
            </a:spcBef>
            <a:spcAft>
              <a:spcPct val="35000"/>
            </a:spcAft>
          </a:pPr>
          <a:r>
            <a:rPr lang="en-US" sz="1100" b="1" kern="1200"/>
            <a:t>- </a:t>
          </a:r>
          <a:r>
            <a:rPr lang="en-US" sz="1400" b="0" kern="1200">
              <a:latin typeface="+mj-lt"/>
            </a:rPr>
            <a:t>Helps Lecturers to know and Identify Students physicaly.</a:t>
          </a:r>
        </a:p>
        <a:p>
          <a:pPr lvl="0" algn="ctr" defTabSz="622300">
            <a:lnSpc>
              <a:spcPct val="90000"/>
            </a:lnSpc>
            <a:spcBef>
              <a:spcPct val="0"/>
            </a:spcBef>
            <a:spcAft>
              <a:spcPct val="35000"/>
            </a:spcAft>
          </a:pPr>
          <a:r>
            <a:rPr lang="en-US" sz="1400" b="0" kern="1200">
              <a:latin typeface="+mj-lt"/>
            </a:rPr>
            <a:t>- Avoid Misunderstanding</a:t>
          </a:r>
          <a:endParaRPr lang="en-ZA" sz="1400" b="0" kern="1200">
            <a:latin typeface="+mj-lt"/>
          </a:endParaRPr>
        </a:p>
        <a:p>
          <a:pPr lvl="0" algn="ctr" defTabSz="622300">
            <a:lnSpc>
              <a:spcPct val="90000"/>
            </a:lnSpc>
            <a:spcBef>
              <a:spcPct val="0"/>
            </a:spcBef>
            <a:spcAft>
              <a:spcPct val="35000"/>
            </a:spcAft>
          </a:pPr>
          <a:endParaRPr lang="en-US" sz="1400" b="1" kern="1200"/>
        </a:p>
      </dsp:txBody>
      <dsp:txXfrm rot="5400000">
        <a:off x="0" y="0"/>
        <a:ext cx="3219449" cy="1985962"/>
      </dsp:txXfrm>
    </dsp:sp>
    <dsp:sp modelId="{42989A80-733B-4E92-A748-4C67076359A9}">
      <dsp:nvSpPr>
        <dsp:cNvPr id="0" name=""/>
        <dsp:cNvSpPr/>
      </dsp:nvSpPr>
      <dsp:spPr>
        <a:xfrm>
          <a:off x="3219449" y="0"/>
          <a:ext cx="3219449" cy="2647949"/>
        </a:xfrm>
        <a:prstGeom prst="round1Rect">
          <a:avLst/>
        </a:prstGeom>
        <a:gradFill rotWithShape="0">
          <a:gsLst>
            <a:gs pos="0">
              <a:schemeClr val="lt1">
                <a:hueOff val="0"/>
                <a:satOff val="0"/>
                <a:lumOff val="0"/>
                <a:alphaOff val="0"/>
                <a:tint val="100000"/>
                <a:shade val="75000"/>
                <a:satMod val="160000"/>
              </a:schemeClr>
            </a:gs>
            <a:gs pos="62000">
              <a:schemeClr val="lt1">
                <a:hueOff val="0"/>
                <a:satOff val="0"/>
                <a:lumOff val="0"/>
                <a:alphaOff val="0"/>
                <a:tint val="100000"/>
                <a:shade val="100000"/>
                <a:satMod val="125000"/>
              </a:schemeClr>
            </a:gs>
            <a:gs pos="100000">
              <a:schemeClr val="lt1">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l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u="sng" kern="1200"/>
            <a:t>WEAKENESSES</a:t>
          </a:r>
        </a:p>
        <a:p>
          <a:pPr lvl="0" algn="ctr" defTabSz="622300">
            <a:lnSpc>
              <a:spcPct val="90000"/>
            </a:lnSpc>
            <a:spcBef>
              <a:spcPct val="0"/>
            </a:spcBef>
            <a:spcAft>
              <a:spcPct val="35000"/>
            </a:spcAft>
          </a:pPr>
          <a:r>
            <a:rPr lang="en-US" sz="1000" kern="1200"/>
            <a:t>- </a:t>
          </a:r>
          <a:r>
            <a:rPr lang="en-US" sz="1400" b="0" kern="1200">
              <a:latin typeface="+mj-lt"/>
            </a:rPr>
            <a:t>Time consuminng for Students</a:t>
          </a:r>
        </a:p>
        <a:p>
          <a:pPr lvl="0" algn="ctr" defTabSz="622300">
            <a:lnSpc>
              <a:spcPct val="90000"/>
            </a:lnSpc>
            <a:spcBef>
              <a:spcPct val="0"/>
            </a:spcBef>
            <a:spcAft>
              <a:spcPct val="35000"/>
            </a:spcAft>
          </a:pPr>
          <a:r>
            <a:rPr lang="en-US" sz="1400" b="0" kern="1200">
              <a:latin typeface="+mj-lt"/>
            </a:rPr>
            <a:t>-  </a:t>
          </a:r>
          <a:r>
            <a:rPr lang="en-ZA" sz="1400" b="0" kern="1200">
              <a:latin typeface="+mj-lt"/>
            </a:rPr>
            <a:t>It easy to miss emails when you have a lot of them to look at</a:t>
          </a:r>
        </a:p>
        <a:p>
          <a:pPr lvl="0" algn="ctr" defTabSz="622300">
            <a:lnSpc>
              <a:spcPct val="90000"/>
            </a:lnSpc>
            <a:spcBef>
              <a:spcPct val="0"/>
            </a:spcBef>
            <a:spcAft>
              <a:spcPct val="35000"/>
            </a:spcAft>
          </a:pPr>
          <a:r>
            <a:rPr lang="en-ZA" sz="1400" b="0" kern="1200">
              <a:latin typeface="+mj-lt"/>
            </a:rPr>
            <a:t>-  Supervisors need to be at the campus each time Students need or want to consult.</a:t>
          </a:r>
          <a:endParaRPr lang="en-US" sz="1400" b="0" kern="1200">
            <a:latin typeface="+mj-lt"/>
          </a:endParaRPr>
        </a:p>
      </dsp:txBody>
      <dsp:txXfrm>
        <a:off x="3219449" y="0"/>
        <a:ext cx="3219449" cy="1985962"/>
      </dsp:txXfrm>
    </dsp:sp>
    <dsp:sp modelId="{DCDDD3ED-8930-42BB-9BC4-55FF427DA012}">
      <dsp:nvSpPr>
        <dsp:cNvPr id="0" name=""/>
        <dsp:cNvSpPr/>
      </dsp:nvSpPr>
      <dsp:spPr>
        <a:xfrm rot="10800000">
          <a:off x="11171" y="2647949"/>
          <a:ext cx="3219449" cy="2647949"/>
        </a:xfrm>
        <a:prstGeom prst="round1Rect">
          <a:avLst/>
        </a:prstGeom>
        <a:gradFill rotWithShape="0">
          <a:gsLst>
            <a:gs pos="0">
              <a:schemeClr val="lt1">
                <a:hueOff val="0"/>
                <a:satOff val="0"/>
                <a:lumOff val="0"/>
                <a:alphaOff val="0"/>
                <a:tint val="100000"/>
                <a:shade val="75000"/>
                <a:satMod val="160000"/>
              </a:schemeClr>
            </a:gs>
            <a:gs pos="62000">
              <a:schemeClr val="lt1">
                <a:hueOff val="0"/>
                <a:satOff val="0"/>
                <a:lumOff val="0"/>
                <a:alphaOff val="0"/>
                <a:tint val="100000"/>
                <a:shade val="100000"/>
                <a:satMod val="125000"/>
              </a:schemeClr>
            </a:gs>
            <a:gs pos="100000">
              <a:schemeClr val="lt1">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l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u="sng" kern="1200"/>
            <a:t>OPPORTUNITIES</a:t>
          </a:r>
        </a:p>
        <a:p>
          <a:pPr lvl="0" algn="ctr" defTabSz="622300">
            <a:lnSpc>
              <a:spcPct val="90000"/>
            </a:lnSpc>
            <a:spcBef>
              <a:spcPct val="0"/>
            </a:spcBef>
            <a:spcAft>
              <a:spcPct val="35000"/>
            </a:spcAft>
          </a:pPr>
          <a:r>
            <a:rPr lang="en-US" sz="1400" b="0" u="none" kern="1200"/>
            <a:t>- </a:t>
          </a:r>
          <a:r>
            <a:rPr lang="en-US" sz="1400" b="0" u="none" kern="1200">
              <a:latin typeface="+mj-lt"/>
            </a:rPr>
            <a:t>Create a system that will be decicated for academic researches.</a:t>
          </a:r>
        </a:p>
        <a:p>
          <a:pPr lvl="0" algn="ctr" defTabSz="622300">
            <a:lnSpc>
              <a:spcPct val="90000"/>
            </a:lnSpc>
            <a:spcBef>
              <a:spcPct val="0"/>
            </a:spcBef>
            <a:spcAft>
              <a:spcPct val="35000"/>
            </a:spcAft>
          </a:pPr>
          <a:r>
            <a:rPr lang="en-US" sz="1400" b="0" u="none" kern="1200">
              <a:latin typeface="+mj-lt"/>
            </a:rPr>
            <a:t>- Create a communication platform or application that will connect both student and supervisor</a:t>
          </a:r>
        </a:p>
      </dsp:txBody>
      <dsp:txXfrm rot="10800000">
        <a:off x="11171" y="3309937"/>
        <a:ext cx="3219449" cy="1985962"/>
      </dsp:txXfrm>
    </dsp:sp>
    <dsp:sp modelId="{39A6E66C-9D7E-4B07-A5C0-DE5AC73302E2}">
      <dsp:nvSpPr>
        <dsp:cNvPr id="0" name=""/>
        <dsp:cNvSpPr/>
      </dsp:nvSpPr>
      <dsp:spPr>
        <a:xfrm rot="5400000">
          <a:off x="3505200" y="2362199"/>
          <a:ext cx="2647949" cy="3219449"/>
        </a:xfrm>
        <a:prstGeom prst="round1Rect">
          <a:avLst/>
        </a:prstGeom>
        <a:gradFill rotWithShape="0">
          <a:gsLst>
            <a:gs pos="0">
              <a:schemeClr val="lt1">
                <a:hueOff val="0"/>
                <a:satOff val="0"/>
                <a:lumOff val="0"/>
                <a:alphaOff val="0"/>
                <a:tint val="100000"/>
                <a:shade val="75000"/>
                <a:satMod val="160000"/>
              </a:schemeClr>
            </a:gs>
            <a:gs pos="62000">
              <a:schemeClr val="lt1">
                <a:hueOff val="0"/>
                <a:satOff val="0"/>
                <a:lumOff val="0"/>
                <a:alphaOff val="0"/>
                <a:tint val="100000"/>
                <a:shade val="100000"/>
                <a:satMod val="125000"/>
              </a:schemeClr>
            </a:gs>
            <a:gs pos="100000">
              <a:schemeClr val="lt1">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l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US" sz="1400" b="1" u="sng" kern="1200"/>
            <a:t>THREATS</a:t>
          </a:r>
        </a:p>
        <a:p>
          <a:pPr lvl="0" algn="ctr" defTabSz="622300">
            <a:lnSpc>
              <a:spcPct val="90000"/>
            </a:lnSpc>
            <a:spcBef>
              <a:spcPct val="0"/>
            </a:spcBef>
            <a:spcAft>
              <a:spcPct val="35000"/>
            </a:spcAft>
          </a:pPr>
          <a:r>
            <a:rPr lang="en-ZA" sz="1500" kern="1200"/>
            <a:t>- </a:t>
          </a:r>
          <a:r>
            <a:rPr lang="en-ZA" sz="1400" kern="1200">
              <a:latin typeface="+mj-lt"/>
            </a:rPr>
            <a:t>Lack of resources: competent Analysts or developers, devices or data, financement</a:t>
          </a:r>
        </a:p>
      </dsp:txBody>
      <dsp:txXfrm rot="-5400000">
        <a:off x="3219450" y="3309936"/>
        <a:ext cx="3219449" cy="1985962"/>
      </dsp:txXfrm>
    </dsp:sp>
    <dsp:sp modelId="{EFEC0869-80E8-4BCC-9DA1-A81B7E17A625}">
      <dsp:nvSpPr>
        <dsp:cNvPr id="0" name=""/>
        <dsp:cNvSpPr/>
      </dsp:nvSpPr>
      <dsp:spPr>
        <a:xfrm>
          <a:off x="2253614" y="1985962"/>
          <a:ext cx="1931670" cy="1323974"/>
        </a:xfrm>
        <a:prstGeom prst="roundRect">
          <a:avLst/>
        </a:prstGeom>
        <a:gradFill rotWithShape="0">
          <a:gsLst>
            <a:gs pos="0">
              <a:schemeClr val="dk1">
                <a:tint val="60000"/>
                <a:hueOff val="0"/>
                <a:satOff val="0"/>
                <a:lumOff val="0"/>
                <a:alphaOff val="0"/>
                <a:tint val="100000"/>
                <a:shade val="75000"/>
                <a:satMod val="160000"/>
              </a:schemeClr>
            </a:gs>
            <a:gs pos="62000">
              <a:schemeClr val="dk1">
                <a:tint val="60000"/>
                <a:hueOff val="0"/>
                <a:satOff val="0"/>
                <a:lumOff val="0"/>
                <a:alphaOff val="0"/>
                <a:tint val="100000"/>
                <a:shade val="100000"/>
                <a:satMod val="125000"/>
              </a:schemeClr>
            </a:gs>
            <a:gs pos="100000">
              <a:schemeClr val="dk1">
                <a:tint val="60000"/>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dk1">
              <a:tint val="60000"/>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b="1" kern="1200"/>
            <a:t>S.W.O.T</a:t>
          </a:r>
        </a:p>
        <a:p>
          <a:pPr lvl="0" algn="ctr" defTabSz="800100">
            <a:lnSpc>
              <a:spcPct val="90000"/>
            </a:lnSpc>
            <a:spcBef>
              <a:spcPct val="0"/>
            </a:spcBef>
            <a:spcAft>
              <a:spcPct val="35000"/>
            </a:spcAft>
          </a:pPr>
          <a:r>
            <a:rPr lang="en-US" sz="1800" b="1" kern="1200"/>
            <a:t>Alanayis</a:t>
          </a:r>
        </a:p>
      </dsp:txBody>
      <dsp:txXfrm>
        <a:off x="2318245" y="2050593"/>
        <a:ext cx="1802408" cy="11947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5317F0-24DC-4ED4-9CBA-4EA5B07E6F03}">
      <dsp:nvSpPr>
        <dsp:cNvPr id="0" name=""/>
        <dsp:cNvSpPr/>
      </dsp:nvSpPr>
      <dsp:spPr>
        <a:xfrm>
          <a:off x="5511833" y="2913935"/>
          <a:ext cx="2157200" cy="1397376"/>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a:outerShdw blurRad="50800" dist="38100" dir="5400000" rotWithShape="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dk1">
              <a:alpha val="90000"/>
              <a:tint val="40000"/>
              <a:hueOff val="0"/>
              <a:satOff val="0"/>
              <a:lumOff val="0"/>
              <a:alphaOff val="0"/>
              <a:tint val="100000"/>
              <a:shade val="100000"/>
              <a:satMod val="100000"/>
            </a:schemeClr>
          </a:contourClr>
        </a:sp3d>
      </dsp:spPr>
      <dsp:style>
        <a:lnRef idx="1">
          <a:scrgbClr r="0" g="0" b="0"/>
        </a:lnRef>
        <a:fillRef idx="1">
          <a:scrgbClr r="0" g="0" b="0"/>
        </a:fillRef>
        <a:effectRef idx="2">
          <a:scrgbClr r="0" g="0" b="0"/>
        </a:effectRef>
        <a:fontRef idx="minor"/>
      </dsp:style>
      <dsp:txBody>
        <a:bodyPr spcFirstLastPara="0" vert="horz" wrap="square" lIns="57150" tIns="57150" rIns="57150" bIns="57150" numCol="1" spcCol="1270" anchor="t" anchorCtr="0">
          <a:noAutofit/>
        </a:bodyPr>
        <a:lstStyle/>
        <a:p>
          <a:pPr marL="114300" lvl="1" indent="-114300" algn="l" defTabSz="533400">
            <a:lnSpc>
              <a:spcPct val="90000"/>
            </a:lnSpc>
            <a:spcBef>
              <a:spcPct val="0"/>
            </a:spcBef>
            <a:spcAft>
              <a:spcPct val="15000"/>
            </a:spcAft>
            <a:buChar char="••"/>
          </a:pPr>
          <a:r>
            <a:rPr lang="en-US" sz="1200" kern="1200"/>
            <a:t>Research DNA will </a:t>
          </a:r>
          <a:r>
            <a:rPr lang="en-ZA" sz="1200" b="0" i="0" kern="1200"/>
            <a:t>be implemented within existing legal and </a:t>
          </a:r>
          <a:r>
            <a:rPr lang="en-ZA" sz="1200" b="1" i="0" kern="1200"/>
            <a:t>contractual obligations</a:t>
          </a:r>
          <a:r>
            <a:rPr lang="en-ZA" sz="1200" b="0" i="0" kern="1200"/>
            <a:t>.</a:t>
          </a:r>
          <a:endParaRPr lang="en-US" sz="1200" kern="1200"/>
        </a:p>
      </dsp:txBody>
      <dsp:txXfrm>
        <a:off x="6189689" y="3293975"/>
        <a:ext cx="1448648" cy="986640"/>
      </dsp:txXfrm>
    </dsp:sp>
    <dsp:sp modelId="{AFAF4CFB-EDF3-4E42-AA43-28CC1950952B}">
      <dsp:nvSpPr>
        <dsp:cNvPr id="0" name=""/>
        <dsp:cNvSpPr/>
      </dsp:nvSpPr>
      <dsp:spPr>
        <a:xfrm>
          <a:off x="1051781" y="3034976"/>
          <a:ext cx="2157200" cy="1397376"/>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a:outerShdw blurRad="50800" dist="38100" dir="5400000" rotWithShape="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dk1">
              <a:alpha val="90000"/>
              <a:tint val="40000"/>
              <a:hueOff val="0"/>
              <a:satOff val="0"/>
              <a:lumOff val="0"/>
              <a:alphaOff val="0"/>
              <a:tint val="100000"/>
              <a:shade val="100000"/>
              <a:satMod val="100000"/>
            </a:schemeClr>
          </a:contourClr>
        </a:sp3d>
      </dsp:spPr>
      <dsp:style>
        <a:lnRef idx="1">
          <a:scrgbClr r="0" g="0" b="0"/>
        </a:lnRef>
        <a:fillRef idx="1">
          <a:scrgbClr r="0" g="0" b="0"/>
        </a:fillRef>
        <a:effectRef idx="2">
          <a:scrgbClr r="0" g="0" b="0"/>
        </a:effectRef>
        <a:fontRef idx="minor"/>
      </dsp:style>
      <dsp:txBody>
        <a:bodyPr spcFirstLastPara="0" vert="horz" wrap="square" lIns="57150" tIns="57150" rIns="57150" bIns="57150" numCol="1" spcCol="1270" anchor="t" anchorCtr="0">
          <a:noAutofit/>
        </a:bodyPr>
        <a:lstStyle/>
        <a:p>
          <a:pPr marL="114300" lvl="1" indent="-114300" algn="l" defTabSz="533400">
            <a:lnSpc>
              <a:spcPct val="90000"/>
            </a:lnSpc>
            <a:spcBef>
              <a:spcPct val="0"/>
            </a:spcBef>
            <a:spcAft>
              <a:spcPct val="15000"/>
            </a:spcAft>
            <a:buChar char="••"/>
          </a:pPr>
          <a:r>
            <a:rPr lang="en-US" sz="1200" kern="1200"/>
            <a:t>The project will cost more than R80000 </a:t>
          </a:r>
        </a:p>
      </dsp:txBody>
      <dsp:txXfrm>
        <a:off x="1082477" y="3415016"/>
        <a:ext cx="1448648" cy="986640"/>
      </dsp:txXfrm>
    </dsp:sp>
    <dsp:sp modelId="{F4B113AB-E5A0-4AF5-9357-6E4FECECC0C7}">
      <dsp:nvSpPr>
        <dsp:cNvPr id="0" name=""/>
        <dsp:cNvSpPr/>
      </dsp:nvSpPr>
      <dsp:spPr>
        <a:xfrm>
          <a:off x="5501996" y="113369"/>
          <a:ext cx="2157200" cy="1619363"/>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a:outerShdw blurRad="50800" dist="38100" dir="5400000" rotWithShape="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dk1">
              <a:alpha val="90000"/>
              <a:tint val="40000"/>
              <a:hueOff val="0"/>
              <a:satOff val="0"/>
              <a:lumOff val="0"/>
              <a:alphaOff val="0"/>
              <a:tint val="100000"/>
              <a:shade val="100000"/>
              <a:satMod val="100000"/>
            </a:schemeClr>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t" anchorCtr="0">
          <a:noAutofit/>
        </a:bodyPr>
        <a:lstStyle/>
        <a:p>
          <a:pPr marL="57150" lvl="1" indent="-57150" algn="l" defTabSz="488950">
            <a:lnSpc>
              <a:spcPct val="90000"/>
            </a:lnSpc>
            <a:spcBef>
              <a:spcPct val="0"/>
            </a:spcBef>
            <a:spcAft>
              <a:spcPct val="15000"/>
            </a:spcAft>
            <a:buChar char="••"/>
          </a:pPr>
          <a:r>
            <a:rPr lang="en-US" sz="1100" kern="1200"/>
            <a:t>As a web Application Research DNA will be </a:t>
          </a:r>
          <a:r>
            <a:rPr lang="en-US" sz="1100" b="1" kern="1200"/>
            <a:t>very easy to use and maintain</a:t>
          </a:r>
        </a:p>
        <a:p>
          <a:pPr marL="57150" lvl="1" indent="-57150" algn="l" defTabSz="488950">
            <a:lnSpc>
              <a:spcPct val="90000"/>
            </a:lnSpc>
            <a:spcBef>
              <a:spcPct val="0"/>
            </a:spcBef>
            <a:spcAft>
              <a:spcPct val="15000"/>
            </a:spcAft>
            <a:buChar char="••"/>
          </a:pPr>
          <a:r>
            <a:rPr lang="en-US" sz="1100" kern="1200"/>
            <a:t>The Users could access the system every where and anytime using any electronic devices</a:t>
          </a:r>
        </a:p>
      </dsp:txBody>
      <dsp:txXfrm>
        <a:off x="6184728" y="148941"/>
        <a:ext cx="1438896" cy="1143378"/>
      </dsp:txXfrm>
    </dsp:sp>
    <dsp:sp modelId="{93B75487-DE84-4A69-98DA-63CC5C259D8C}">
      <dsp:nvSpPr>
        <dsp:cNvPr id="0" name=""/>
        <dsp:cNvSpPr/>
      </dsp:nvSpPr>
      <dsp:spPr>
        <a:xfrm>
          <a:off x="1061100" y="127119"/>
          <a:ext cx="2157200" cy="1646668"/>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a:outerShdw blurRad="50800" dist="38100" dir="5400000" rotWithShape="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dk1">
              <a:alpha val="90000"/>
              <a:tint val="40000"/>
              <a:hueOff val="0"/>
              <a:satOff val="0"/>
              <a:lumOff val="0"/>
              <a:alphaOff val="0"/>
              <a:tint val="100000"/>
              <a:shade val="100000"/>
              <a:satMod val="100000"/>
            </a:schemeClr>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t" anchorCtr="0">
          <a:noAutofit/>
        </a:bodyPr>
        <a:lstStyle/>
        <a:p>
          <a:pPr marL="57150" lvl="1" indent="-57150" algn="l" defTabSz="488950">
            <a:lnSpc>
              <a:spcPct val="90000"/>
            </a:lnSpc>
            <a:spcBef>
              <a:spcPct val="0"/>
            </a:spcBef>
            <a:spcAft>
              <a:spcPct val="15000"/>
            </a:spcAft>
            <a:buChar char="••"/>
          </a:pPr>
          <a:r>
            <a:rPr lang="en-ZA" sz="1100" b="0" i="0" kern="1200"/>
            <a:t>It takes </a:t>
          </a:r>
          <a:r>
            <a:rPr lang="en-ZA" sz="1100" b="1" i="0" kern="1200"/>
            <a:t>4 to 9 months</a:t>
          </a:r>
          <a:r>
            <a:rPr lang="en-ZA" sz="1100" b="0" i="0" kern="1200"/>
            <a:t> to create a fully functional and fairly complex software.</a:t>
          </a:r>
          <a:endParaRPr lang="en-US" sz="1100" kern="1200"/>
        </a:p>
        <a:p>
          <a:pPr marL="57150" lvl="1" indent="-57150" algn="l" defTabSz="488950">
            <a:lnSpc>
              <a:spcPct val="90000"/>
            </a:lnSpc>
            <a:spcBef>
              <a:spcPct val="0"/>
            </a:spcBef>
            <a:spcAft>
              <a:spcPct val="15000"/>
            </a:spcAft>
            <a:buChar char="••"/>
          </a:pPr>
          <a:r>
            <a:rPr lang="en-US" sz="1100" kern="1200"/>
            <a:t>The time given to our project: </a:t>
          </a:r>
          <a:r>
            <a:rPr lang="en-US" sz="1100" b="1" kern="1200"/>
            <a:t>6 months</a:t>
          </a:r>
        </a:p>
      </dsp:txBody>
      <dsp:txXfrm>
        <a:off x="1097272" y="163291"/>
        <a:ext cx="1437696" cy="1162657"/>
      </dsp:txXfrm>
    </dsp:sp>
    <dsp:sp modelId="{81745E89-FFF3-4AE9-B897-C86629693DA4}">
      <dsp:nvSpPr>
        <dsp:cNvPr id="0" name=""/>
        <dsp:cNvSpPr/>
      </dsp:nvSpPr>
      <dsp:spPr>
        <a:xfrm>
          <a:off x="2337469" y="280069"/>
          <a:ext cx="1890825" cy="1890825"/>
        </a:xfrm>
        <a:prstGeom prst="pieWedge">
          <a:avLst/>
        </a:prstGeom>
        <a:gradFill rotWithShape="0">
          <a:gsLst>
            <a:gs pos="0">
              <a:schemeClr val="lt1">
                <a:hueOff val="0"/>
                <a:satOff val="0"/>
                <a:lumOff val="0"/>
                <a:alphaOff val="0"/>
                <a:tint val="100000"/>
                <a:shade val="75000"/>
                <a:satMod val="160000"/>
              </a:schemeClr>
            </a:gs>
            <a:gs pos="62000">
              <a:schemeClr val="lt1">
                <a:hueOff val="0"/>
                <a:satOff val="0"/>
                <a:lumOff val="0"/>
                <a:alphaOff val="0"/>
                <a:tint val="100000"/>
                <a:shade val="100000"/>
                <a:satMod val="125000"/>
              </a:schemeClr>
            </a:gs>
            <a:gs pos="100000">
              <a:schemeClr val="lt1">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l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Schedule Feasibility</a:t>
          </a:r>
        </a:p>
      </dsp:txBody>
      <dsp:txXfrm>
        <a:off x="2891279" y="833879"/>
        <a:ext cx="1337015" cy="1337015"/>
      </dsp:txXfrm>
    </dsp:sp>
    <dsp:sp modelId="{692D7D2D-E8A3-4271-9E07-F93920C621C1}">
      <dsp:nvSpPr>
        <dsp:cNvPr id="0" name=""/>
        <dsp:cNvSpPr/>
      </dsp:nvSpPr>
      <dsp:spPr>
        <a:xfrm rot="5400000">
          <a:off x="4315630" y="280069"/>
          <a:ext cx="1890825" cy="1890825"/>
        </a:xfrm>
        <a:prstGeom prst="pieWedge">
          <a:avLst/>
        </a:prstGeom>
        <a:gradFill rotWithShape="0">
          <a:gsLst>
            <a:gs pos="0">
              <a:schemeClr val="lt1">
                <a:hueOff val="0"/>
                <a:satOff val="0"/>
                <a:lumOff val="0"/>
                <a:alphaOff val="0"/>
                <a:tint val="100000"/>
                <a:shade val="75000"/>
                <a:satMod val="160000"/>
              </a:schemeClr>
            </a:gs>
            <a:gs pos="62000">
              <a:schemeClr val="lt1">
                <a:hueOff val="0"/>
                <a:satOff val="0"/>
                <a:lumOff val="0"/>
                <a:alphaOff val="0"/>
                <a:tint val="100000"/>
                <a:shade val="100000"/>
                <a:satMod val="125000"/>
              </a:schemeClr>
            </a:gs>
            <a:gs pos="100000">
              <a:schemeClr val="lt1">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l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Operational Feasibility</a:t>
          </a:r>
        </a:p>
      </dsp:txBody>
      <dsp:txXfrm rot="-5400000">
        <a:off x="4315630" y="833879"/>
        <a:ext cx="1337015" cy="1337015"/>
      </dsp:txXfrm>
    </dsp:sp>
    <dsp:sp modelId="{C5366302-C900-4FA1-9F5B-E3C187FAFEF3}">
      <dsp:nvSpPr>
        <dsp:cNvPr id="0" name=""/>
        <dsp:cNvSpPr/>
      </dsp:nvSpPr>
      <dsp:spPr>
        <a:xfrm rot="10800000">
          <a:off x="4315630" y="2258230"/>
          <a:ext cx="1890825" cy="1890825"/>
        </a:xfrm>
        <a:prstGeom prst="pieWedge">
          <a:avLst/>
        </a:prstGeom>
        <a:gradFill rotWithShape="0">
          <a:gsLst>
            <a:gs pos="0">
              <a:schemeClr val="lt1">
                <a:hueOff val="0"/>
                <a:satOff val="0"/>
                <a:lumOff val="0"/>
                <a:alphaOff val="0"/>
                <a:tint val="100000"/>
                <a:shade val="75000"/>
                <a:satMod val="160000"/>
              </a:schemeClr>
            </a:gs>
            <a:gs pos="62000">
              <a:schemeClr val="lt1">
                <a:hueOff val="0"/>
                <a:satOff val="0"/>
                <a:lumOff val="0"/>
                <a:alphaOff val="0"/>
                <a:tint val="100000"/>
                <a:shade val="100000"/>
                <a:satMod val="125000"/>
              </a:schemeClr>
            </a:gs>
            <a:gs pos="100000">
              <a:schemeClr val="lt1">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l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Legal Feasibility</a:t>
          </a:r>
        </a:p>
      </dsp:txBody>
      <dsp:txXfrm rot="10800000">
        <a:off x="4315630" y="2258230"/>
        <a:ext cx="1337015" cy="1337015"/>
      </dsp:txXfrm>
    </dsp:sp>
    <dsp:sp modelId="{DBDC5912-7BBF-436C-81CF-56CF762BCC2B}">
      <dsp:nvSpPr>
        <dsp:cNvPr id="0" name=""/>
        <dsp:cNvSpPr/>
      </dsp:nvSpPr>
      <dsp:spPr>
        <a:xfrm rot="16200000">
          <a:off x="2337469" y="2258230"/>
          <a:ext cx="1890825" cy="1890825"/>
        </a:xfrm>
        <a:prstGeom prst="pieWedge">
          <a:avLst/>
        </a:prstGeom>
        <a:gradFill rotWithShape="0">
          <a:gsLst>
            <a:gs pos="0">
              <a:schemeClr val="lt1">
                <a:hueOff val="0"/>
                <a:satOff val="0"/>
                <a:lumOff val="0"/>
                <a:alphaOff val="0"/>
                <a:tint val="100000"/>
                <a:shade val="75000"/>
                <a:satMod val="160000"/>
              </a:schemeClr>
            </a:gs>
            <a:gs pos="62000">
              <a:schemeClr val="lt1">
                <a:hueOff val="0"/>
                <a:satOff val="0"/>
                <a:lumOff val="0"/>
                <a:alphaOff val="0"/>
                <a:tint val="100000"/>
                <a:shade val="100000"/>
                <a:satMod val="125000"/>
              </a:schemeClr>
            </a:gs>
            <a:gs pos="100000">
              <a:schemeClr val="lt1">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l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120904" tIns="120904" rIns="120904" bIns="120904" numCol="1" spcCol="1270" anchor="ctr" anchorCtr="0">
          <a:noAutofit/>
        </a:bodyPr>
        <a:lstStyle/>
        <a:p>
          <a:pPr lvl="0" algn="ctr" defTabSz="755650">
            <a:lnSpc>
              <a:spcPct val="90000"/>
            </a:lnSpc>
            <a:spcBef>
              <a:spcPct val="0"/>
            </a:spcBef>
            <a:spcAft>
              <a:spcPct val="35000"/>
            </a:spcAft>
          </a:pPr>
          <a:r>
            <a:rPr lang="en-US" sz="1700" kern="1200"/>
            <a:t>Economic Feasibility</a:t>
          </a:r>
        </a:p>
      </dsp:txBody>
      <dsp:txXfrm rot="5400000">
        <a:off x="2891279" y="2258230"/>
        <a:ext cx="1337015" cy="1337015"/>
      </dsp:txXfrm>
    </dsp:sp>
    <dsp:sp modelId="{A2D0EC98-E918-499C-812C-61B80149A5B3}">
      <dsp:nvSpPr>
        <dsp:cNvPr id="0" name=""/>
        <dsp:cNvSpPr/>
      </dsp:nvSpPr>
      <dsp:spPr>
        <a:xfrm>
          <a:off x="3945544" y="1821550"/>
          <a:ext cx="652836" cy="567684"/>
        </a:xfrm>
        <a:prstGeom prst="circularArrow">
          <a:avLst/>
        </a:prstGeom>
        <a:gradFill rotWithShape="0">
          <a:gsLst>
            <a:gs pos="0">
              <a:schemeClr val="dk1">
                <a:tint val="60000"/>
                <a:hueOff val="0"/>
                <a:satOff val="0"/>
                <a:lumOff val="0"/>
                <a:alphaOff val="0"/>
                <a:tint val="100000"/>
                <a:shade val="75000"/>
                <a:satMod val="160000"/>
              </a:schemeClr>
            </a:gs>
            <a:gs pos="62000">
              <a:schemeClr val="dk1">
                <a:tint val="60000"/>
                <a:hueOff val="0"/>
                <a:satOff val="0"/>
                <a:lumOff val="0"/>
                <a:alphaOff val="0"/>
                <a:tint val="100000"/>
                <a:shade val="100000"/>
                <a:satMod val="125000"/>
              </a:schemeClr>
            </a:gs>
            <a:gs pos="100000">
              <a:schemeClr val="dk1">
                <a:tint val="60000"/>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dk1">
              <a:tint val="60000"/>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dsp:style>
    </dsp:sp>
    <dsp:sp modelId="{3900CE5D-4360-4E27-803B-F9A501210B48}">
      <dsp:nvSpPr>
        <dsp:cNvPr id="0" name=""/>
        <dsp:cNvSpPr/>
      </dsp:nvSpPr>
      <dsp:spPr>
        <a:xfrm rot="10800000">
          <a:off x="3945544" y="2039890"/>
          <a:ext cx="652836" cy="567684"/>
        </a:xfrm>
        <a:prstGeom prst="circularArrow">
          <a:avLst/>
        </a:prstGeom>
        <a:gradFill rotWithShape="0">
          <a:gsLst>
            <a:gs pos="0">
              <a:schemeClr val="dk1">
                <a:tint val="60000"/>
                <a:hueOff val="0"/>
                <a:satOff val="0"/>
                <a:lumOff val="0"/>
                <a:alphaOff val="0"/>
                <a:tint val="100000"/>
                <a:shade val="75000"/>
                <a:satMod val="160000"/>
              </a:schemeClr>
            </a:gs>
            <a:gs pos="62000">
              <a:schemeClr val="dk1">
                <a:tint val="60000"/>
                <a:hueOff val="0"/>
                <a:satOff val="0"/>
                <a:lumOff val="0"/>
                <a:alphaOff val="0"/>
                <a:tint val="100000"/>
                <a:shade val="100000"/>
                <a:satMod val="125000"/>
              </a:schemeClr>
            </a:gs>
            <a:gs pos="100000">
              <a:schemeClr val="dk1">
                <a:tint val="60000"/>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dk1">
              <a:tint val="60000"/>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49E1D5-426C-4885-9A5F-B9422716E3B3}">
      <dsp:nvSpPr>
        <dsp:cNvPr id="0" name=""/>
        <dsp:cNvSpPr/>
      </dsp:nvSpPr>
      <dsp:spPr>
        <a:xfrm>
          <a:off x="1373780" y="394431"/>
          <a:ext cx="2634257" cy="2634257"/>
        </a:xfrm>
        <a:prstGeom prst="blockArc">
          <a:avLst>
            <a:gd name="adj1" fmla="val 7451901"/>
            <a:gd name="adj2" fmla="val 16339762"/>
            <a:gd name="adj3" fmla="val 4644"/>
          </a:avLst>
        </a:prstGeom>
        <a:gradFill rotWithShape="0">
          <a:gsLst>
            <a:gs pos="0">
              <a:schemeClr val="dk1">
                <a:tint val="60000"/>
                <a:hueOff val="0"/>
                <a:satOff val="0"/>
                <a:lumOff val="0"/>
                <a:alphaOff val="0"/>
                <a:tint val="65000"/>
                <a:shade val="100000"/>
                <a:satMod val="133000"/>
              </a:schemeClr>
            </a:gs>
            <a:gs pos="15000">
              <a:schemeClr val="dk1">
                <a:tint val="60000"/>
                <a:hueOff val="0"/>
                <a:satOff val="0"/>
                <a:lumOff val="0"/>
                <a:alphaOff val="0"/>
                <a:tint val="50000"/>
                <a:shade val="100000"/>
                <a:satMod val="140000"/>
              </a:schemeClr>
            </a:gs>
            <a:gs pos="100000">
              <a:schemeClr val="dk1">
                <a:tint val="60000"/>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dsp:spPr>
      <dsp:style>
        <a:lnRef idx="0">
          <a:scrgbClr r="0" g="0" b="0"/>
        </a:lnRef>
        <a:fillRef idx="2">
          <a:scrgbClr r="0" g="0" b="0"/>
        </a:fillRef>
        <a:effectRef idx="1">
          <a:scrgbClr r="0" g="0" b="0"/>
        </a:effectRef>
        <a:fontRef idx="minor">
          <a:schemeClr val="dk1"/>
        </a:fontRef>
      </dsp:style>
    </dsp:sp>
    <dsp:sp modelId="{018FCA0A-FBE8-4614-BD20-2C75486E8D59}">
      <dsp:nvSpPr>
        <dsp:cNvPr id="0" name=""/>
        <dsp:cNvSpPr/>
      </dsp:nvSpPr>
      <dsp:spPr>
        <a:xfrm>
          <a:off x="1445035" y="446513"/>
          <a:ext cx="2634257" cy="2634257"/>
        </a:xfrm>
        <a:prstGeom prst="blockArc">
          <a:avLst>
            <a:gd name="adj1" fmla="val 1118604"/>
            <a:gd name="adj2" fmla="val 7687784"/>
            <a:gd name="adj3" fmla="val 4644"/>
          </a:avLst>
        </a:prstGeom>
        <a:gradFill rotWithShape="0">
          <a:gsLst>
            <a:gs pos="0">
              <a:schemeClr val="dk1">
                <a:tint val="60000"/>
                <a:hueOff val="0"/>
                <a:satOff val="0"/>
                <a:lumOff val="0"/>
                <a:alphaOff val="0"/>
                <a:tint val="65000"/>
                <a:shade val="100000"/>
                <a:satMod val="133000"/>
              </a:schemeClr>
            </a:gs>
            <a:gs pos="15000">
              <a:schemeClr val="dk1">
                <a:tint val="60000"/>
                <a:hueOff val="0"/>
                <a:satOff val="0"/>
                <a:lumOff val="0"/>
                <a:alphaOff val="0"/>
                <a:tint val="50000"/>
                <a:shade val="100000"/>
                <a:satMod val="140000"/>
              </a:schemeClr>
            </a:gs>
            <a:gs pos="100000">
              <a:schemeClr val="dk1">
                <a:tint val="60000"/>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dsp:spPr>
      <dsp:style>
        <a:lnRef idx="0">
          <a:scrgbClr r="0" g="0" b="0"/>
        </a:lnRef>
        <a:fillRef idx="2">
          <a:scrgbClr r="0" g="0" b="0"/>
        </a:fillRef>
        <a:effectRef idx="1">
          <a:scrgbClr r="0" g="0" b="0"/>
        </a:effectRef>
        <a:fontRef idx="minor">
          <a:schemeClr val="dk1"/>
        </a:fontRef>
      </dsp:style>
    </dsp:sp>
    <dsp:sp modelId="{275180A3-1363-4E1A-BA1D-25909EB8F018}">
      <dsp:nvSpPr>
        <dsp:cNvPr id="0" name=""/>
        <dsp:cNvSpPr/>
      </dsp:nvSpPr>
      <dsp:spPr>
        <a:xfrm>
          <a:off x="1463667" y="394945"/>
          <a:ext cx="2634257" cy="2634257"/>
        </a:xfrm>
        <a:prstGeom prst="blockArc">
          <a:avLst>
            <a:gd name="adj1" fmla="val 16099527"/>
            <a:gd name="adj2" fmla="val 1265127"/>
            <a:gd name="adj3" fmla="val 4644"/>
          </a:avLst>
        </a:prstGeom>
        <a:gradFill rotWithShape="0">
          <a:gsLst>
            <a:gs pos="0">
              <a:schemeClr val="dk1">
                <a:tint val="60000"/>
                <a:hueOff val="0"/>
                <a:satOff val="0"/>
                <a:lumOff val="0"/>
                <a:alphaOff val="0"/>
                <a:tint val="65000"/>
                <a:shade val="100000"/>
                <a:satMod val="133000"/>
              </a:schemeClr>
            </a:gs>
            <a:gs pos="15000">
              <a:schemeClr val="dk1">
                <a:tint val="60000"/>
                <a:hueOff val="0"/>
                <a:satOff val="0"/>
                <a:lumOff val="0"/>
                <a:alphaOff val="0"/>
                <a:tint val="50000"/>
                <a:shade val="100000"/>
                <a:satMod val="140000"/>
              </a:schemeClr>
            </a:gs>
            <a:gs pos="100000">
              <a:schemeClr val="dk1">
                <a:tint val="60000"/>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dsp:spPr>
      <dsp:style>
        <a:lnRef idx="0">
          <a:scrgbClr r="0" g="0" b="0"/>
        </a:lnRef>
        <a:fillRef idx="2">
          <a:scrgbClr r="0" g="0" b="0"/>
        </a:fillRef>
        <a:effectRef idx="1">
          <a:scrgbClr r="0" g="0" b="0"/>
        </a:effectRef>
        <a:fontRef idx="minor">
          <a:schemeClr val="dk1"/>
        </a:fontRef>
      </dsp:style>
    </dsp:sp>
    <dsp:sp modelId="{EA3B5901-6CE8-4823-842B-4AE9FEBDCA22}">
      <dsp:nvSpPr>
        <dsp:cNvPr id="0" name=""/>
        <dsp:cNvSpPr/>
      </dsp:nvSpPr>
      <dsp:spPr>
        <a:xfrm>
          <a:off x="2136427" y="1105851"/>
          <a:ext cx="1213544" cy="1213544"/>
        </a:xfrm>
        <a:prstGeom prst="ellipse">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1590" tIns="21590" rIns="21590" bIns="21590" numCol="1" spcCol="1270" anchor="ctr" anchorCtr="0">
          <a:noAutofit/>
        </a:bodyPr>
        <a:lstStyle/>
        <a:p>
          <a:pPr lvl="0" algn="ctr" defTabSz="755650">
            <a:lnSpc>
              <a:spcPct val="90000"/>
            </a:lnSpc>
            <a:spcBef>
              <a:spcPct val="0"/>
            </a:spcBef>
            <a:spcAft>
              <a:spcPct val="35000"/>
            </a:spcAft>
          </a:pPr>
          <a:r>
            <a:rPr lang="en-US" sz="1700" kern="1200"/>
            <a:t>Research DNA</a:t>
          </a:r>
        </a:p>
      </dsp:txBody>
      <dsp:txXfrm>
        <a:off x="2314146" y="1283570"/>
        <a:ext cx="858106" cy="858106"/>
      </dsp:txXfrm>
    </dsp:sp>
    <dsp:sp modelId="{550C830F-2B60-4F80-82C1-DA97D88C7E5F}">
      <dsp:nvSpPr>
        <dsp:cNvPr id="0" name=""/>
        <dsp:cNvSpPr/>
      </dsp:nvSpPr>
      <dsp:spPr>
        <a:xfrm>
          <a:off x="2318459" y="1335"/>
          <a:ext cx="849481" cy="849481"/>
        </a:xfrm>
        <a:prstGeom prst="ellipse">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Productivity</a:t>
          </a:r>
        </a:p>
      </dsp:txBody>
      <dsp:txXfrm>
        <a:off x="2442863" y="125739"/>
        <a:ext cx="600673" cy="600673"/>
      </dsp:txXfrm>
    </dsp:sp>
    <dsp:sp modelId="{9FD80270-431F-4936-ADC7-89A14540AC71}">
      <dsp:nvSpPr>
        <dsp:cNvPr id="0" name=""/>
        <dsp:cNvSpPr/>
      </dsp:nvSpPr>
      <dsp:spPr>
        <a:xfrm>
          <a:off x="3556461" y="1750181"/>
          <a:ext cx="849481" cy="849481"/>
        </a:xfrm>
        <a:prstGeom prst="ellipse">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Reliability</a:t>
          </a:r>
        </a:p>
      </dsp:txBody>
      <dsp:txXfrm>
        <a:off x="3680865" y="1874585"/>
        <a:ext cx="600673" cy="600673"/>
      </dsp:txXfrm>
    </dsp:sp>
    <dsp:sp modelId="{3BDBC0A0-F920-423B-92EE-3CAADE4F1FA6}">
      <dsp:nvSpPr>
        <dsp:cNvPr id="0" name=""/>
        <dsp:cNvSpPr/>
      </dsp:nvSpPr>
      <dsp:spPr>
        <a:xfrm>
          <a:off x="1543052" y="2350918"/>
          <a:ext cx="849481" cy="849481"/>
        </a:xfrm>
        <a:prstGeom prst="ellipse">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Usability</a:t>
          </a:r>
        </a:p>
      </dsp:txBody>
      <dsp:txXfrm>
        <a:off x="1667456" y="2475322"/>
        <a:ext cx="600673" cy="600673"/>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7D3111-4281-4A6C-9832-8DA43FB5A5E9}">
      <dsp:nvSpPr>
        <dsp:cNvPr id="0" name=""/>
        <dsp:cNvSpPr/>
      </dsp:nvSpPr>
      <dsp:spPr>
        <a:xfrm>
          <a:off x="183356" y="1023937"/>
          <a:ext cx="3071812" cy="3071812"/>
        </a:xfrm>
        <a:prstGeom prst="ellipse">
          <a:avLst/>
        </a:prstGeom>
        <a:solidFill>
          <a:schemeClr val="bg2"/>
        </a:soli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accen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sp>
    <dsp:sp modelId="{0E7EBE84-F2E2-46E1-85A8-8CAE19CDCB48}">
      <dsp:nvSpPr>
        <dsp:cNvPr id="0" name=""/>
        <dsp:cNvSpPr/>
      </dsp:nvSpPr>
      <dsp:spPr>
        <a:xfrm>
          <a:off x="797718" y="1638300"/>
          <a:ext cx="1843087" cy="1843087"/>
        </a:xfrm>
        <a:prstGeom prst="ellipse">
          <a:avLst/>
        </a:prstGeom>
        <a:solidFill>
          <a:schemeClr val="bg2"/>
        </a:soli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accen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sp>
    <dsp:sp modelId="{E5E72B4B-01BC-438F-A71B-37FDC609F07F}">
      <dsp:nvSpPr>
        <dsp:cNvPr id="0" name=""/>
        <dsp:cNvSpPr/>
      </dsp:nvSpPr>
      <dsp:spPr>
        <a:xfrm>
          <a:off x="1412081" y="2252662"/>
          <a:ext cx="614362" cy="614362"/>
        </a:xfrm>
        <a:prstGeom prst="ellipse">
          <a:avLst/>
        </a:prstGeom>
        <a:solidFill>
          <a:schemeClr val="tx1"/>
        </a:soli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accen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sp>
    <dsp:sp modelId="{2108937C-B3EC-4448-917F-ABB593B57618}">
      <dsp:nvSpPr>
        <dsp:cNvPr id="0" name=""/>
        <dsp:cNvSpPr/>
      </dsp:nvSpPr>
      <dsp:spPr>
        <a:xfrm>
          <a:off x="3767137" y="0"/>
          <a:ext cx="1535906" cy="895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6248" tIns="36830" rIns="36830" bIns="36830" numCol="1" spcCol="1270" anchor="ctr" anchorCtr="0">
          <a:noAutofit/>
        </a:bodyPr>
        <a:lstStyle/>
        <a:p>
          <a:pPr lvl="0" algn="l" defTabSz="1289050">
            <a:lnSpc>
              <a:spcPct val="90000"/>
            </a:lnSpc>
            <a:spcBef>
              <a:spcPct val="0"/>
            </a:spcBef>
            <a:spcAft>
              <a:spcPct val="35000"/>
            </a:spcAft>
          </a:pPr>
          <a:r>
            <a:rPr lang="en-US" sz="2900" kern="1200"/>
            <a:t>Project Budget         </a:t>
          </a:r>
        </a:p>
      </dsp:txBody>
      <dsp:txXfrm>
        <a:off x="3767137" y="0"/>
        <a:ext cx="1535906" cy="895945"/>
      </dsp:txXfrm>
    </dsp:sp>
    <dsp:sp modelId="{052F88C5-3FBB-4F66-90EA-FD03E03C4666}">
      <dsp:nvSpPr>
        <dsp:cNvPr id="0" name=""/>
        <dsp:cNvSpPr/>
      </dsp:nvSpPr>
      <dsp:spPr>
        <a:xfrm>
          <a:off x="3383160" y="447972"/>
          <a:ext cx="383976" cy="0"/>
        </a:xfrm>
        <a:prstGeom prst="line">
          <a:avLst/>
        </a:prstGeom>
        <a:noFill/>
        <a:ln w="12700">
          <a:solidFill>
            <a:schemeClr val="accent1">
              <a:tint val="50000"/>
              <a:hueOff val="0"/>
              <a:satOff val="0"/>
              <a:lumOff val="0"/>
              <a:alphaOff val="0"/>
            </a:schemeClr>
          </a:solidFill>
          <a:prstDash val="solid"/>
        </a:ln>
        <a:effectLst>
          <a:outerShdw blurRad="50800" dist="254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EF66AD0A-622C-46DE-AA5C-4ACB91C6A3CF}">
      <dsp:nvSpPr>
        <dsp:cNvPr id="0" name=""/>
        <dsp:cNvSpPr/>
      </dsp:nvSpPr>
      <dsp:spPr>
        <a:xfrm rot="5400000">
          <a:off x="1494764" y="672982"/>
          <a:ext cx="2111359" cy="1662362"/>
        </a:xfrm>
        <a:prstGeom prst="line">
          <a:avLst/>
        </a:prstGeom>
        <a:noFill/>
        <a:ln w="12700">
          <a:solidFill>
            <a:schemeClr val="accent1">
              <a:tint val="50000"/>
              <a:hueOff val="0"/>
              <a:satOff val="0"/>
              <a:lumOff val="0"/>
              <a:alphaOff val="0"/>
            </a:schemeClr>
          </a:solidFill>
          <a:prstDash val="solid"/>
        </a:ln>
        <a:effectLst>
          <a:outerShdw blurRad="50800" dist="254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415A129B-E5E6-4F40-A951-0A4C4ACF8077}">
      <dsp:nvSpPr>
        <dsp:cNvPr id="0" name=""/>
        <dsp:cNvSpPr/>
      </dsp:nvSpPr>
      <dsp:spPr>
        <a:xfrm>
          <a:off x="3767137" y="895945"/>
          <a:ext cx="1535906" cy="895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6248" tIns="36830" rIns="36830" bIns="36830" numCol="1" spcCol="1270" anchor="ctr" anchorCtr="0">
          <a:noAutofit/>
        </a:bodyPr>
        <a:lstStyle/>
        <a:p>
          <a:pPr lvl="0" algn="l" defTabSz="1289050">
            <a:lnSpc>
              <a:spcPct val="90000"/>
            </a:lnSpc>
            <a:spcBef>
              <a:spcPct val="0"/>
            </a:spcBef>
            <a:spcAft>
              <a:spcPct val="35000"/>
            </a:spcAft>
          </a:pPr>
          <a:r>
            <a:rPr lang="en-US" sz="2900" kern="1200"/>
            <a:t>Project Cost</a:t>
          </a:r>
        </a:p>
      </dsp:txBody>
      <dsp:txXfrm>
        <a:off x="3767137" y="895945"/>
        <a:ext cx="1535906" cy="895945"/>
      </dsp:txXfrm>
    </dsp:sp>
    <dsp:sp modelId="{45616823-8BB8-4735-8D99-DD9677924BD3}">
      <dsp:nvSpPr>
        <dsp:cNvPr id="0" name=""/>
        <dsp:cNvSpPr/>
      </dsp:nvSpPr>
      <dsp:spPr>
        <a:xfrm>
          <a:off x="3383160" y="1343917"/>
          <a:ext cx="383976" cy="0"/>
        </a:xfrm>
        <a:prstGeom prst="line">
          <a:avLst/>
        </a:prstGeom>
        <a:noFill/>
        <a:ln w="12700">
          <a:solidFill>
            <a:schemeClr val="accent1">
              <a:tint val="50000"/>
              <a:hueOff val="0"/>
              <a:satOff val="0"/>
              <a:lumOff val="0"/>
              <a:alphaOff val="0"/>
            </a:schemeClr>
          </a:solidFill>
          <a:prstDash val="solid"/>
        </a:ln>
        <a:effectLst>
          <a:outerShdw blurRad="50800" dist="254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3B7640C2-4926-443A-B9FB-9258BC2F15AC}">
      <dsp:nvSpPr>
        <dsp:cNvPr id="0" name=""/>
        <dsp:cNvSpPr/>
      </dsp:nvSpPr>
      <dsp:spPr>
        <a:xfrm rot="5400000">
          <a:off x="1947958" y="1554951"/>
          <a:ext cx="1645262" cy="1222069"/>
        </a:xfrm>
        <a:prstGeom prst="line">
          <a:avLst/>
        </a:prstGeom>
        <a:noFill/>
        <a:ln w="12700">
          <a:solidFill>
            <a:schemeClr val="accent1">
              <a:tint val="50000"/>
              <a:hueOff val="0"/>
              <a:satOff val="0"/>
              <a:lumOff val="0"/>
              <a:alphaOff val="0"/>
            </a:schemeClr>
          </a:solidFill>
          <a:prstDash val="solid"/>
        </a:ln>
        <a:effectLst>
          <a:outerShdw blurRad="50800" dist="254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56A93149-1185-4B17-BA6C-F1D4B1E83530}">
      <dsp:nvSpPr>
        <dsp:cNvPr id="0" name=""/>
        <dsp:cNvSpPr/>
      </dsp:nvSpPr>
      <dsp:spPr>
        <a:xfrm>
          <a:off x="3767137" y="1791890"/>
          <a:ext cx="1535906" cy="8959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06248" tIns="36830" rIns="36830" bIns="36830" numCol="1" spcCol="1270" anchor="ctr" anchorCtr="0">
          <a:noAutofit/>
        </a:bodyPr>
        <a:lstStyle/>
        <a:p>
          <a:pPr lvl="0" algn="l" defTabSz="1289050">
            <a:lnSpc>
              <a:spcPct val="90000"/>
            </a:lnSpc>
            <a:spcBef>
              <a:spcPct val="0"/>
            </a:spcBef>
            <a:spcAft>
              <a:spcPct val="35000"/>
            </a:spcAft>
          </a:pPr>
          <a:r>
            <a:rPr lang="en-US" sz="2900" kern="1200"/>
            <a:t>Project Incomes</a:t>
          </a:r>
        </a:p>
      </dsp:txBody>
      <dsp:txXfrm>
        <a:off x="3767137" y="1791890"/>
        <a:ext cx="1535906" cy="895945"/>
      </dsp:txXfrm>
    </dsp:sp>
    <dsp:sp modelId="{75B5E478-BC06-4CBB-9F2F-AE3BEC4BB6FC}">
      <dsp:nvSpPr>
        <dsp:cNvPr id="0" name=""/>
        <dsp:cNvSpPr/>
      </dsp:nvSpPr>
      <dsp:spPr>
        <a:xfrm>
          <a:off x="3383160" y="2239863"/>
          <a:ext cx="383976" cy="0"/>
        </a:xfrm>
        <a:prstGeom prst="line">
          <a:avLst/>
        </a:prstGeom>
        <a:noFill/>
        <a:ln w="12700">
          <a:solidFill>
            <a:schemeClr val="accent1">
              <a:tint val="50000"/>
              <a:hueOff val="0"/>
              <a:satOff val="0"/>
              <a:lumOff val="0"/>
              <a:alphaOff val="0"/>
            </a:schemeClr>
          </a:solidFill>
          <a:prstDash val="solid"/>
        </a:ln>
        <a:effectLst>
          <a:outerShdw blurRad="50800" dist="25400" dir="5400000" rotWithShape="0">
            <a:srgbClr val="000000">
              <a:alpha val="43137"/>
            </a:srgbClr>
          </a:outerShdw>
        </a:effectLst>
      </dsp:spPr>
      <dsp:style>
        <a:lnRef idx="1">
          <a:scrgbClr r="0" g="0" b="0"/>
        </a:lnRef>
        <a:fillRef idx="0">
          <a:scrgbClr r="0" g="0" b="0"/>
        </a:fillRef>
        <a:effectRef idx="1">
          <a:scrgbClr r="0" g="0" b="0"/>
        </a:effectRef>
        <a:fontRef idx="minor"/>
      </dsp:style>
    </dsp:sp>
    <dsp:sp modelId="{11932592-36AA-4FD9-A751-0DB4FE0B67DA}">
      <dsp:nvSpPr>
        <dsp:cNvPr id="0" name=""/>
        <dsp:cNvSpPr/>
      </dsp:nvSpPr>
      <dsp:spPr>
        <a:xfrm rot="5400000">
          <a:off x="2401716" y="2436203"/>
          <a:ext cx="1175480" cy="781776"/>
        </a:xfrm>
        <a:prstGeom prst="line">
          <a:avLst/>
        </a:prstGeom>
        <a:noFill/>
        <a:ln w="12700">
          <a:solidFill>
            <a:schemeClr val="accent1">
              <a:tint val="50000"/>
              <a:hueOff val="0"/>
              <a:satOff val="0"/>
              <a:lumOff val="0"/>
              <a:alphaOff val="0"/>
            </a:schemeClr>
          </a:solidFill>
          <a:prstDash val="solid"/>
        </a:ln>
        <a:effectLst>
          <a:outerShdw blurRad="50800" dist="25400" dir="5400000" rotWithShape="0">
            <a:srgbClr val="000000">
              <a:alpha val="43137"/>
            </a:srgbClr>
          </a:outerShdw>
        </a:effectLst>
      </dsp:spPr>
      <dsp:style>
        <a:lnRef idx="1">
          <a:scrgbClr r="0" g="0" b="0"/>
        </a:lnRef>
        <a:fillRef idx="0">
          <a:scrgbClr r="0" g="0" b="0"/>
        </a:fillRef>
        <a:effectRef idx="1">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AF31A3-A809-4820-8B79-C3D29B8FCE78}">
      <dsp:nvSpPr>
        <dsp:cNvPr id="0" name=""/>
        <dsp:cNvSpPr/>
      </dsp:nvSpPr>
      <dsp:spPr>
        <a:xfrm>
          <a:off x="0" y="423773"/>
          <a:ext cx="7677150" cy="252000"/>
        </a:xfrm>
        <a:prstGeom prst="rect">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a:outerShdw blurRad="50800" dist="38100" dir="5400000" rotWithShape="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dk1">
              <a:alpha val="90000"/>
              <a:tint val="40000"/>
              <a:hueOff val="0"/>
              <a:satOff val="0"/>
              <a:lumOff val="0"/>
              <a:alphaOff val="0"/>
              <a:tint val="100000"/>
              <a:shade val="100000"/>
              <a:satMod val="100000"/>
            </a:schemeClr>
          </a:contourClr>
        </a:sp3d>
      </dsp:spPr>
      <dsp:style>
        <a:lnRef idx="1">
          <a:scrgbClr r="0" g="0" b="0"/>
        </a:lnRef>
        <a:fillRef idx="1">
          <a:scrgbClr r="0" g="0" b="0"/>
        </a:fillRef>
        <a:effectRef idx="2">
          <a:scrgbClr r="0" g="0" b="0"/>
        </a:effectRef>
        <a:fontRef idx="minor"/>
      </dsp:style>
    </dsp:sp>
    <dsp:sp modelId="{465510FC-0657-4C47-8B44-A9E37DA06E69}">
      <dsp:nvSpPr>
        <dsp:cNvPr id="0" name=""/>
        <dsp:cNvSpPr/>
      </dsp:nvSpPr>
      <dsp:spPr>
        <a:xfrm>
          <a:off x="383857" y="38100"/>
          <a:ext cx="5374005" cy="533272"/>
        </a:xfrm>
        <a:prstGeom prst="roundRect">
          <a:avLst/>
        </a:prstGeom>
        <a:gradFill rotWithShape="0">
          <a:gsLst>
            <a:gs pos="0">
              <a:schemeClr val="lt1">
                <a:hueOff val="0"/>
                <a:satOff val="0"/>
                <a:lumOff val="0"/>
                <a:alphaOff val="0"/>
                <a:tint val="100000"/>
                <a:shade val="75000"/>
                <a:satMod val="160000"/>
              </a:schemeClr>
            </a:gs>
            <a:gs pos="62000">
              <a:schemeClr val="lt1">
                <a:hueOff val="0"/>
                <a:satOff val="0"/>
                <a:lumOff val="0"/>
                <a:alphaOff val="0"/>
                <a:tint val="100000"/>
                <a:shade val="100000"/>
                <a:satMod val="125000"/>
              </a:schemeClr>
            </a:gs>
            <a:gs pos="100000">
              <a:schemeClr val="lt1">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l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203125" tIns="0" rIns="203125" bIns="0" numCol="1" spcCol="1270" anchor="ctr" anchorCtr="0">
          <a:noAutofit/>
        </a:bodyPr>
        <a:lstStyle/>
        <a:p>
          <a:pPr lvl="0" algn="l" defTabSz="622300">
            <a:lnSpc>
              <a:spcPct val="90000"/>
            </a:lnSpc>
            <a:spcBef>
              <a:spcPct val="0"/>
            </a:spcBef>
            <a:spcAft>
              <a:spcPct val="35000"/>
            </a:spcAft>
          </a:pPr>
          <a:r>
            <a:rPr lang="en-US" sz="1400" b="1" kern="1200"/>
            <a:t>Copyrights:</a:t>
          </a:r>
          <a:r>
            <a:rPr lang="en-US" sz="1600" kern="1200"/>
            <a:t> </a:t>
          </a:r>
          <a:r>
            <a:rPr lang="en-US" sz="1200" kern="1200"/>
            <a:t>Only TUT will be holding the intellectual property and will have the exclusive rights. </a:t>
          </a:r>
        </a:p>
      </dsp:txBody>
      <dsp:txXfrm>
        <a:off x="409889" y="64132"/>
        <a:ext cx="5321941" cy="481208"/>
      </dsp:txXfrm>
    </dsp:sp>
    <dsp:sp modelId="{6BAF3E87-5033-4F4D-8849-88633D4695E9}">
      <dsp:nvSpPr>
        <dsp:cNvPr id="0" name=""/>
        <dsp:cNvSpPr/>
      </dsp:nvSpPr>
      <dsp:spPr>
        <a:xfrm>
          <a:off x="0" y="1132500"/>
          <a:ext cx="7677150" cy="252000"/>
        </a:xfrm>
        <a:prstGeom prst="rect">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a:outerShdw blurRad="50800" dist="38100" dir="5400000" rotWithShape="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dk1">
              <a:alpha val="90000"/>
              <a:tint val="40000"/>
              <a:hueOff val="0"/>
              <a:satOff val="0"/>
              <a:lumOff val="0"/>
              <a:alphaOff val="0"/>
              <a:tint val="100000"/>
              <a:shade val="100000"/>
              <a:satMod val="100000"/>
            </a:schemeClr>
          </a:contourClr>
        </a:sp3d>
      </dsp:spPr>
      <dsp:style>
        <a:lnRef idx="1">
          <a:scrgbClr r="0" g="0" b="0"/>
        </a:lnRef>
        <a:fillRef idx="1">
          <a:scrgbClr r="0" g="0" b="0"/>
        </a:fillRef>
        <a:effectRef idx="2">
          <a:scrgbClr r="0" g="0" b="0"/>
        </a:effectRef>
        <a:fontRef idx="minor"/>
      </dsp:style>
    </dsp:sp>
    <dsp:sp modelId="{91004515-4A0B-4970-A240-566D67CF9467}">
      <dsp:nvSpPr>
        <dsp:cNvPr id="0" name=""/>
        <dsp:cNvSpPr/>
      </dsp:nvSpPr>
      <dsp:spPr>
        <a:xfrm>
          <a:off x="383857" y="729773"/>
          <a:ext cx="5374005" cy="550326"/>
        </a:xfrm>
        <a:prstGeom prst="roundRect">
          <a:avLst/>
        </a:prstGeom>
        <a:gradFill rotWithShape="0">
          <a:gsLst>
            <a:gs pos="0">
              <a:schemeClr val="lt1">
                <a:hueOff val="0"/>
                <a:satOff val="0"/>
                <a:lumOff val="0"/>
                <a:alphaOff val="0"/>
                <a:tint val="100000"/>
                <a:shade val="75000"/>
                <a:satMod val="160000"/>
              </a:schemeClr>
            </a:gs>
            <a:gs pos="62000">
              <a:schemeClr val="lt1">
                <a:hueOff val="0"/>
                <a:satOff val="0"/>
                <a:lumOff val="0"/>
                <a:alphaOff val="0"/>
                <a:tint val="100000"/>
                <a:shade val="100000"/>
                <a:satMod val="125000"/>
              </a:schemeClr>
            </a:gs>
            <a:gs pos="100000">
              <a:schemeClr val="lt1">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l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203125" tIns="0" rIns="203125" bIns="0" numCol="1" spcCol="1270" anchor="ctr" anchorCtr="0">
          <a:noAutofit/>
        </a:bodyPr>
        <a:lstStyle/>
        <a:p>
          <a:pPr lvl="0" algn="l" defTabSz="622300">
            <a:lnSpc>
              <a:spcPct val="90000"/>
            </a:lnSpc>
            <a:spcBef>
              <a:spcPct val="0"/>
            </a:spcBef>
            <a:spcAft>
              <a:spcPct val="35000"/>
            </a:spcAft>
          </a:pPr>
          <a:r>
            <a:rPr lang="en-US" sz="1400" b="1" kern="1200"/>
            <a:t>Anti trust laws: </a:t>
          </a:r>
          <a:r>
            <a:rPr lang="en-US" sz="1200" kern="1200"/>
            <a:t>The System won't share Users data across Organizations. </a:t>
          </a:r>
        </a:p>
      </dsp:txBody>
      <dsp:txXfrm>
        <a:off x="410722" y="756638"/>
        <a:ext cx="5320275" cy="496596"/>
      </dsp:txXfrm>
    </dsp:sp>
    <dsp:sp modelId="{DA4E5630-53DB-466C-BFAB-FCB30AAFA630}">
      <dsp:nvSpPr>
        <dsp:cNvPr id="0" name=""/>
        <dsp:cNvSpPr/>
      </dsp:nvSpPr>
      <dsp:spPr>
        <a:xfrm>
          <a:off x="0" y="1768785"/>
          <a:ext cx="7677150" cy="252000"/>
        </a:xfrm>
        <a:prstGeom prst="rect">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a:outerShdw blurRad="50800" dist="38100" dir="5400000" rotWithShape="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dk1">
              <a:alpha val="90000"/>
              <a:tint val="40000"/>
              <a:hueOff val="0"/>
              <a:satOff val="0"/>
              <a:lumOff val="0"/>
              <a:alphaOff val="0"/>
              <a:tint val="100000"/>
              <a:shade val="100000"/>
              <a:satMod val="100000"/>
            </a:schemeClr>
          </a:contourClr>
        </a:sp3d>
      </dsp:spPr>
      <dsp:style>
        <a:lnRef idx="1">
          <a:scrgbClr r="0" g="0" b="0"/>
        </a:lnRef>
        <a:fillRef idx="1">
          <a:scrgbClr r="0" g="0" b="0"/>
        </a:fillRef>
        <a:effectRef idx="2">
          <a:scrgbClr r="0" g="0" b="0"/>
        </a:effectRef>
        <a:fontRef idx="minor"/>
      </dsp:style>
    </dsp:sp>
    <dsp:sp modelId="{90B869C8-1F66-4C21-905B-56EE4807327A}">
      <dsp:nvSpPr>
        <dsp:cNvPr id="0" name=""/>
        <dsp:cNvSpPr/>
      </dsp:nvSpPr>
      <dsp:spPr>
        <a:xfrm>
          <a:off x="383857" y="1438500"/>
          <a:ext cx="5374005" cy="477884"/>
        </a:xfrm>
        <a:prstGeom prst="roundRect">
          <a:avLst/>
        </a:prstGeom>
        <a:gradFill rotWithShape="0">
          <a:gsLst>
            <a:gs pos="0">
              <a:schemeClr val="lt1">
                <a:hueOff val="0"/>
                <a:satOff val="0"/>
                <a:lumOff val="0"/>
                <a:alphaOff val="0"/>
                <a:tint val="100000"/>
                <a:shade val="75000"/>
                <a:satMod val="160000"/>
              </a:schemeClr>
            </a:gs>
            <a:gs pos="62000">
              <a:schemeClr val="lt1">
                <a:hueOff val="0"/>
                <a:satOff val="0"/>
                <a:lumOff val="0"/>
                <a:alphaOff val="0"/>
                <a:tint val="100000"/>
                <a:shade val="100000"/>
                <a:satMod val="125000"/>
              </a:schemeClr>
            </a:gs>
            <a:gs pos="100000">
              <a:schemeClr val="lt1">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l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203125" tIns="0" rIns="203125" bIns="0" numCol="1" spcCol="1270" anchor="ctr" anchorCtr="0">
          <a:noAutofit/>
        </a:bodyPr>
        <a:lstStyle/>
        <a:p>
          <a:pPr lvl="0" algn="l" defTabSz="622300">
            <a:lnSpc>
              <a:spcPct val="90000"/>
            </a:lnSpc>
            <a:spcBef>
              <a:spcPct val="0"/>
            </a:spcBef>
            <a:spcAft>
              <a:spcPct val="35000"/>
            </a:spcAft>
          </a:pPr>
          <a:r>
            <a:rPr lang="en-US" sz="1400" b="1" kern="1200"/>
            <a:t>Software ownership: </a:t>
          </a:r>
          <a:r>
            <a:rPr lang="en-US" sz="1200" kern="1200"/>
            <a:t>TUT will be the one holding the copyright of the system</a:t>
          </a:r>
        </a:p>
      </dsp:txBody>
      <dsp:txXfrm>
        <a:off x="407185" y="1461828"/>
        <a:ext cx="5327349" cy="431228"/>
      </dsp:txXfrm>
    </dsp:sp>
    <dsp:sp modelId="{F5998FFA-D0BD-45FD-8410-D623F42E5A26}">
      <dsp:nvSpPr>
        <dsp:cNvPr id="0" name=""/>
        <dsp:cNvSpPr/>
      </dsp:nvSpPr>
      <dsp:spPr>
        <a:xfrm>
          <a:off x="0" y="2621985"/>
          <a:ext cx="7677150" cy="252000"/>
        </a:xfrm>
        <a:prstGeom prst="rect">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a:outerShdw blurRad="50800" dist="38100" dir="5400000" rotWithShape="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dk1">
              <a:alpha val="90000"/>
              <a:tint val="40000"/>
              <a:hueOff val="0"/>
              <a:satOff val="0"/>
              <a:lumOff val="0"/>
              <a:alphaOff val="0"/>
              <a:tint val="100000"/>
              <a:shade val="100000"/>
              <a:satMod val="100000"/>
            </a:schemeClr>
          </a:contourClr>
        </a:sp3d>
      </dsp:spPr>
      <dsp:style>
        <a:lnRef idx="1">
          <a:scrgbClr r="0" g="0" b="0"/>
        </a:lnRef>
        <a:fillRef idx="1">
          <a:scrgbClr r="0" g="0" b="0"/>
        </a:fillRef>
        <a:effectRef idx="2">
          <a:scrgbClr r="0" g="0" b="0"/>
        </a:effectRef>
        <a:fontRef idx="minor"/>
      </dsp:style>
    </dsp:sp>
    <dsp:sp modelId="{31EC697B-2097-4A9F-8D85-0B7FC3E1695D}">
      <dsp:nvSpPr>
        <dsp:cNvPr id="0" name=""/>
        <dsp:cNvSpPr/>
      </dsp:nvSpPr>
      <dsp:spPr>
        <a:xfrm>
          <a:off x="383482" y="2074785"/>
          <a:ext cx="5368756" cy="694800"/>
        </a:xfrm>
        <a:prstGeom prst="roundRect">
          <a:avLst/>
        </a:prstGeom>
        <a:gradFill rotWithShape="0">
          <a:gsLst>
            <a:gs pos="0">
              <a:schemeClr val="lt1">
                <a:hueOff val="0"/>
                <a:satOff val="0"/>
                <a:lumOff val="0"/>
                <a:alphaOff val="0"/>
                <a:tint val="100000"/>
                <a:shade val="75000"/>
                <a:satMod val="160000"/>
              </a:schemeClr>
            </a:gs>
            <a:gs pos="62000">
              <a:schemeClr val="lt1">
                <a:hueOff val="0"/>
                <a:satOff val="0"/>
                <a:lumOff val="0"/>
                <a:alphaOff val="0"/>
                <a:tint val="100000"/>
                <a:shade val="100000"/>
                <a:satMod val="125000"/>
              </a:schemeClr>
            </a:gs>
            <a:gs pos="100000">
              <a:schemeClr val="lt1">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l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203125" tIns="0" rIns="203125" bIns="0" numCol="1" spcCol="1270" anchor="ctr" anchorCtr="0">
          <a:noAutofit/>
        </a:bodyPr>
        <a:lstStyle/>
        <a:p>
          <a:pPr lvl="0" algn="l" defTabSz="622300">
            <a:lnSpc>
              <a:spcPct val="90000"/>
            </a:lnSpc>
            <a:spcBef>
              <a:spcPct val="0"/>
            </a:spcBef>
            <a:spcAft>
              <a:spcPct val="35000"/>
            </a:spcAft>
          </a:pPr>
          <a:r>
            <a:rPr lang="en-US" sz="1400" b="1" kern="1200"/>
            <a:t>Contractual obligations: </a:t>
          </a:r>
          <a:r>
            <a:rPr lang="en-US" sz="1200" kern="1200"/>
            <a:t>Users will not be </a:t>
          </a:r>
          <a:r>
            <a:rPr lang="en-ZA" sz="1200" b="0" i="0" kern="1200"/>
            <a:t>restricted to one location and can access the service from any internet-enabled device and location.</a:t>
          </a:r>
          <a:endParaRPr lang="en-US" sz="1200" kern="1200"/>
        </a:p>
      </dsp:txBody>
      <dsp:txXfrm>
        <a:off x="417399" y="2108702"/>
        <a:ext cx="5300922" cy="626966"/>
      </dsp:txXfrm>
    </dsp:sp>
    <dsp:sp modelId="{A7B1EF78-95F7-47DA-B1DF-90ECD43A6B15}">
      <dsp:nvSpPr>
        <dsp:cNvPr id="0" name=""/>
        <dsp:cNvSpPr/>
      </dsp:nvSpPr>
      <dsp:spPr>
        <a:xfrm>
          <a:off x="0" y="3377208"/>
          <a:ext cx="7677150" cy="252000"/>
        </a:xfrm>
        <a:prstGeom prst="rect">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a:outerShdw blurRad="50800" dist="38100" dir="5400000" rotWithShape="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dk1">
              <a:alpha val="90000"/>
              <a:tint val="40000"/>
              <a:hueOff val="0"/>
              <a:satOff val="0"/>
              <a:lumOff val="0"/>
              <a:alphaOff val="0"/>
              <a:tint val="100000"/>
              <a:shade val="100000"/>
              <a:satMod val="100000"/>
            </a:schemeClr>
          </a:contourClr>
        </a:sp3d>
      </dsp:spPr>
      <dsp:style>
        <a:lnRef idx="1">
          <a:scrgbClr r="0" g="0" b="0"/>
        </a:lnRef>
        <a:fillRef idx="1">
          <a:scrgbClr r="0" g="0" b="0"/>
        </a:fillRef>
        <a:effectRef idx="2">
          <a:scrgbClr r="0" g="0" b="0"/>
        </a:effectRef>
        <a:fontRef idx="minor"/>
      </dsp:style>
    </dsp:sp>
    <dsp:sp modelId="{D7ACA583-8410-4E5D-B42E-28F4933A624B}">
      <dsp:nvSpPr>
        <dsp:cNvPr id="0" name=""/>
        <dsp:cNvSpPr/>
      </dsp:nvSpPr>
      <dsp:spPr>
        <a:xfrm>
          <a:off x="383857" y="2927985"/>
          <a:ext cx="5374005" cy="596823"/>
        </a:xfrm>
        <a:prstGeom prst="roundRect">
          <a:avLst/>
        </a:prstGeom>
        <a:gradFill rotWithShape="0">
          <a:gsLst>
            <a:gs pos="0">
              <a:schemeClr val="lt1">
                <a:hueOff val="0"/>
                <a:satOff val="0"/>
                <a:lumOff val="0"/>
                <a:alphaOff val="0"/>
                <a:tint val="100000"/>
                <a:shade val="75000"/>
                <a:satMod val="160000"/>
              </a:schemeClr>
            </a:gs>
            <a:gs pos="62000">
              <a:schemeClr val="lt1">
                <a:hueOff val="0"/>
                <a:satOff val="0"/>
                <a:lumOff val="0"/>
                <a:alphaOff val="0"/>
                <a:tint val="100000"/>
                <a:shade val="100000"/>
                <a:satMod val="125000"/>
              </a:schemeClr>
            </a:gs>
            <a:gs pos="100000">
              <a:schemeClr val="lt1">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l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203125" tIns="0" rIns="203125" bIns="0" numCol="1" spcCol="1270" anchor="ctr" anchorCtr="0">
          <a:noAutofit/>
        </a:bodyPr>
        <a:lstStyle/>
        <a:p>
          <a:pPr lvl="0" algn="l" defTabSz="622300">
            <a:lnSpc>
              <a:spcPct val="90000"/>
            </a:lnSpc>
            <a:spcBef>
              <a:spcPct val="0"/>
            </a:spcBef>
            <a:spcAft>
              <a:spcPct val="35000"/>
            </a:spcAft>
          </a:pPr>
          <a:r>
            <a:rPr lang="en-US" sz="1400" b="1" kern="1200"/>
            <a:t>Financial reporting requirement: </a:t>
          </a:r>
          <a:r>
            <a:rPr lang="en-ZA" sz="1200" b="0" i="0" kern="1200"/>
            <a:t>providing dynamic visibility into enterprise data</a:t>
          </a:r>
          <a:endParaRPr lang="en-US" sz="1200" kern="1200"/>
        </a:p>
      </dsp:txBody>
      <dsp:txXfrm>
        <a:off x="412991" y="2957119"/>
        <a:ext cx="5315737" cy="538555"/>
      </dsp:txXfrm>
    </dsp:sp>
    <dsp:sp modelId="{A4E93473-F143-4162-8994-414F1BA0A0B7}">
      <dsp:nvSpPr>
        <dsp:cNvPr id="0" name=""/>
        <dsp:cNvSpPr/>
      </dsp:nvSpPr>
      <dsp:spPr>
        <a:xfrm>
          <a:off x="0" y="4110449"/>
          <a:ext cx="7677150" cy="252000"/>
        </a:xfrm>
        <a:prstGeom prst="rect">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a:outerShdw blurRad="50800" dist="38100" dir="5400000" rotWithShape="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dk1">
              <a:alpha val="90000"/>
              <a:tint val="40000"/>
              <a:hueOff val="0"/>
              <a:satOff val="0"/>
              <a:lumOff val="0"/>
              <a:alphaOff val="0"/>
              <a:tint val="100000"/>
              <a:shade val="100000"/>
              <a:satMod val="100000"/>
            </a:schemeClr>
          </a:contourClr>
        </a:sp3d>
      </dsp:spPr>
      <dsp:style>
        <a:lnRef idx="1">
          <a:scrgbClr r="0" g="0" b="0"/>
        </a:lnRef>
        <a:fillRef idx="1">
          <a:scrgbClr r="0" g="0" b="0"/>
        </a:fillRef>
        <a:effectRef idx="2">
          <a:scrgbClr r="0" g="0" b="0"/>
        </a:effectRef>
        <a:fontRef idx="minor"/>
      </dsp:style>
    </dsp:sp>
    <dsp:sp modelId="{CCB1208F-3BD2-44AD-A628-2B1726C072AD}">
      <dsp:nvSpPr>
        <dsp:cNvPr id="0" name=""/>
        <dsp:cNvSpPr/>
      </dsp:nvSpPr>
      <dsp:spPr>
        <a:xfrm>
          <a:off x="383857" y="3683208"/>
          <a:ext cx="5374005" cy="574840"/>
        </a:xfrm>
        <a:prstGeom prst="roundRect">
          <a:avLst/>
        </a:prstGeom>
        <a:gradFill rotWithShape="0">
          <a:gsLst>
            <a:gs pos="0">
              <a:schemeClr val="lt1">
                <a:hueOff val="0"/>
                <a:satOff val="0"/>
                <a:lumOff val="0"/>
                <a:alphaOff val="0"/>
                <a:tint val="100000"/>
                <a:shade val="75000"/>
                <a:satMod val="160000"/>
              </a:schemeClr>
            </a:gs>
            <a:gs pos="62000">
              <a:schemeClr val="lt1">
                <a:hueOff val="0"/>
                <a:satOff val="0"/>
                <a:lumOff val="0"/>
                <a:alphaOff val="0"/>
                <a:tint val="100000"/>
                <a:shade val="100000"/>
                <a:satMod val="125000"/>
              </a:schemeClr>
            </a:gs>
            <a:gs pos="100000">
              <a:schemeClr val="lt1">
                <a:hueOff val="0"/>
                <a:satOff val="0"/>
                <a:lumOff val="0"/>
                <a:alphaOff val="0"/>
                <a:tint val="80000"/>
                <a:shade val="100000"/>
                <a:satMod val="140000"/>
              </a:schemeClr>
            </a:gs>
          </a:gsLst>
          <a:lin ang="16200000" scaled="1"/>
        </a:gradFill>
        <a:ln>
          <a:noFill/>
        </a:ln>
        <a:effectLst>
          <a:reflection blurRad="12700" stA="25000" endPos="28000" dist="38100" dir="5400000" sy="-100000" rotWithShape="0"/>
        </a:effectLst>
        <a:scene3d>
          <a:camera prst="orthographicFront" fov="0">
            <a:rot lat="0" lon="0" rev="0"/>
          </a:camera>
          <a:lightRig rig="threePt" dir="t">
            <a:rot lat="0" lon="0" rev="0"/>
          </a:lightRig>
        </a:scene3d>
        <a:sp3d>
          <a:bevelT w="139700" h="38100"/>
          <a:contourClr>
            <a:schemeClr val="lt1">
              <a:hueOff val="0"/>
              <a:satOff val="0"/>
              <a:lumOff val="0"/>
              <a:alphaOff val="0"/>
              <a:tint val="100000"/>
              <a:shade val="100000"/>
              <a:satMod val="100000"/>
            </a:schemeClr>
          </a:contourClr>
        </a:sp3d>
      </dsp:spPr>
      <dsp:style>
        <a:lnRef idx="0">
          <a:scrgbClr r="0" g="0" b="0"/>
        </a:lnRef>
        <a:fillRef idx="3">
          <a:scrgbClr r="0" g="0" b="0"/>
        </a:fillRef>
        <a:effectRef idx="3">
          <a:scrgbClr r="0" g="0" b="0"/>
        </a:effectRef>
        <a:fontRef idx="minor">
          <a:schemeClr val="lt1"/>
        </a:fontRef>
      </dsp:style>
      <dsp:txBody>
        <a:bodyPr spcFirstLastPara="0" vert="horz" wrap="square" lIns="203125" tIns="0" rIns="203125" bIns="0" numCol="1" spcCol="1270" anchor="ctr" anchorCtr="0">
          <a:noAutofit/>
        </a:bodyPr>
        <a:lstStyle/>
        <a:p>
          <a:pPr lvl="0" algn="l" defTabSz="622300">
            <a:lnSpc>
              <a:spcPct val="90000"/>
            </a:lnSpc>
            <a:spcBef>
              <a:spcPct val="0"/>
            </a:spcBef>
            <a:spcAft>
              <a:spcPct val="35000"/>
            </a:spcAft>
          </a:pPr>
          <a:r>
            <a:rPr lang="en-US" sz="1400" b="1" kern="1200"/>
            <a:t>National Data and Work laws: </a:t>
          </a:r>
          <a:r>
            <a:rPr lang="en-US" sz="1200" kern="1200"/>
            <a:t>Our System </a:t>
          </a:r>
          <a:r>
            <a:rPr lang="en-ZA" sz="1200" b="0" i="0" kern="1200"/>
            <a:t>data processing system will comply with the local Data Protection Acts.</a:t>
          </a:r>
          <a:endParaRPr lang="en-US" sz="1200" kern="1200"/>
        </a:p>
      </dsp:txBody>
      <dsp:txXfrm>
        <a:off x="411918" y="3711269"/>
        <a:ext cx="5317883" cy="51871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5124DC-2568-430F-A8D2-013CD09C5D81}">
      <dsp:nvSpPr>
        <dsp:cNvPr id="0" name=""/>
        <dsp:cNvSpPr/>
      </dsp:nvSpPr>
      <dsp:spPr>
        <a:xfrm>
          <a:off x="0" y="0"/>
          <a:ext cx="6267449" cy="1631632"/>
        </a:xfrm>
        <a:prstGeom prst="rect">
          <a:avLst/>
        </a:prstGeom>
        <a:solidFill>
          <a:schemeClr val="bg1"/>
        </a:solidFill>
        <a:ln>
          <a:noFill/>
        </a:ln>
        <a:effectLst>
          <a:outerShdw blurRad="50800" dist="25400" dir="5400000" rotWithShape="0">
            <a:srgbClr val="000000">
              <a:alpha val="43137"/>
            </a:srgbClr>
          </a:outerShdw>
        </a:effectLst>
      </dsp:spPr>
      <dsp:style>
        <a:lnRef idx="0">
          <a:scrgbClr r="0" g="0" b="0"/>
        </a:lnRef>
        <a:fillRef idx="1">
          <a:scrgbClr r="0" g="0" b="0"/>
        </a:fillRef>
        <a:effectRef idx="1">
          <a:scrgbClr r="0" g="0" b="0"/>
        </a:effectRef>
        <a:fontRef idx="minor"/>
      </dsp:style>
      <dsp:txBody>
        <a:bodyPr spcFirstLastPara="0" vert="horz" wrap="square" lIns="171450" tIns="171450" rIns="171450" bIns="171450" numCol="1" spcCol="1270" anchor="ctr" anchorCtr="0">
          <a:noAutofit/>
        </a:bodyPr>
        <a:lstStyle/>
        <a:p>
          <a:pPr lvl="0" algn="ctr" defTabSz="2000250">
            <a:lnSpc>
              <a:spcPct val="90000"/>
            </a:lnSpc>
            <a:spcBef>
              <a:spcPct val="0"/>
            </a:spcBef>
            <a:spcAft>
              <a:spcPct val="35000"/>
            </a:spcAft>
          </a:pPr>
          <a:r>
            <a:rPr lang="en-ZA" sz="4500" b="0" i="0" kern="1200">
              <a:solidFill>
                <a:schemeClr val="tx1"/>
              </a:solidFill>
            </a:rPr>
            <a:t>STAKEHOLDERS MANAGEMENT</a:t>
          </a:r>
          <a:endParaRPr lang="en-US" sz="4500" kern="1200">
            <a:solidFill>
              <a:schemeClr val="tx1"/>
            </a:solidFill>
          </a:endParaRPr>
        </a:p>
      </dsp:txBody>
      <dsp:txXfrm>
        <a:off x="0" y="0"/>
        <a:ext cx="6267449" cy="1631632"/>
      </dsp:txXfrm>
    </dsp:sp>
    <dsp:sp modelId="{DAB1EF87-E32C-4FDD-91C0-A609057F1888}">
      <dsp:nvSpPr>
        <dsp:cNvPr id="0" name=""/>
        <dsp:cNvSpPr/>
      </dsp:nvSpPr>
      <dsp:spPr>
        <a:xfrm>
          <a:off x="0" y="1631632"/>
          <a:ext cx="3133725" cy="3426428"/>
        </a:xfrm>
        <a:prstGeom prst="rect">
          <a:avLst/>
        </a:prstGeom>
        <a:solidFill>
          <a:schemeClr val="bg2"/>
        </a:soli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b="1" u="sng" kern="1200"/>
            <a:t>Internal Stakeholders</a:t>
          </a:r>
        </a:p>
        <a:p>
          <a:pPr lvl="0" algn="ctr" defTabSz="8890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a:t>
          </a:r>
          <a:r>
            <a:rPr lang="en-US" sz="1400" kern="1200">
              <a:latin typeface="Arial" panose="020B0604020202020204" pitchFamily="34" charset="0"/>
              <a:cs typeface="Arial" panose="020B0604020202020204" pitchFamily="34" charset="0"/>
            </a:rPr>
            <a:t> </a:t>
          </a:r>
          <a:r>
            <a:rPr lang="en-US" sz="1400" b="1" kern="1200">
              <a:latin typeface="Arial" panose="020B0604020202020204" pitchFamily="34" charset="0"/>
              <a:cs typeface="Arial" panose="020B0604020202020204" pitchFamily="34" charset="0"/>
            </a:rPr>
            <a:t>Students</a:t>
          </a:r>
        </a:p>
        <a:p>
          <a:pPr lvl="0" algn="ctr" defTabSz="8890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-Supervisors</a:t>
          </a:r>
        </a:p>
        <a:p>
          <a:pPr lvl="0" algn="ctr" defTabSz="8890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 Administrators</a:t>
          </a:r>
        </a:p>
        <a:p>
          <a:pPr lvl="0" algn="ctr" defTabSz="8890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 Product Owner</a:t>
          </a:r>
        </a:p>
        <a:p>
          <a:pPr lvl="0" algn="ctr" defTabSz="8890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 Program Manager</a:t>
          </a:r>
        </a:p>
        <a:p>
          <a:pPr lvl="0" algn="ctr" defTabSz="8890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 Project Manager</a:t>
          </a:r>
        </a:p>
        <a:p>
          <a:pPr lvl="0" algn="ctr" defTabSz="8890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 Team Leader</a:t>
          </a:r>
        </a:p>
        <a:p>
          <a:pPr lvl="0" algn="ctr" defTabSz="8890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 SCRUM Master</a:t>
          </a:r>
        </a:p>
        <a:p>
          <a:pPr lvl="0" algn="ctr" defTabSz="8890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 Business Analysts</a:t>
          </a:r>
        </a:p>
        <a:p>
          <a:pPr lvl="0" algn="ctr" defTabSz="8890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 Developers</a:t>
          </a:r>
        </a:p>
        <a:p>
          <a:pPr lvl="0" algn="ctr" defTabSz="8890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 WIL Co-ordinator</a:t>
          </a:r>
        </a:p>
        <a:p>
          <a:pPr lvl="0" algn="ctr" defTabSz="8890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 Icep Founder</a:t>
          </a:r>
        </a:p>
      </dsp:txBody>
      <dsp:txXfrm>
        <a:off x="0" y="1631632"/>
        <a:ext cx="3133725" cy="3426428"/>
      </dsp:txXfrm>
    </dsp:sp>
    <dsp:sp modelId="{D0B3A19A-808A-4435-8FDA-F7650C793F3C}">
      <dsp:nvSpPr>
        <dsp:cNvPr id="0" name=""/>
        <dsp:cNvSpPr/>
      </dsp:nvSpPr>
      <dsp:spPr>
        <a:xfrm>
          <a:off x="3133725" y="1659866"/>
          <a:ext cx="3133725" cy="3426428"/>
        </a:xfrm>
        <a:prstGeom prst="rect">
          <a:avLst/>
        </a:prstGeom>
        <a:solidFill>
          <a:schemeClr val="bg2"/>
        </a:soli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en-US" sz="2000" b="1" u="sng" kern="1200"/>
            <a:t>External Stakeholders</a:t>
          </a:r>
        </a:p>
        <a:p>
          <a:pPr lvl="0" algn="ctr" defTabSz="889000">
            <a:lnSpc>
              <a:spcPct val="90000"/>
            </a:lnSpc>
            <a:spcBef>
              <a:spcPct val="0"/>
            </a:spcBef>
            <a:spcAft>
              <a:spcPct val="35000"/>
            </a:spcAft>
          </a:pPr>
          <a:endParaRPr lang="en-US" sz="2000" b="1" u="sng" kern="1200"/>
        </a:p>
        <a:p>
          <a:pPr lvl="0" algn="ctr" defTabSz="8890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 Potential Students</a:t>
          </a:r>
        </a:p>
        <a:p>
          <a:pPr lvl="0" algn="ctr" defTabSz="8890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 Potential Sponsors</a:t>
          </a:r>
        </a:p>
        <a:p>
          <a:pPr lvl="0" algn="ctr" defTabSz="889000">
            <a:lnSpc>
              <a:spcPct val="90000"/>
            </a:lnSpc>
            <a:spcBef>
              <a:spcPct val="0"/>
            </a:spcBef>
            <a:spcAft>
              <a:spcPct val="35000"/>
            </a:spcAft>
          </a:pPr>
          <a:r>
            <a:rPr lang="en-US" sz="1400" b="1" kern="1200">
              <a:latin typeface="Arial" panose="020B0604020202020204" pitchFamily="34" charset="0"/>
              <a:cs typeface="Arial" panose="020B0604020202020204" pitchFamily="34" charset="0"/>
            </a:rPr>
            <a:t>- Business Partner</a:t>
          </a:r>
        </a:p>
        <a:p>
          <a:pPr lvl="0" algn="ctr" defTabSz="889000">
            <a:lnSpc>
              <a:spcPct val="90000"/>
            </a:lnSpc>
            <a:spcBef>
              <a:spcPct val="0"/>
            </a:spcBef>
            <a:spcAft>
              <a:spcPct val="35000"/>
            </a:spcAft>
          </a:pPr>
          <a:endParaRPr lang="en-US" sz="1400" kern="1200">
            <a:latin typeface="Arial" panose="020B0604020202020204" pitchFamily="34" charset="0"/>
            <a:cs typeface="Arial" panose="020B0604020202020204" pitchFamily="34" charset="0"/>
          </a:endParaRPr>
        </a:p>
        <a:p>
          <a:pPr lvl="0" algn="ctr" defTabSz="889000">
            <a:lnSpc>
              <a:spcPct val="90000"/>
            </a:lnSpc>
            <a:spcBef>
              <a:spcPct val="0"/>
            </a:spcBef>
            <a:spcAft>
              <a:spcPct val="35000"/>
            </a:spcAft>
          </a:pPr>
          <a:endParaRPr lang="en-US" sz="1400" kern="1200">
            <a:latin typeface="Arial" panose="020B0604020202020204" pitchFamily="34" charset="0"/>
            <a:cs typeface="Arial" panose="020B0604020202020204" pitchFamily="34" charset="0"/>
          </a:endParaRPr>
        </a:p>
        <a:p>
          <a:pPr lvl="0" algn="ctr" defTabSz="889000">
            <a:lnSpc>
              <a:spcPct val="90000"/>
            </a:lnSpc>
            <a:spcBef>
              <a:spcPct val="0"/>
            </a:spcBef>
            <a:spcAft>
              <a:spcPct val="35000"/>
            </a:spcAft>
          </a:pPr>
          <a:endParaRPr lang="en-US" sz="1400" kern="1200">
            <a:latin typeface="Arial" panose="020B0604020202020204" pitchFamily="34" charset="0"/>
            <a:cs typeface="Arial" panose="020B0604020202020204" pitchFamily="34" charset="0"/>
          </a:endParaRPr>
        </a:p>
        <a:p>
          <a:pPr lvl="0" algn="ctr" defTabSz="889000">
            <a:lnSpc>
              <a:spcPct val="90000"/>
            </a:lnSpc>
            <a:spcBef>
              <a:spcPct val="0"/>
            </a:spcBef>
            <a:spcAft>
              <a:spcPct val="35000"/>
            </a:spcAft>
          </a:pPr>
          <a:endParaRPr lang="en-US" sz="1400" kern="1200">
            <a:latin typeface="Arial" panose="020B0604020202020204" pitchFamily="34" charset="0"/>
            <a:cs typeface="Arial" panose="020B0604020202020204" pitchFamily="34" charset="0"/>
          </a:endParaRPr>
        </a:p>
        <a:p>
          <a:pPr lvl="0" algn="ctr" defTabSz="889000">
            <a:lnSpc>
              <a:spcPct val="90000"/>
            </a:lnSpc>
            <a:spcBef>
              <a:spcPct val="0"/>
            </a:spcBef>
            <a:spcAft>
              <a:spcPct val="35000"/>
            </a:spcAft>
          </a:pPr>
          <a:endParaRPr lang="en-US" sz="1400" kern="1200">
            <a:latin typeface="Arial" panose="020B0604020202020204" pitchFamily="34" charset="0"/>
            <a:cs typeface="Arial" panose="020B0604020202020204" pitchFamily="34" charset="0"/>
          </a:endParaRPr>
        </a:p>
        <a:p>
          <a:pPr lvl="0" algn="ctr" defTabSz="889000">
            <a:lnSpc>
              <a:spcPct val="90000"/>
            </a:lnSpc>
            <a:spcBef>
              <a:spcPct val="0"/>
            </a:spcBef>
            <a:spcAft>
              <a:spcPct val="35000"/>
            </a:spcAft>
          </a:pPr>
          <a:endParaRPr lang="en-US" sz="1400" kern="1200">
            <a:latin typeface="Arial" panose="020B0604020202020204" pitchFamily="34" charset="0"/>
            <a:cs typeface="Arial" panose="020B0604020202020204" pitchFamily="34" charset="0"/>
          </a:endParaRPr>
        </a:p>
        <a:p>
          <a:pPr lvl="0" algn="ctr" defTabSz="889000">
            <a:lnSpc>
              <a:spcPct val="90000"/>
            </a:lnSpc>
            <a:spcBef>
              <a:spcPct val="0"/>
            </a:spcBef>
            <a:spcAft>
              <a:spcPct val="35000"/>
            </a:spcAft>
          </a:pPr>
          <a:endParaRPr lang="en-US" sz="1400" kern="1200">
            <a:latin typeface="Arial" panose="020B0604020202020204" pitchFamily="34" charset="0"/>
            <a:cs typeface="Arial" panose="020B0604020202020204" pitchFamily="34" charset="0"/>
          </a:endParaRPr>
        </a:p>
      </dsp:txBody>
      <dsp:txXfrm>
        <a:off x="3133725" y="1659866"/>
        <a:ext cx="3133725" cy="3426428"/>
      </dsp:txXfrm>
    </dsp:sp>
    <dsp:sp modelId="{0240E8CA-D557-4E16-B508-BDD92CD7900A}">
      <dsp:nvSpPr>
        <dsp:cNvPr id="0" name=""/>
        <dsp:cNvSpPr/>
      </dsp:nvSpPr>
      <dsp:spPr>
        <a:xfrm>
          <a:off x="0" y="5058060"/>
          <a:ext cx="6267449" cy="380714"/>
        </a:xfrm>
        <a:prstGeom prst="rect">
          <a:avLst/>
        </a:prstGeom>
        <a:solidFill>
          <a:schemeClr val="bg1"/>
        </a:solidFill>
        <a:ln>
          <a:noFill/>
        </a:ln>
        <a:effectLst>
          <a:outerShdw blurRad="50800" dist="25400" dir="5400000" rotWithShape="0">
            <a:srgbClr val="000000">
              <a:alpha val="43137"/>
            </a:srgbClr>
          </a:outerShdw>
        </a:effectLst>
      </dsp:spPr>
      <dsp:style>
        <a:lnRef idx="0">
          <a:scrgbClr r="0" g="0" b="0"/>
        </a:lnRef>
        <a:fillRef idx="1">
          <a:scrgbClr r="0" g="0" b="0"/>
        </a:fillRef>
        <a:effectRef idx="1">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913995-C0B9-4F7B-9121-681B85BFF2C9}">
      <dsp:nvSpPr>
        <dsp:cNvPr id="0" name=""/>
        <dsp:cNvSpPr/>
      </dsp:nvSpPr>
      <dsp:spPr>
        <a:xfrm>
          <a:off x="7670430" y="2555719"/>
          <a:ext cx="448404" cy="213399"/>
        </a:xfrm>
        <a:custGeom>
          <a:avLst/>
          <a:gdLst/>
          <a:ahLst/>
          <a:cxnLst/>
          <a:rect l="0" t="0" r="0" b="0"/>
          <a:pathLst>
            <a:path>
              <a:moveTo>
                <a:pt x="0" y="0"/>
              </a:moveTo>
              <a:lnTo>
                <a:pt x="0" y="145425"/>
              </a:lnTo>
              <a:lnTo>
                <a:pt x="448404" y="145425"/>
              </a:lnTo>
              <a:lnTo>
                <a:pt x="448404"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2D4893-1111-44FF-A472-7BB1B66784C7}">
      <dsp:nvSpPr>
        <dsp:cNvPr id="0" name=""/>
        <dsp:cNvSpPr/>
      </dsp:nvSpPr>
      <dsp:spPr>
        <a:xfrm>
          <a:off x="7222026" y="2555719"/>
          <a:ext cx="448404" cy="213399"/>
        </a:xfrm>
        <a:custGeom>
          <a:avLst/>
          <a:gdLst/>
          <a:ahLst/>
          <a:cxnLst/>
          <a:rect l="0" t="0" r="0" b="0"/>
          <a:pathLst>
            <a:path>
              <a:moveTo>
                <a:pt x="448404" y="0"/>
              </a:moveTo>
              <a:lnTo>
                <a:pt x="448404" y="145425"/>
              </a:lnTo>
              <a:lnTo>
                <a:pt x="0" y="145425"/>
              </a:lnTo>
              <a:lnTo>
                <a:pt x="0"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502DE-3878-4F52-9B5D-F75C729ED803}">
      <dsp:nvSpPr>
        <dsp:cNvPr id="0" name=""/>
        <dsp:cNvSpPr/>
      </dsp:nvSpPr>
      <dsp:spPr>
        <a:xfrm>
          <a:off x="4531600" y="1876386"/>
          <a:ext cx="3138829" cy="213399"/>
        </a:xfrm>
        <a:custGeom>
          <a:avLst/>
          <a:gdLst/>
          <a:ahLst/>
          <a:cxnLst/>
          <a:rect l="0" t="0" r="0" b="0"/>
          <a:pathLst>
            <a:path>
              <a:moveTo>
                <a:pt x="0" y="0"/>
              </a:moveTo>
              <a:lnTo>
                <a:pt x="0" y="145425"/>
              </a:lnTo>
              <a:lnTo>
                <a:pt x="3138829" y="145425"/>
              </a:lnTo>
              <a:lnTo>
                <a:pt x="3138829"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FF28BF-E06B-4B9F-BB80-C8BC75D82524}">
      <dsp:nvSpPr>
        <dsp:cNvPr id="0" name=""/>
        <dsp:cNvSpPr/>
      </dsp:nvSpPr>
      <dsp:spPr>
        <a:xfrm>
          <a:off x="5876813" y="2555719"/>
          <a:ext cx="448404" cy="213399"/>
        </a:xfrm>
        <a:custGeom>
          <a:avLst/>
          <a:gdLst/>
          <a:ahLst/>
          <a:cxnLst/>
          <a:rect l="0" t="0" r="0" b="0"/>
          <a:pathLst>
            <a:path>
              <a:moveTo>
                <a:pt x="0" y="0"/>
              </a:moveTo>
              <a:lnTo>
                <a:pt x="0" y="145425"/>
              </a:lnTo>
              <a:lnTo>
                <a:pt x="448404" y="145425"/>
              </a:lnTo>
              <a:lnTo>
                <a:pt x="448404"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948BC6-550B-48A1-A617-D6023624E522}">
      <dsp:nvSpPr>
        <dsp:cNvPr id="0" name=""/>
        <dsp:cNvSpPr/>
      </dsp:nvSpPr>
      <dsp:spPr>
        <a:xfrm>
          <a:off x="5428409" y="2555719"/>
          <a:ext cx="448404" cy="213399"/>
        </a:xfrm>
        <a:custGeom>
          <a:avLst/>
          <a:gdLst/>
          <a:ahLst/>
          <a:cxnLst/>
          <a:rect l="0" t="0" r="0" b="0"/>
          <a:pathLst>
            <a:path>
              <a:moveTo>
                <a:pt x="448404" y="0"/>
              </a:moveTo>
              <a:lnTo>
                <a:pt x="448404" y="145425"/>
              </a:lnTo>
              <a:lnTo>
                <a:pt x="0" y="145425"/>
              </a:lnTo>
              <a:lnTo>
                <a:pt x="0"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676F1D-125A-49B1-8B78-9A1AC2A3E2A7}">
      <dsp:nvSpPr>
        <dsp:cNvPr id="0" name=""/>
        <dsp:cNvSpPr/>
      </dsp:nvSpPr>
      <dsp:spPr>
        <a:xfrm>
          <a:off x="4531600" y="1876386"/>
          <a:ext cx="1345212" cy="213399"/>
        </a:xfrm>
        <a:custGeom>
          <a:avLst/>
          <a:gdLst/>
          <a:ahLst/>
          <a:cxnLst/>
          <a:rect l="0" t="0" r="0" b="0"/>
          <a:pathLst>
            <a:path>
              <a:moveTo>
                <a:pt x="0" y="0"/>
              </a:moveTo>
              <a:lnTo>
                <a:pt x="0" y="145425"/>
              </a:lnTo>
              <a:lnTo>
                <a:pt x="1345212" y="145425"/>
              </a:lnTo>
              <a:lnTo>
                <a:pt x="1345212"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ED849A-AAE4-4C0C-B879-E524ECF53F41}">
      <dsp:nvSpPr>
        <dsp:cNvPr id="0" name=""/>
        <dsp:cNvSpPr/>
      </dsp:nvSpPr>
      <dsp:spPr>
        <a:xfrm>
          <a:off x="4934284" y="3914384"/>
          <a:ext cx="91440" cy="213399"/>
        </a:xfrm>
        <a:custGeom>
          <a:avLst/>
          <a:gdLst/>
          <a:ahLst/>
          <a:cxnLst/>
          <a:rect l="0" t="0" r="0" b="0"/>
          <a:pathLst>
            <a:path>
              <a:moveTo>
                <a:pt x="45720" y="0"/>
              </a:moveTo>
              <a:lnTo>
                <a:pt x="45720"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F93C63-DEB1-44DA-87D3-0488098C5361}">
      <dsp:nvSpPr>
        <dsp:cNvPr id="0" name=""/>
        <dsp:cNvSpPr/>
      </dsp:nvSpPr>
      <dsp:spPr>
        <a:xfrm>
          <a:off x="4531600" y="3235051"/>
          <a:ext cx="448404" cy="213399"/>
        </a:xfrm>
        <a:custGeom>
          <a:avLst/>
          <a:gdLst/>
          <a:ahLst/>
          <a:cxnLst/>
          <a:rect l="0" t="0" r="0" b="0"/>
          <a:pathLst>
            <a:path>
              <a:moveTo>
                <a:pt x="0" y="0"/>
              </a:moveTo>
              <a:lnTo>
                <a:pt x="0" y="145425"/>
              </a:lnTo>
              <a:lnTo>
                <a:pt x="448404" y="145425"/>
              </a:lnTo>
              <a:lnTo>
                <a:pt x="448404"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4570B2-1E4D-4304-8B57-D12AF373A405}">
      <dsp:nvSpPr>
        <dsp:cNvPr id="0" name=""/>
        <dsp:cNvSpPr/>
      </dsp:nvSpPr>
      <dsp:spPr>
        <a:xfrm>
          <a:off x="4037476" y="4593716"/>
          <a:ext cx="91440" cy="213399"/>
        </a:xfrm>
        <a:custGeom>
          <a:avLst/>
          <a:gdLst/>
          <a:ahLst/>
          <a:cxnLst/>
          <a:rect l="0" t="0" r="0" b="0"/>
          <a:pathLst>
            <a:path>
              <a:moveTo>
                <a:pt x="45720" y="0"/>
              </a:moveTo>
              <a:lnTo>
                <a:pt x="45720"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2EB72-E3C2-4B7F-AC47-28D40964EAC5}">
      <dsp:nvSpPr>
        <dsp:cNvPr id="0" name=""/>
        <dsp:cNvSpPr/>
      </dsp:nvSpPr>
      <dsp:spPr>
        <a:xfrm>
          <a:off x="4037476" y="3914384"/>
          <a:ext cx="91440" cy="213399"/>
        </a:xfrm>
        <a:custGeom>
          <a:avLst/>
          <a:gdLst/>
          <a:ahLst/>
          <a:cxnLst/>
          <a:rect l="0" t="0" r="0" b="0"/>
          <a:pathLst>
            <a:path>
              <a:moveTo>
                <a:pt x="45720" y="0"/>
              </a:moveTo>
              <a:lnTo>
                <a:pt x="45720"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BD86B6-68AE-426A-ACC4-7EAA142426B9}">
      <dsp:nvSpPr>
        <dsp:cNvPr id="0" name=""/>
        <dsp:cNvSpPr/>
      </dsp:nvSpPr>
      <dsp:spPr>
        <a:xfrm>
          <a:off x="4083196" y="3235051"/>
          <a:ext cx="448404" cy="213399"/>
        </a:xfrm>
        <a:custGeom>
          <a:avLst/>
          <a:gdLst/>
          <a:ahLst/>
          <a:cxnLst/>
          <a:rect l="0" t="0" r="0" b="0"/>
          <a:pathLst>
            <a:path>
              <a:moveTo>
                <a:pt x="448404" y="0"/>
              </a:moveTo>
              <a:lnTo>
                <a:pt x="448404" y="145425"/>
              </a:lnTo>
              <a:lnTo>
                <a:pt x="0" y="145425"/>
              </a:lnTo>
              <a:lnTo>
                <a:pt x="0"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471D7B-CB0A-47A3-83A4-40C44E3D0EC8}">
      <dsp:nvSpPr>
        <dsp:cNvPr id="0" name=""/>
        <dsp:cNvSpPr/>
      </dsp:nvSpPr>
      <dsp:spPr>
        <a:xfrm>
          <a:off x="4485880" y="2555719"/>
          <a:ext cx="91440" cy="213399"/>
        </a:xfrm>
        <a:custGeom>
          <a:avLst/>
          <a:gdLst/>
          <a:ahLst/>
          <a:cxnLst/>
          <a:rect l="0" t="0" r="0" b="0"/>
          <a:pathLst>
            <a:path>
              <a:moveTo>
                <a:pt x="45720" y="0"/>
              </a:moveTo>
              <a:lnTo>
                <a:pt x="45720"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74E41-4E66-419E-A770-67ABC5B5673C}">
      <dsp:nvSpPr>
        <dsp:cNvPr id="0" name=""/>
        <dsp:cNvSpPr/>
      </dsp:nvSpPr>
      <dsp:spPr>
        <a:xfrm>
          <a:off x="4485880" y="1876386"/>
          <a:ext cx="91440" cy="213399"/>
        </a:xfrm>
        <a:custGeom>
          <a:avLst/>
          <a:gdLst/>
          <a:ahLst/>
          <a:cxnLst/>
          <a:rect l="0" t="0" r="0" b="0"/>
          <a:pathLst>
            <a:path>
              <a:moveTo>
                <a:pt x="45720" y="0"/>
              </a:moveTo>
              <a:lnTo>
                <a:pt x="45720"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20F2749-AFC5-42EE-8849-196784DA03EA}">
      <dsp:nvSpPr>
        <dsp:cNvPr id="0" name=""/>
        <dsp:cNvSpPr/>
      </dsp:nvSpPr>
      <dsp:spPr>
        <a:xfrm>
          <a:off x="2737983" y="3914384"/>
          <a:ext cx="448404" cy="213399"/>
        </a:xfrm>
        <a:custGeom>
          <a:avLst/>
          <a:gdLst/>
          <a:ahLst/>
          <a:cxnLst/>
          <a:rect l="0" t="0" r="0" b="0"/>
          <a:pathLst>
            <a:path>
              <a:moveTo>
                <a:pt x="0" y="0"/>
              </a:moveTo>
              <a:lnTo>
                <a:pt x="0" y="145425"/>
              </a:lnTo>
              <a:lnTo>
                <a:pt x="448404" y="145425"/>
              </a:lnTo>
              <a:lnTo>
                <a:pt x="448404"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A6AA3-11F4-4B10-8BA2-03302B81BB30}">
      <dsp:nvSpPr>
        <dsp:cNvPr id="0" name=""/>
        <dsp:cNvSpPr/>
      </dsp:nvSpPr>
      <dsp:spPr>
        <a:xfrm>
          <a:off x="2289579" y="3914384"/>
          <a:ext cx="448404" cy="213399"/>
        </a:xfrm>
        <a:custGeom>
          <a:avLst/>
          <a:gdLst/>
          <a:ahLst/>
          <a:cxnLst/>
          <a:rect l="0" t="0" r="0" b="0"/>
          <a:pathLst>
            <a:path>
              <a:moveTo>
                <a:pt x="448404" y="0"/>
              </a:moveTo>
              <a:lnTo>
                <a:pt x="448404" y="145425"/>
              </a:lnTo>
              <a:lnTo>
                <a:pt x="0" y="145425"/>
              </a:lnTo>
              <a:lnTo>
                <a:pt x="0"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F6E3130-B170-437E-B22A-425F013A03BD}">
      <dsp:nvSpPr>
        <dsp:cNvPr id="0" name=""/>
        <dsp:cNvSpPr/>
      </dsp:nvSpPr>
      <dsp:spPr>
        <a:xfrm>
          <a:off x="2692263" y="3235051"/>
          <a:ext cx="91440" cy="213399"/>
        </a:xfrm>
        <a:custGeom>
          <a:avLst/>
          <a:gdLst/>
          <a:ahLst/>
          <a:cxnLst/>
          <a:rect l="0" t="0" r="0" b="0"/>
          <a:pathLst>
            <a:path>
              <a:moveTo>
                <a:pt x="45720" y="0"/>
              </a:moveTo>
              <a:lnTo>
                <a:pt x="45720"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FAD16A-1797-4A65-A7F7-C79F362A18BC}">
      <dsp:nvSpPr>
        <dsp:cNvPr id="0" name=""/>
        <dsp:cNvSpPr/>
      </dsp:nvSpPr>
      <dsp:spPr>
        <a:xfrm>
          <a:off x="2692263" y="2555719"/>
          <a:ext cx="91440" cy="213399"/>
        </a:xfrm>
        <a:custGeom>
          <a:avLst/>
          <a:gdLst/>
          <a:ahLst/>
          <a:cxnLst/>
          <a:rect l="0" t="0" r="0" b="0"/>
          <a:pathLst>
            <a:path>
              <a:moveTo>
                <a:pt x="45720" y="0"/>
              </a:moveTo>
              <a:lnTo>
                <a:pt x="45720"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A6BE82-4BEE-404A-AAAA-B9FE71C0C52B}">
      <dsp:nvSpPr>
        <dsp:cNvPr id="0" name=""/>
        <dsp:cNvSpPr/>
      </dsp:nvSpPr>
      <dsp:spPr>
        <a:xfrm>
          <a:off x="2737983" y="1876386"/>
          <a:ext cx="1793617" cy="213399"/>
        </a:xfrm>
        <a:custGeom>
          <a:avLst/>
          <a:gdLst/>
          <a:ahLst/>
          <a:cxnLst/>
          <a:rect l="0" t="0" r="0" b="0"/>
          <a:pathLst>
            <a:path>
              <a:moveTo>
                <a:pt x="1793617" y="0"/>
              </a:moveTo>
              <a:lnTo>
                <a:pt x="1793617" y="145425"/>
              </a:lnTo>
              <a:lnTo>
                <a:pt x="0" y="145425"/>
              </a:lnTo>
              <a:lnTo>
                <a:pt x="0"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7C0634-670B-495B-AC26-2EC27085D09A}">
      <dsp:nvSpPr>
        <dsp:cNvPr id="0" name=""/>
        <dsp:cNvSpPr/>
      </dsp:nvSpPr>
      <dsp:spPr>
        <a:xfrm>
          <a:off x="1408150" y="2601855"/>
          <a:ext cx="433024" cy="167262"/>
        </a:xfrm>
        <a:custGeom>
          <a:avLst/>
          <a:gdLst/>
          <a:ahLst/>
          <a:cxnLst/>
          <a:rect l="0" t="0" r="0" b="0"/>
          <a:pathLst>
            <a:path>
              <a:moveTo>
                <a:pt x="0" y="0"/>
              </a:moveTo>
              <a:lnTo>
                <a:pt x="0" y="99288"/>
              </a:lnTo>
              <a:lnTo>
                <a:pt x="433024" y="99288"/>
              </a:lnTo>
              <a:lnTo>
                <a:pt x="433024" y="167262"/>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CBA0D4-498E-4ADA-A43A-AB1EF07CB899}">
      <dsp:nvSpPr>
        <dsp:cNvPr id="0" name=""/>
        <dsp:cNvSpPr/>
      </dsp:nvSpPr>
      <dsp:spPr>
        <a:xfrm>
          <a:off x="944366" y="3235051"/>
          <a:ext cx="448404" cy="213399"/>
        </a:xfrm>
        <a:custGeom>
          <a:avLst/>
          <a:gdLst/>
          <a:ahLst/>
          <a:cxnLst/>
          <a:rect l="0" t="0" r="0" b="0"/>
          <a:pathLst>
            <a:path>
              <a:moveTo>
                <a:pt x="0" y="0"/>
              </a:moveTo>
              <a:lnTo>
                <a:pt x="0" y="145425"/>
              </a:lnTo>
              <a:lnTo>
                <a:pt x="448404" y="145425"/>
              </a:lnTo>
              <a:lnTo>
                <a:pt x="448404"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29223C-E3D0-4252-B04D-07A850E38F30}">
      <dsp:nvSpPr>
        <dsp:cNvPr id="0" name=""/>
        <dsp:cNvSpPr/>
      </dsp:nvSpPr>
      <dsp:spPr>
        <a:xfrm>
          <a:off x="495962" y="3235051"/>
          <a:ext cx="448404" cy="213399"/>
        </a:xfrm>
        <a:custGeom>
          <a:avLst/>
          <a:gdLst/>
          <a:ahLst/>
          <a:cxnLst/>
          <a:rect l="0" t="0" r="0" b="0"/>
          <a:pathLst>
            <a:path>
              <a:moveTo>
                <a:pt x="448404" y="0"/>
              </a:moveTo>
              <a:lnTo>
                <a:pt x="448404" y="145425"/>
              </a:lnTo>
              <a:lnTo>
                <a:pt x="0" y="145425"/>
              </a:lnTo>
              <a:lnTo>
                <a:pt x="0"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242C94-6700-4EA2-B0CF-7E09935811FE}">
      <dsp:nvSpPr>
        <dsp:cNvPr id="0" name=""/>
        <dsp:cNvSpPr/>
      </dsp:nvSpPr>
      <dsp:spPr>
        <a:xfrm>
          <a:off x="944366" y="2601855"/>
          <a:ext cx="463783" cy="167262"/>
        </a:xfrm>
        <a:custGeom>
          <a:avLst/>
          <a:gdLst/>
          <a:ahLst/>
          <a:cxnLst/>
          <a:rect l="0" t="0" r="0" b="0"/>
          <a:pathLst>
            <a:path>
              <a:moveTo>
                <a:pt x="463783" y="0"/>
              </a:moveTo>
              <a:lnTo>
                <a:pt x="463783" y="99288"/>
              </a:lnTo>
              <a:lnTo>
                <a:pt x="0" y="99288"/>
              </a:lnTo>
              <a:lnTo>
                <a:pt x="0" y="167262"/>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E22CB-9A79-46D4-861F-C96418B33E86}">
      <dsp:nvSpPr>
        <dsp:cNvPr id="0" name=""/>
        <dsp:cNvSpPr/>
      </dsp:nvSpPr>
      <dsp:spPr>
        <a:xfrm>
          <a:off x="1408150" y="1876386"/>
          <a:ext cx="3123450" cy="259536"/>
        </a:xfrm>
        <a:custGeom>
          <a:avLst/>
          <a:gdLst/>
          <a:ahLst/>
          <a:cxnLst/>
          <a:rect l="0" t="0" r="0" b="0"/>
          <a:pathLst>
            <a:path>
              <a:moveTo>
                <a:pt x="3123450" y="0"/>
              </a:moveTo>
              <a:lnTo>
                <a:pt x="3123450" y="191562"/>
              </a:lnTo>
              <a:lnTo>
                <a:pt x="0" y="191562"/>
              </a:lnTo>
              <a:lnTo>
                <a:pt x="0" y="259536"/>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395C30-093E-41BF-89E4-B70FBD18862D}">
      <dsp:nvSpPr>
        <dsp:cNvPr id="0" name=""/>
        <dsp:cNvSpPr/>
      </dsp:nvSpPr>
      <dsp:spPr>
        <a:xfrm>
          <a:off x="4485880" y="1197054"/>
          <a:ext cx="91440" cy="213399"/>
        </a:xfrm>
        <a:custGeom>
          <a:avLst/>
          <a:gdLst/>
          <a:ahLst/>
          <a:cxnLst/>
          <a:rect l="0" t="0" r="0" b="0"/>
          <a:pathLst>
            <a:path>
              <a:moveTo>
                <a:pt x="45720" y="0"/>
              </a:moveTo>
              <a:lnTo>
                <a:pt x="45720" y="213399"/>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AC6181-F2DE-46BB-88B9-5D69E6500FBB}">
      <dsp:nvSpPr>
        <dsp:cNvPr id="0" name=""/>
        <dsp:cNvSpPr/>
      </dsp:nvSpPr>
      <dsp:spPr>
        <a:xfrm>
          <a:off x="4083196" y="517721"/>
          <a:ext cx="448404" cy="213399"/>
        </a:xfrm>
        <a:custGeom>
          <a:avLst/>
          <a:gdLst/>
          <a:ahLst/>
          <a:cxnLst/>
          <a:rect l="0" t="0" r="0" b="0"/>
          <a:pathLst>
            <a:path>
              <a:moveTo>
                <a:pt x="0" y="0"/>
              </a:moveTo>
              <a:lnTo>
                <a:pt x="0" y="145425"/>
              </a:lnTo>
              <a:lnTo>
                <a:pt x="448404" y="145425"/>
              </a:lnTo>
              <a:lnTo>
                <a:pt x="448404" y="213399"/>
              </a:lnTo>
            </a:path>
          </a:pathLst>
        </a:custGeom>
        <a:noFill/>
        <a:ln w="25400">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FC0F79-14CE-4589-8A51-A322CB671C7F}">
      <dsp:nvSpPr>
        <dsp:cNvPr id="0" name=""/>
        <dsp:cNvSpPr/>
      </dsp:nvSpPr>
      <dsp:spPr>
        <a:xfrm>
          <a:off x="3634792" y="517721"/>
          <a:ext cx="448404" cy="213399"/>
        </a:xfrm>
        <a:custGeom>
          <a:avLst/>
          <a:gdLst/>
          <a:ahLst/>
          <a:cxnLst/>
          <a:rect l="0" t="0" r="0" b="0"/>
          <a:pathLst>
            <a:path>
              <a:moveTo>
                <a:pt x="448404" y="0"/>
              </a:moveTo>
              <a:lnTo>
                <a:pt x="448404" y="145425"/>
              </a:lnTo>
              <a:lnTo>
                <a:pt x="0" y="145425"/>
              </a:lnTo>
              <a:lnTo>
                <a:pt x="0" y="213399"/>
              </a:lnTo>
            </a:path>
          </a:pathLst>
        </a:custGeom>
        <a:noFill/>
        <a:ln w="25400">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719EFF-AD92-4322-974F-B6D7B7B5B8CB}">
      <dsp:nvSpPr>
        <dsp:cNvPr id="0" name=""/>
        <dsp:cNvSpPr/>
      </dsp:nvSpPr>
      <dsp:spPr>
        <a:xfrm>
          <a:off x="3391304" y="2549"/>
          <a:ext cx="1383783" cy="51517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15E6579-3664-488E-A369-EE180B797C20}">
      <dsp:nvSpPr>
        <dsp:cNvPr id="0" name=""/>
        <dsp:cNvSpPr/>
      </dsp:nvSpPr>
      <dsp:spPr>
        <a:xfrm>
          <a:off x="3472832" y="80000"/>
          <a:ext cx="1383783" cy="51517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Research DNA Landing Page</a:t>
          </a:r>
        </a:p>
      </dsp:txBody>
      <dsp:txXfrm>
        <a:off x="3487921" y="95089"/>
        <a:ext cx="1353605" cy="484994"/>
      </dsp:txXfrm>
    </dsp:sp>
    <dsp:sp modelId="{4B56D914-D48A-40A1-812E-876E1C565FFF}">
      <dsp:nvSpPr>
        <dsp:cNvPr id="0" name=""/>
        <dsp:cNvSpPr/>
      </dsp:nvSpPr>
      <dsp:spPr>
        <a:xfrm>
          <a:off x="3267915" y="731121"/>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3EEFE3E-64EB-490F-A2A8-01990E4446EA}">
      <dsp:nvSpPr>
        <dsp:cNvPr id="0" name=""/>
        <dsp:cNvSpPr/>
      </dsp:nvSpPr>
      <dsp:spPr>
        <a:xfrm>
          <a:off x="3349443" y="808573"/>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Register</a:t>
          </a:r>
        </a:p>
      </dsp:txBody>
      <dsp:txXfrm>
        <a:off x="3363090" y="822220"/>
        <a:ext cx="706458" cy="438638"/>
      </dsp:txXfrm>
    </dsp:sp>
    <dsp:sp modelId="{2C7E7F45-E368-4F23-8590-A77789DAECDF}">
      <dsp:nvSpPr>
        <dsp:cNvPr id="0" name=""/>
        <dsp:cNvSpPr/>
      </dsp:nvSpPr>
      <dsp:spPr>
        <a:xfrm>
          <a:off x="4164724" y="731121"/>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DEA5598-1438-452A-AB86-A403B725EE5D}">
      <dsp:nvSpPr>
        <dsp:cNvPr id="0" name=""/>
        <dsp:cNvSpPr/>
      </dsp:nvSpPr>
      <dsp:spPr>
        <a:xfrm>
          <a:off x="4246252" y="808573"/>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Login</a:t>
          </a:r>
        </a:p>
      </dsp:txBody>
      <dsp:txXfrm>
        <a:off x="4259899" y="822220"/>
        <a:ext cx="706458" cy="438638"/>
      </dsp:txXfrm>
    </dsp:sp>
    <dsp:sp modelId="{7D219985-1356-416B-AFF1-8A42741ECA7B}">
      <dsp:nvSpPr>
        <dsp:cNvPr id="0" name=""/>
        <dsp:cNvSpPr/>
      </dsp:nvSpPr>
      <dsp:spPr>
        <a:xfrm>
          <a:off x="4164724" y="1410453"/>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BE37A02-0AA4-4C21-8C0C-5B510BA3D4CE}">
      <dsp:nvSpPr>
        <dsp:cNvPr id="0" name=""/>
        <dsp:cNvSpPr/>
      </dsp:nvSpPr>
      <dsp:spPr>
        <a:xfrm>
          <a:off x="4246252" y="1487905"/>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Home page</a:t>
          </a:r>
        </a:p>
      </dsp:txBody>
      <dsp:txXfrm>
        <a:off x="4259899" y="1501552"/>
        <a:ext cx="706458" cy="438638"/>
      </dsp:txXfrm>
    </dsp:sp>
    <dsp:sp modelId="{E26245BD-5EE3-4CB7-B63E-A0BDA04CEFF3}">
      <dsp:nvSpPr>
        <dsp:cNvPr id="0" name=""/>
        <dsp:cNvSpPr/>
      </dsp:nvSpPr>
      <dsp:spPr>
        <a:xfrm>
          <a:off x="1041274" y="2135923"/>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08A93AC-3ADE-4DBE-A2C7-714B6B054FF8}">
      <dsp:nvSpPr>
        <dsp:cNvPr id="0" name=""/>
        <dsp:cNvSpPr/>
      </dsp:nvSpPr>
      <dsp:spPr>
        <a:xfrm>
          <a:off x="1122802" y="2213374"/>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Projects</a:t>
          </a:r>
        </a:p>
      </dsp:txBody>
      <dsp:txXfrm>
        <a:off x="1136449" y="2227021"/>
        <a:ext cx="706458" cy="438638"/>
      </dsp:txXfrm>
    </dsp:sp>
    <dsp:sp modelId="{40DAE73D-0036-41D8-9E6E-E93DB11E0969}">
      <dsp:nvSpPr>
        <dsp:cNvPr id="0" name=""/>
        <dsp:cNvSpPr/>
      </dsp:nvSpPr>
      <dsp:spPr>
        <a:xfrm>
          <a:off x="577490" y="2769118"/>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34DEB5A-452C-4C74-B36D-310AE8E85B5C}">
      <dsp:nvSpPr>
        <dsp:cNvPr id="0" name=""/>
        <dsp:cNvSpPr/>
      </dsp:nvSpPr>
      <dsp:spPr>
        <a:xfrm>
          <a:off x="659018" y="2846570"/>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Create new Project</a:t>
          </a:r>
        </a:p>
      </dsp:txBody>
      <dsp:txXfrm>
        <a:off x="672665" y="2860217"/>
        <a:ext cx="706458" cy="438638"/>
      </dsp:txXfrm>
    </dsp:sp>
    <dsp:sp modelId="{5D616669-03F6-4032-9E79-6124E326FD4E}">
      <dsp:nvSpPr>
        <dsp:cNvPr id="0" name=""/>
        <dsp:cNvSpPr/>
      </dsp:nvSpPr>
      <dsp:spPr>
        <a:xfrm>
          <a:off x="129086" y="3448451"/>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FF06196-A8CB-448F-BF71-20076C3CBB83}">
      <dsp:nvSpPr>
        <dsp:cNvPr id="0" name=""/>
        <dsp:cNvSpPr/>
      </dsp:nvSpPr>
      <dsp:spPr>
        <a:xfrm>
          <a:off x="210614" y="3525902"/>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Save Project</a:t>
          </a:r>
        </a:p>
      </dsp:txBody>
      <dsp:txXfrm>
        <a:off x="224261" y="3539549"/>
        <a:ext cx="706458" cy="438638"/>
      </dsp:txXfrm>
    </dsp:sp>
    <dsp:sp modelId="{5CCAFC97-9573-4777-898D-4607FEDF18FF}">
      <dsp:nvSpPr>
        <dsp:cNvPr id="0" name=""/>
        <dsp:cNvSpPr/>
      </dsp:nvSpPr>
      <dsp:spPr>
        <a:xfrm>
          <a:off x="1025894" y="3448451"/>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895B0A7-A410-4D0F-8A61-AFEDFCB10E6E}">
      <dsp:nvSpPr>
        <dsp:cNvPr id="0" name=""/>
        <dsp:cNvSpPr/>
      </dsp:nvSpPr>
      <dsp:spPr>
        <a:xfrm>
          <a:off x="1107422" y="3525902"/>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Submit Project</a:t>
          </a:r>
        </a:p>
      </dsp:txBody>
      <dsp:txXfrm>
        <a:off x="1121069" y="3539549"/>
        <a:ext cx="706458" cy="438638"/>
      </dsp:txXfrm>
    </dsp:sp>
    <dsp:sp modelId="{08DBF17F-2698-4DC5-AFCA-0BF36404FED2}">
      <dsp:nvSpPr>
        <dsp:cNvPr id="0" name=""/>
        <dsp:cNvSpPr/>
      </dsp:nvSpPr>
      <dsp:spPr>
        <a:xfrm>
          <a:off x="1474298" y="2769118"/>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F212EA4-3784-4C0B-85A7-3DE83DC52917}">
      <dsp:nvSpPr>
        <dsp:cNvPr id="0" name=""/>
        <dsp:cNvSpPr/>
      </dsp:nvSpPr>
      <dsp:spPr>
        <a:xfrm>
          <a:off x="1555826" y="2846570"/>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View Project</a:t>
          </a:r>
        </a:p>
      </dsp:txBody>
      <dsp:txXfrm>
        <a:off x="1569473" y="2860217"/>
        <a:ext cx="706458" cy="438638"/>
      </dsp:txXfrm>
    </dsp:sp>
    <dsp:sp modelId="{0C6872DC-301F-4E86-AB6F-965EB413C133}">
      <dsp:nvSpPr>
        <dsp:cNvPr id="0" name=""/>
        <dsp:cNvSpPr/>
      </dsp:nvSpPr>
      <dsp:spPr>
        <a:xfrm>
          <a:off x="2371107" y="2089786"/>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C099D7B-79B1-4447-B182-95326CDA5525}">
      <dsp:nvSpPr>
        <dsp:cNvPr id="0" name=""/>
        <dsp:cNvSpPr/>
      </dsp:nvSpPr>
      <dsp:spPr>
        <a:xfrm>
          <a:off x="2452635" y="2167238"/>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Workspace</a:t>
          </a:r>
        </a:p>
      </dsp:txBody>
      <dsp:txXfrm>
        <a:off x="2466282" y="2180885"/>
        <a:ext cx="706458" cy="438638"/>
      </dsp:txXfrm>
    </dsp:sp>
    <dsp:sp modelId="{38CEEB95-920E-4A79-9CC9-A5EEA0A4F67A}">
      <dsp:nvSpPr>
        <dsp:cNvPr id="0" name=""/>
        <dsp:cNvSpPr/>
      </dsp:nvSpPr>
      <dsp:spPr>
        <a:xfrm>
          <a:off x="2371107" y="2769118"/>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E07E054-E84A-4D87-9994-4BE73D7B6C5A}">
      <dsp:nvSpPr>
        <dsp:cNvPr id="0" name=""/>
        <dsp:cNvSpPr/>
      </dsp:nvSpPr>
      <dsp:spPr>
        <a:xfrm>
          <a:off x="2452635" y="2846570"/>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Create Workspace</a:t>
          </a:r>
        </a:p>
      </dsp:txBody>
      <dsp:txXfrm>
        <a:off x="2466282" y="2860217"/>
        <a:ext cx="706458" cy="438638"/>
      </dsp:txXfrm>
    </dsp:sp>
    <dsp:sp modelId="{1CE92CF2-17FA-4C4A-81AB-6A5683CD4E70}">
      <dsp:nvSpPr>
        <dsp:cNvPr id="0" name=""/>
        <dsp:cNvSpPr/>
      </dsp:nvSpPr>
      <dsp:spPr>
        <a:xfrm>
          <a:off x="2371107" y="3448451"/>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CCAC15-5964-4722-9F65-98B4A4C23DF2}">
      <dsp:nvSpPr>
        <dsp:cNvPr id="0" name=""/>
        <dsp:cNvSpPr/>
      </dsp:nvSpPr>
      <dsp:spPr>
        <a:xfrm>
          <a:off x="2452635" y="3525902"/>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Edit Research</a:t>
          </a:r>
        </a:p>
      </dsp:txBody>
      <dsp:txXfrm>
        <a:off x="2466282" y="3539549"/>
        <a:ext cx="706458" cy="438638"/>
      </dsp:txXfrm>
    </dsp:sp>
    <dsp:sp modelId="{26F6391D-59AA-4DA7-A96E-3EFFE3BD8574}">
      <dsp:nvSpPr>
        <dsp:cNvPr id="0" name=""/>
        <dsp:cNvSpPr/>
      </dsp:nvSpPr>
      <dsp:spPr>
        <a:xfrm>
          <a:off x="1922703" y="4127783"/>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9A6741D-879D-4772-B983-264AAE71C3D1}">
      <dsp:nvSpPr>
        <dsp:cNvPr id="0" name=""/>
        <dsp:cNvSpPr/>
      </dsp:nvSpPr>
      <dsp:spPr>
        <a:xfrm>
          <a:off x="2004231" y="4205235"/>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Save Research</a:t>
          </a:r>
        </a:p>
      </dsp:txBody>
      <dsp:txXfrm>
        <a:off x="2017878" y="4218882"/>
        <a:ext cx="706458" cy="438638"/>
      </dsp:txXfrm>
    </dsp:sp>
    <dsp:sp modelId="{C209BEE2-389C-42ED-8D8F-1859938AAAC3}">
      <dsp:nvSpPr>
        <dsp:cNvPr id="0" name=""/>
        <dsp:cNvSpPr/>
      </dsp:nvSpPr>
      <dsp:spPr>
        <a:xfrm>
          <a:off x="2819511" y="4127783"/>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D18F1D7-232C-4C41-92EC-F59663D181BF}">
      <dsp:nvSpPr>
        <dsp:cNvPr id="0" name=""/>
        <dsp:cNvSpPr/>
      </dsp:nvSpPr>
      <dsp:spPr>
        <a:xfrm>
          <a:off x="2901039" y="4205235"/>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Submit Research</a:t>
          </a:r>
        </a:p>
      </dsp:txBody>
      <dsp:txXfrm>
        <a:off x="2914686" y="4218882"/>
        <a:ext cx="706458" cy="438638"/>
      </dsp:txXfrm>
    </dsp:sp>
    <dsp:sp modelId="{E5CD2BA9-C84E-413A-B4D4-304516E8174D}">
      <dsp:nvSpPr>
        <dsp:cNvPr id="0" name=""/>
        <dsp:cNvSpPr/>
      </dsp:nvSpPr>
      <dsp:spPr>
        <a:xfrm>
          <a:off x="4164724" y="2089786"/>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5FD7CA3-64A4-41DE-A333-497B3D8DEFC6}">
      <dsp:nvSpPr>
        <dsp:cNvPr id="0" name=""/>
        <dsp:cNvSpPr/>
      </dsp:nvSpPr>
      <dsp:spPr>
        <a:xfrm>
          <a:off x="4246252" y="2167238"/>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Chatbox</a:t>
          </a:r>
        </a:p>
      </dsp:txBody>
      <dsp:txXfrm>
        <a:off x="4259899" y="2180885"/>
        <a:ext cx="706458" cy="438638"/>
      </dsp:txXfrm>
    </dsp:sp>
    <dsp:sp modelId="{33E64FB4-8938-4362-AEB8-A11613BE508D}">
      <dsp:nvSpPr>
        <dsp:cNvPr id="0" name=""/>
        <dsp:cNvSpPr/>
      </dsp:nvSpPr>
      <dsp:spPr>
        <a:xfrm>
          <a:off x="4164724" y="2769118"/>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882232C-75FE-4841-BC6E-67B0F6439857}">
      <dsp:nvSpPr>
        <dsp:cNvPr id="0" name=""/>
        <dsp:cNvSpPr/>
      </dsp:nvSpPr>
      <dsp:spPr>
        <a:xfrm>
          <a:off x="4246252" y="2846570"/>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Select Student</a:t>
          </a:r>
        </a:p>
      </dsp:txBody>
      <dsp:txXfrm>
        <a:off x="4259899" y="2860217"/>
        <a:ext cx="706458" cy="438638"/>
      </dsp:txXfrm>
    </dsp:sp>
    <dsp:sp modelId="{1DBE336D-C712-49F5-A6CB-5F354B4C8799}">
      <dsp:nvSpPr>
        <dsp:cNvPr id="0" name=""/>
        <dsp:cNvSpPr/>
      </dsp:nvSpPr>
      <dsp:spPr>
        <a:xfrm>
          <a:off x="3716320" y="3448451"/>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27D719B-8D8F-41CF-9417-6CDBBDDC8E9F}">
      <dsp:nvSpPr>
        <dsp:cNvPr id="0" name=""/>
        <dsp:cNvSpPr/>
      </dsp:nvSpPr>
      <dsp:spPr>
        <a:xfrm>
          <a:off x="3797848" y="3525902"/>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Type Message</a:t>
          </a:r>
        </a:p>
      </dsp:txBody>
      <dsp:txXfrm>
        <a:off x="3811495" y="3539549"/>
        <a:ext cx="706458" cy="438638"/>
      </dsp:txXfrm>
    </dsp:sp>
    <dsp:sp modelId="{3978A451-5E57-4A20-9BD2-E9505CE2268E}">
      <dsp:nvSpPr>
        <dsp:cNvPr id="0" name=""/>
        <dsp:cNvSpPr/>
      </dsp:nvSpPr>
      <dsp:spPr>
        <a:xfrm>
          <a:off x="3716320" y="4127783"/>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19180A0-B92D-4368-9A4B-5AFE251DB678}">
      <dsp:nvSpPr>
        <dsp:cNvPr id="0" name=""/>
        <dsp:cNvSpPr/>
      </dsp:nvSpPr>
      <dsp:spPr>
        <a:xfrm>
          <a:off x="3797848" y="4205235"/>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Attach Files</a:t>
          </a:r>
        </a:p>
      </dsp:txBody>
      <dsp:txXfrm>
        <a:off x="3811495" y="4218882"/>
        <a:ext cx="706458" cy="438638"/>
      </dsp:txXfrm>
    </dsp:sp>
    <dsp:sp modelId="{70831DAD-8FCF-4828-AD4A-30CD30D74F30}">
      <dsp:nvSpPr>
        <dsp:cNvPr id="0" name=""/>
        <dsp:cNvSpPr/>
      </dsp:nvSpPr>
      <dsp:spPr>
        <a:xfrm>
          <a:off x="3716320" y="4807116"/>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1034903-BF9F-4526-8CB8-AE249FC863AE}">
      <dsp:nvSpPr>
        <dsp:cNvPr id="0" name=""/>
        <dsp:cNvSpPr/>
      </dsp:nvSpPr>
      <dsp:spPr>
        <a:xfrm>
          <a:off x="3797848" y="4884567"/>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Send Message</a:t>
          </a:r>
        </a:p>
      </dsp:txBody>
      <dsp:txXfrm>
        <a:off x="3811495" y="4898214"/>
        <a:ext cx="706458" cy="438638"/>
      </dsp:txXfrm>
    </dsp:sp>
    <dsp:sp modelId="{57ED6E6C-6E10-47C1-B508-9577B141169F}">
      <dsp:nvSpPr>
        <dsp:cNvPr id="0" name=""/>
        <dsp:cNvSpPr/>
      </dsp:nvSpPr>
      <dsp:spPr>
        <a:xfrm>
          <a:off x="4613128" y="3448451"/>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1D4EECF-66AF-4C6E-BF24-0B89D2458862}">
      <dsp:nvSpPr>
        <dsp:cNvPr id="0" name=""/>
        <dsp:cNvSpPr/>
      </dsp:nvSpPr>
      <dsp:spPr>
        <a:xfrm>
          <a:off x="4694656" y="3525902"/>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Receive Message</a:t>
          </a:r>
        </a:p>
      </dsp:txBody>
      <dsp:txXfrm>
        <a:off x="4708303" y="3539549"/>
        <a:ext cx="706458" cy="438638"/>
      </dsp:txXfrm>
    </dsp:sp>
    <dsp:sp modelId="{C8ABA1F7-1EF7-4ECE-A606-08219D5600EA}">
      <dsp:nvSpPr>
        <dsp:cNvPr id="0" name=""/>
        <dsp:cNvSpPr/>
      </dsp:nvSpPr>
      <dsp:spPr>
        <a:xfrm>
          <a:off x="4613128" y="4127783"/>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C138CE-EC5E-423C-BA06-9354D268A852}">
      <dsp:nvSpPr>
        <dsp:cNvPr id="0" name=""/>
        <dsp:cNvSpPr/>
      </dsp:nvSpPr>
      <dsp:spPr>
        <a:xfrm>
          <a:off x="4694656" y="4205235"/>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Open Message</a:t>
          </a:r>
        </a:p>
      </dsp:txBody>
      <dsp:txXfrm>
        <a:off x="4708303" y="4218882"/>
        <a:ext cx="706458" cy="438638"/>
      </dsp:txXfrm>
    </dsp:sp>
    <dsp:sp modelId="{FD0CA7D5-6A37-453D-B0F9-93D4D181A42C}">
      <dsp:nvSpPr>
        <dsp:cNvPr id="0" name=""/>
        <dsp:cNvSpPr/>
      </dsp:nvSpPr>
      <dsp:spPr>
        <a:xfrm>
          <a:off x="5509937" y="2089786"/>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9B68FBF-749D-4B08-8676-EE97733D4AC5}">
      <dsp:nvSpPr>
        <dsp:cNvPr id="0" name=""/>
        <dsp:cNvSpPr/>
      </dsp:nvSpPr>
      <dsp:spPr>
        <a:xfrm>
          <a:off x="5591465" y="2167238"/>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Research Tools</a:t>
          </a:r>
        </a:p>
      </dsp:txBody>
      <dsp:txXfrm>
        <a:off x="5605112" y="2180885"/>
        <a:ext cx="706458" cy="438638"/>
      </dsp:txXfrm>
    </dsp:sp>
    <dsp:sp modelId="{37E3380F-58E0-4CD9-B98D-851EA386DDEF}">
      <dsp:nvSpPr>
        <dsp:cNvPr id="0" name=""/>
        <dsp:cNvSpPr/>
      </dsp:nvSpPr>
      <dsp:spPr>
        <a:xfrm>
          <a:off x="5061532" y="2769118"/>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FC06131-3B39-4A5F-B141-56B8A73DB4F9}">
      <dsp:nvSpPr>
        <dsp:cNvPr id="0" name=""/>
        <dsp:cNvSpPr/>
      </dsp:nvSpPr>
      <dsp:spPr>
        <a:xfrm>
          <a:off x="5143060" y="2846570"/>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Previous researches</a:t>
          </a:r>
        </a:p>
      </dsp:txBody>
      <dsp:txXfrm>
        <a:off x="5156707" y="2860217"/>
        <a:ext cx="706458" cy="438638"/>
      </dsp:txXfrm>
    </dsp:sp>
    <dsp:sp modelId="{1F828110-53CE-493F-AEAF-88D6F7049582}">
      <dsp:nvSpPr>
        <dsp:cNvPr id="0" name=""/>
        <dsp:cNvSpPr/>
      </dsp:nvSpPr>
      <dsp:spPr>
        <a:xfrm>
          <a:off x="5958341" y="2769118"/>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0D9A9D-88FA-419A-BD0A-1163DBD0E33D}">
      <dsp:nvSpPr>
        <dsp:cNvPr id="0" name=""/>
        <dsp:cNvSpPr/>
      </dsp:nvSpPr>
      <dsp:spPr>
        <a:xfrm>
          <a:off x="6039869" y="2846570"/>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Video tutorials</a:t>
          </a:r>
        </a:p>
      </dsp:txBody>
      <dsp:txXfrm>
        <a:off x="6053516" y="2860217"/>
        <a:ext cx="706458" cy="438638"/>
      </dsp:txXfrm>
    </dsp:sp>
    <dsp:sp modelId="{0EA5A603-4BAA-448B-A224-80C68226F2D9}">
      <dsp:nvSpPr>
        <dsp:cNvPr id="0" name=""/>
        <dsp:cNvSpPr/>
      </dsp:nvSpPr>
      <dsp:spPr>
        <a:xfrm>
          <a:off x="7303554" y="2089786"/>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0CE264CA-0167-4111-A2D3-E18E77A011C7}">
      <dsp:nvSpPr>
        <dsp:cNvPr id="0" name=""/>
        <dsp:cNvSpPr/>
      </dsp:nvSpPr>
      <dsp:spPr>
        <a:xfrm>
          <a:off x="7385082" y="2167238"/>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Profile</a:t>
          </a:r>
        </a:p>
      </dsp:txBody>
      <dsp:txXfrm>
        <a:off x="7398729" y="2180885"/>
        <a:ext cx="706458" cy="438638"/>
      </dsp:txXfrm>
    </dsp:sp>
    <dsp:sp modelId="{D27C3BD0-4D54-424C-80EB-41BC34AB26BB}">
      <dsp:nvSpPr>
        <dsp:cNvPr id="0" name=""/>
        <dsp:cNvSpPr/>
      </dsp:nvSpPr>
      <dsp:spPr>
        <a:xfrm>
          <a:off x="6855149" y="2769118"/>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60623A7-01DE-4B4B-B283-88A45F4FC6B4}">
      <dsp:nvSpPr>
        <dsp:cNvPr id="0" name=""/>
        <dsp:cNvSpPr/>
      </dsp:nvSpPr>
      <dsp:spPr>
        <a:xfrm>
          <a:off x="6936677" y="2846570"/>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View Profile</a:t>
          </a:r>
        </a:p>
      </dsp:txBody>
      <dsp:txXfrm>
        <a:off x="6950324" y="2860217"/>
        <a:ext cx="706458" cy="438638"/>
      </dsp:txXfrm>
    </dsp:sp>
    <dsp:sp modelId="{418DCB6A-ACF1-452B-8A2E-DA33D00C9B37}">
      <dsp:nvSpPr>
        <dsp:cNvPr id="0" name=""/>
        <dsp:cNvSpPr/>
      </dsp:nvSpPr>
      <dsp:spPr>
        <a:xfrm>
          <a:off x="7751958" y="2769118"/>
          <a:ext cx="733752" cy="46593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658A039-E2FE-486F-98FA-F1E638190A69}">
      <dsp:nvSpPr>
        <dsp:cNvPr id="0" name=""/>
        <dsp:cNvSpPr/>
      </dsp:nvSpPr>
      <dsp:spPr>
        <a:xfrm>
          <a:off x="7833486" y="2846570"/>
          <a:ext cx="733752" cy="46593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Edit Profile</a:t>
          </a:r>
        </a:p>
      </dsp:txBody>
      <dsp:txXfrm>
        <a:off x="7847133" y="2860217"/>
        <a:ext cx="706458" cy="438638"/>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DCA1EF-393A-450C-99BF-8B61BE7823AF}">
      <dsp:nvSpPr>
        <dsp:cNvPr id="0" name=""/>
        <dsp:cNvSpPr/>
      </dsp:nvSpPr>
      <dsp:spPr>
        <a:xfrm>
          <a:off x="3662332" y="2862801"/>
          <a:ext cx="1572279" cy="374131"/>
        </a:xfrm>
        <a:custGeom>
          <a:avLst/>
          <a:gdLst/>
          <a:ahLst/>
          <a:cxnLst/>
          <a:rect l="0" t="0" r="0" b="0"/>
          <a:pathLst>
            <a:path>
              <a:moveTo>
                <a:pt x="0" y="0"/>
              </a:moveTo>
              <a:lnTo>
                <a:pt x="0" y="254959"/>
              </a:lnTo>
              <a:lnTo>
                <a:pt x="1572279" y="254959"/>
              </a:lnTo>
              <a:lnTo>
                <a:pt x="1572279" y="374131"/>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6FE414-BC73-4A0F-8C38-B35A62E3BF25}">
      <dsp:nvSpPr>
        <dsp:cNvPr id="0" name=""/>
        <dsp:cNvSpPr/>
      </dsp:nvSpPr>
      <dsp:spPr>
        <a:xfrm>
          <a:off x="3616612" y="2862801"/>
          <a:ext cx="91440" cy="374131"/>
        </a:xfrm>
        <a:custGeom>
          <a:avLst/>
          <a:gdLst/>
          <a:ahLst/>
          <a:cxnLst/>
          <a:rect l="0" t="0" r="0" b="0"/>
          <a:pathLst>
            <a:path>
              <a:moveTo>
                <a:pt x="45720" y="0"/>
              </a:moveTo>
              <a:lnTo>
                <a:pt x="45720" y="374131"/>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F288E9-B9FC-4699-870D-2F66CE6F71FC}">
      <dsp:nvSpPr>
        <dsp:cNvPr id="0" name=""/>
        <dsp:cNvSpPr/>
      </dsp:nvSpPr>
      <dsp:spPr>
        <a:xfrm>
          <a:off x="2090052" y="2862801"/>
          <a:ext cx="1572279" cy="374131"/>
        </a:xfrm>
        <a:custGeom>
          <a:avLst/>
          <a:gdLst/>
          <a:ahLst/>
          <a:cxnLst/>
          <a:rect l="0" t="0" r="0" b="0"/>
          <a:pathLst>
            <a:path>
              <a:moveTo>
                <a:pt x="1572279" y="0"/>
              </a:moveTo>
              <a:lnTo>
                <a:pt x="1572279" y="254959"/>
              </a:lnTo>
              <a:lnTo>
                <a:pt x="0" y="254959"/>
              </a:lnTo>
              <a:lnTo>
                <a:pt x="0" y="374131"/>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D14BA4B-CE7B-42B5-AEC3-BFA2055CA98F}">
      <dsp:nvSpPr>
        <dsp:cNvPr id="0" name=""/>
        <dsp:cNvSpPr/>
      </dsp:nvSpPr>
      <dsp:spPr>
        <a:xfrm>
          <a:off x="3616612" y="1671799"/>
          <a:ext cx="91440" cy="374131"/>
        </a:xfrm>
        <a:custGeom>
          <a:avLst/>
          <a:gdLst/>
          <a:ahLst/>
          <a:cxnLst/>
          <a:rect l="0" t="0" r="0" b="0"/>
          <a:pathLst>
            <a:path>
              <a:moveTo>
                <a:pt x="45720" y="0"/>
              </a:moveTo>
              <a:lnTo>
                <a:pt x="45720" y="374131"/>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048FC5-5005-4DC7-BCAC-4294AABA021A}">
      <dsp:nvSpPr>
        <dsp:cNvPr id="0" name=""/>
        <dsp:cNvSpPr/>
      </dsp:nvSpPr>
      <dsp:spPr>
        <a:xfrm>
          <a:off x="3616612" y="480797"/>
          <a:ext cx="91440" cy="374131"/>
        </a:xfrm>
        <a:custGeom>
          <a:avLst/>
          <a:gdLst/>
          <a:ahLst/>
          <a:cxnLst/>
          <a:rect l="0" t="0" r="0" b="0"/>
          <a:pathLst>
            <a:path>
              <a:moveTo>
                <a:pt x="45720" y="0"/>
              </a:moveTo>
              <a:lnTo>
                <a:pt x="45720" y="374131"/>
              </a:lnTo>
            </a:path>
          </a:pathLst>
        </a:custGeom>
        <a:noFill/>
        <a:ln w="25400">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9490-7489-49E4-8203-E5C9FABA6D33}">
      <dsp:nvSpPr>
        <dsp:cNvPr id="0" name=""/>
        <dsp:cNvSpPr/>
      </dsp:nvSpPr>
      <dsp:spPr>
        <a:xfrm>
          <a:off x="2856338" y="1408"/>
          <a:ext cx="1611988" cy="479388"/>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BB2E3769-5E67-4629-B2FE-2CB594892A2C}">
      <dsp:nvSpPr>
        <dsp:cNvPr id="0" name=""/>
        <dsp:cNvSpPr/>
      </dsp:nvSpPr>
      <dsp:spPr>
        <a:xfrm>
          <a:off x="2999273" y="137196"/>
          <a:ext cx="1611988" cy="479388"/>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Research DNA Landing Page</a:t>
          </a:r>
        </a:p>
      </dsp:txBody>
      <dsp:txXfrm>
        <a:off x="3013314" y="151237"/>
        <a:ext cx="1583906" cy="451306"/>
      </dsp:txXfrm>
    </dsp:sp>
    <dsp:sp modelId="{05573998-DE41-4784-8B90-823F90654D7E}">
      <dsp:nvSpPr>
        <dsp:cNvPr id="0" name=""/>
        <dsp:cNvSpPr/>
      </dsp:nvSpPr>
      <dsp:spPr>
        <a:xfrm>
          <a:off x="3019127" y="854928"/>
          <a:ext cx="1286410" cy="816870"/>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3F6667E-DB52-4100-B615-C62EB127C234}">
      <dsp:nvSpPr>
        <dsp:cNvPr id="0" name=""/>
        <dsp:cNvSpPr/>
      </dsp:nvSpPr>
      <dsp:spPr>
        <a:xfrm>
          <a:off x="3162061" y="990716"/>
          <a:ext cx="1286410" cy="816870"/>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Login</a:t>
          </a:r>
        </a:p>
      </dsp:txBody>
      <dsp:txXfrm>
        <a:off x="3185986" y="1014641"/>
        <a:ext cx="1238560" cy="769020"/>
      </dsp:txXfrm>
    </dsp:sp>
    <dsp:sp modelId="{0E5CB113-33F2-45B6-89E1-DD7C5D987C1E}">
      <dsp:nvSpPr>
        <dsp:cNvPr id="0" name=""/>
        <dsp:cNvSpPr/>
      </dsp:nvSpPr>
      <dsp:spPr>
        <a:xfrm>
          <a:off x="3019127" y="2045930"/>
          <a:ext cx="1286410" cy="816870"/>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22397A3-6166-4397-867E-107C5E10D8A2}">
      <dsp:nvSpPr>
        <dsp:cNvPr id="0" name=""/>
        <dsp:cNvSpPr/>
      </dsp:nvSpPr>
      <dsp:spPr>
        <a:xfrm>
          <a:off x="3162061" y="2181718"/>
          <a:ext cx="1286410" cy="816870"/>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Home Page</a:t>
          </a:r>
        </a:p>
      </dsp:txBody>
      <dsp:txXfrm>
        <a:off x="3185986" y="2205643"/>
        <a:ext cx="1238560" cy="769020"/>
      </dsp:txXfrm>
    </dsp:sp>
    <dsp:sp modelId="{79D98003-07A8-4B5D-AD77-BC73E08EB454}">
      <dsp:nvSpPr>
        <dsp:cNvPr id="0" name=""/>
        <dsp:cNvSpPr/>
      </dsp:nvSpPr>
      <dsp:spPr>
        <a:xfrm>
          <a:off x="1446847" y="3236932"/>
          <a:ext cx="1286410" cy="816870"/>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CEACD82-C85B-49B6-864B-C2BB1E17A8B9}">
      <dsp:nvSpPr>
        <dsp:cNvPr id="0" name=""/>
        <dsp:cNvSpPr/>
      </dsp:nvSpPr>
      <dsp:spPr>
        <a:xfrm>
          <a:off x="1589782" y="3372720"/>
          <a:ext cx="1286410" cy="816870"/>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Retrieve Accounts</a:t>
          </a:r>
        </a:p>
      </dsp:txBody>
      <dsp:txXfrm>
        <a:off x="1613707" y="3396645"/>
        <a:ext cx="1238560" cy="769020"/>
      </dsp:txXfrm>
    </dsp:sp>
    <dsp:sp modelId="{9B1A34D6-9C7E-4F11-8E88-C90A443ABAEF}">
      <dsp:nvSpPr>
        <dsp:cNvPr id="0" name=""/>
        <dsp:cNvSpPr/>
      </dsp:nvSpPr>
      <dsp:spPr>
        <a:xfrm>
          <a:off x="3019127" y="3236932"/>
          <a:ext cx="1286410" cy="816870"/>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F66724D-5E63-4971-AB6E-A544231E2FF7}">
      <dsp:nvSpPr>
        <dsp:cNvPr id="0" name=""/>
        <dsp:cNvSpPr/>
      </dsp:nvSpPr>
      <dsp:spPr>
        <a:xfrm>
          <a:off x="3162061" y="3372720"/>
          <a:ext cx="1286410" cy="816870"/>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Archive Accounts</a:t>
          </a:r>
        </a:p>
      </dsp:txBody>
      <dsp:txXfrm>
        <a:off x="3185986" y="3396645"/>
        <a:ext cx="1238560" cy="769020"/>
      </dsp:txXfrm>
    </dsp:sp>
    <dsp:sp modelId="{818905E9-4908-4AD9-BA7F-FAB1701EFE4A}">
      <dsp:nvSpPr>
        <dsp:cNvPr id="0" name=""/>
        <dsp:cNvSpPr/>
      </dsp:nvSpPr>
      <dsp:spPr>
        <a:xfrm>
          <a:off x="4591407" y="3236932"/>
          <a:ext cx="1286410" cy="816870"/>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596D47F-3221-42D1-84B9-181198BEBE1D}">
      <dsp:nvSpPr>
        <dsp:cNvPr id="0" name=""/>
        <dsp:cNvSpPr/>
      </dsp:nvSpPr>
      <dsp:spPr>
        <a:xfrm>
          <a:off x="4734341" y="3372720"/>
          <a:ext cx="1286410" cy="816870"/>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Active Accounts</a:t>
          </a:r>
        </a:p>
      </dsp:txBody>
      <dsp:txXfrm>
        <a:off x="4758266" y="3396645"/>
        <a:ext cx="1238560" cy="769020"/>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FF28BF-E06B-4B9F-BB80-C8BC75D82524}">
      <dsp:nvSpPr>
        <dsp:cNvPr id="0" name=""/>
        <dsp:cNvSpPr/>
      </dsp:nvSpPr>
      <dsp:spPr>
        <a:xfrm>
          <a:off x="7211822" y="2573817"/>
          <a:ext cx="451935" cy="215080"/>
        </a:xfrm>
        <a:custGeom>
          <a:avLst/>
          <a:gdLst/>
          <a:ahLst/>
          <a:cxnLst/>
          <a:rect l="0" t="0" r="0" b="0"/>
          <a:pathLst>
            <a:path>
              <a:moveTo>
                <a:pt x="0" y="0"/>
              </a:moveTo>
              <a:lnTo>
                <a:pt x="0" y="146570"/>
              </a:lnTo>
              <a:lnTo>
                <a:pt x="451935" y="146570"/>
              </a:lnTo>
              <a:lnTo>
                <a:pt x="451935"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948BC6-550B-48A1-A617-D6023624E522}">
      <dsp:nvSpPr>
        <dsp:cNvPr id="0" name=""/>
        <dsp:cNvSpPr/>
      </dsp:nvSpPr>
      <dsp:spPr>
        <a:xfrm>
          <a:off x="6759887" y="2573817"/>
          <a:ext cx="451935" cy="215080"/>
        </a:xfrm>
        <a:custGeom>
          <a:avLst/>
          <a:gdLst/>
          <a:ahLst/>
          <a:cxnLst/>
          <a:rect l="0" t="0" r="0" b="0"/>
          <a:pathLst>
            <a:path>
              <a:moveTo>
                <a:pt x="451935" y="0"/>
              </a:moveTo>
              <a:lnTo>
                <a:pt x="451935" y="146570"/>
              </a:lnTo>
              <a:lnTo>
                <a:pt x="0" y="146570"/>
              </a:lnTo>
              <a:lnTo>
                <a:pt x="0"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676F1D-125A-49B1-8B78-9A1AC2A3E2A7}">
      <dsp:nvSpPr>
        <dsp:cNvPr id="0" name=""/>
        <dsp:cNvSpPr/>
      </dsp:nvSpPr>
      <dsp:spPr>
        <a:xfrm>
          <a:off x="5178113" y="1889135"/>
          <a:ext cx="2033709" cy="215080"/>
        </a:xfrm>
        <a:custGeom>
          <a:avLst/>
          <a:gdLst/>
          <a:ahLst/>
          <a:cxnLst/>
          <a:rect l="0" t="0" r="0" b="0"/>
          <a:pathLst>
            <a:path>
              <a:moveTo>
                <a:pt x="0" y="0"/>
              </a:moveTo>
              <a:lnTo>
                <a:pt x="0" y="146570"/>
              </a:lnTo>
              <a:lnTo>
                <a:pt x="2033709" y="146570"/>
              </a:lnTo>
              <a:lnTo>
                <a:pt x="2033709"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ED849A-AAE4-4C0C-B879-E524ECF53F41}">
      <dsp:nvSpPr>
        <dsp:cNvPr id="0" name=""/>
        <dsp:cNvSpPr/>
      </dsp:nvSpPr>
      <dsp:spPr>
        <a:xfrm>
          <a:off x="6262231" y="3943182"/>
          <a:ext cx="91440" cy="215080"/>
        </a:xfrm>
        <a:custGeom>
          <a:avLst/>
          <a:gdLst/>
          <a:ahLst/>
          <a:cxnLst/>
          <a:rect l="0" t="0" r="0" b="0"/>
          <a:pathLst>
            <a:path>
              <a:moveTo>
                <a:pt x="45720" y="0"/>
              </a:moveTo>
              <a:lnTo>
                <a:pt x="45720"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F93C63-DEB1-44DA-87D3-0488098C5361}">
      <dsp:nvSpPr>
        <dsp:cNvPr id="0" name=""/>
        <dsp:cNvSpPr/>
      </dsp:nvSpPr>
      <dsp:spPr>
        <a:xfrm>
          <a:off x="5856016" y="3258500"/>
          <a:ext cx="451935" cy="215080"/>
        </a:xfrm>
        <a:custGeom>
          <a:avLst/>
          <a:gdLst/>
          <a:ahLst/>
          <a:cxnLst/>
          <a:rect l="0" t="0" r="0" b="0"/>
          <a:pathLst>
            <a:path>
              <a:moveTo>
                <a:pt x="0" y="0"/>
              </a:moveTo>
              <a:lnTo>
                <a:pt x="0" y="146570"/>
              </a:lnTo>
              <a:lnTo>
                <a:pt x="451935" y="146570"/>
              </a:lnTo>
              <a:lnTo>
                <a:pt x="451935"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4570B2-1E4D-4304-8B57-D12AF373A405}">
      <dsp:nvSpPr>
        <dsp:cNvPr id="0" name=""/>
        <dsp:cNvSpPr/>
      </dsp:nvSpPr>
      <dsp:spPr>
        <a:xfrm>
          <a:off x="5358360" y="4627864"/>
          <a:ext cx="91440" cy="215080"/>
        </a:xfrm>
        <a:custGeom>
          <a:avLst/>
          <a:gdLst/>
          <a:ahLst/>
          <a:cxnLst/>
          <a:rect l="0" t="0" r="0" b="0"/>
          <a:pathLst>
            <a:path>
              <a:moveTo>
                <a:pt x="45720" y="0"/>
              </a:moveTo>
              <a:lnTo>
                <a:pt x="45720"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2EB72-E3C2-4B7F-AC47-28D40964EAC5}">
      <dsp:nvSpPr>
        <dsp:cNvPr id="0" name=""/>
        <dsp:cNvSpPr/>
      </dsp:nvSpPr>
      <dsp:spPr>
        <a:xfrm>
          <a:off x="5358360" y="3943182"/>
          <a:ext cx="91440" cy="215080"/>
        </a:xfrm>
        <a:custGeom>
          <a:avLst/>
          <a:gdLst/>
          <a:ahLst/>
          <a:cxnLst/>
          <a:rect l="0" t="0" r="0" b="0"/>
          <a:pathLst>
            <a:path>
              <a:moveTo>
                <a:pt x="45720" y="0"/>
              </a:moveTo>
              <a:lnTo>
                <a:pt x="45720"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BD86B6-68AE-426A-ACC4-7EAA142426B9}">
      <dsp:nvSpPr>
        <dsp:cNvPr id="0" name=""/>
        <dsp:cNvSpPr/>
      </dsp:nvSpPr>
      <dsp:spPr>
        <a:xfrm>
          <a:off x="5404080" y="3258500"/>
          <a:ext cx="451935" cy="215080"/>
        </a:xfrm>
        <a:custGeom>
          <a:avLst/>
          <a:gdLst/>
          <a:ahLst/>
          <a:cxnLst/>
          <a:rect l="0" t="0" r="0" b="0"/>
          <a:pathLst>
            <a:path>
              <a:moveTo>
                <a:pt x="451935" y="0"/>
              </a:moveTo>
              <a:lnTo>
                <a:pt x="451935" y="146570"/>
              </a:lnTo>
              <a:lnTo>
                <a:pt x="0" y="146570"/>
              </a:lnTo>
              <a:lnTo>
                <a:pt x="0"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471D7B-CB0A-47A3-83A4-40C44E3D0EC8}">
      <dsp:nvSpPr>
        <dsp:cNvPr id="0" name=""/>
        <dsp:cNvSpPr/>
      </dsp:nvSpPr>
      <dsp:spPr>
        <a:xfrm>
          <a:off x="5810296" y="2573817"/>
          <a:ext cx="91440" cy="215080"/>
        </a:xfrm>
        <a:custGeom>
          <a:avLst/>
          <a:gdLst/>
          <a:ahLst/>
          <a:cxnLst/>
          <a:rect l="0" t="0" r="0" b="0"/>
          <a:pathLst>
            <a:path>
              <a:moveTo>
                <a:pt x="45720" y="0"/>
              </a:moveTo>
              <a:lnTo>
                <a:pt x="45720"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6874E41-4E66-419E-A770-67ABC5B5673C}">
      <dsp:nvSpPr>
        <dsp:cNvPr id="0" name=""/>
        <dsp:cNvSpPr/>
      </dsp:nvSpPr>
      <dsp:spPr>
        <a:xfrm>
          <a:off x="5178113" y="1889135"/>
          <a:ext cx="677903" cy="215080"/>
        </a:xfrm>
        <a:custGeom>
          <a:avLst/>
          <a:gdLst/>
          <a:ahLst/>
          <a:cxnLst/>
          <a:rect l="0" t="0" r="0" b="0"/>
          <a:pathLst>
            <a:path>
              <a:moveTo>
                <a:pt x="0" y="0"/>
              </a:moveTo>
              <a:lnTo>
                <a:pt x="0" y="146570"/>
              </a:lnTo>
              <a:lnTo>
                <a:pt x="677903" y="146570"/>
              </a:lnTo>
              <a:lnTo>
                <a:pt x="677903"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FAD16A-1797-4A65-A7F7-C79F362A18BC}">
      <dsp:nvSpPr>
        <dsp:cNvPr id="0" name=""/>
        <dsp:cNvSpPr/>
      </dsp:nvSpPr>
      <dsp:spPr>
        <a:xfrm>
          <a:off x="4906425" y="2573817"/>
          <a:ext cx="91440" cy="215080"/>
        </a:xfrm>
        <a:custGeom>
          <a:avLst/>
          <a:gdLst/>
          <a:ahLst/>
          <a:cxnLst/>
          <a:rect l="0" t="0" r="0" b="0"/>
          <a:pathLst>
            <a:path>
              <a:moveTo>
                <a:pt x="45720" y="0"/>
              </a:moveTo>
              <a:lnTo>
                <a:pt x="45720"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A6BE82-4BEE-404A-AAAA-B9FE71C0C52B}">
      <dsp:nvSpPr>
        <dsp:cNvPr id="0" name=""/>
        <dsp:cNvSpPr/>
      </dsp:nvSpPr>
      <dsp:spPr>
        <a:xfrm>
          <a:off x="4952145" y="1889135"/>
          <a:ext cx="225967" cy="215080"/>
        </a:xfrm>
        <a:custGeom>
          <a:avLst/>
          <a:gdLst/>
          <a:ahLst/>
          <a:cxnLst/>
          <a:rect l="0" t="0" r="0" b="0"/>
          <a:pathLst>
            <a:path>
              <a:moveTo>
                <a:pt x="225967" y="0"/>
              </a:moveTo>
              <a:lnTo>
                <a:pt x="225967" y="146570"/>
              </a:lnTo>
              <a:lnTo>
                <a:pt x="0" y="146570"/>
              </a:lnTo>
              <a:lnTo>
                <a:pt x="0"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5B1722A-2920-4E66-82B2-679BCD4E714F}">
      <dsp:nvSpPr>
        <dsp:cNvPr id="0" name=""/>
        <dsp:cNvSpPr/>
      </dsp:nvSpPr>
      <dsp:spPr>
        <a:xfrm>
          <a:off x="4048274" y="3258500"/>
          <a:ext cx="451935" cy="215080"/>
        </a:xfrm>
        <a:custGeom>
          <a:avLst/>
          <a:gdLst/>
          <a:ahLst/>
          <a:cxnLst/>
          <a:rect l="0" t="0" r="0" b="0"/>
          <a:pathLst>
            <a:path>
              <a:moveTo>
                <a:pt x="0" y="0"/>
              </a:moveTo>
              <a:lnTo>
                <a:pt x="0" y="146570"/>
              </a:lnTo>
              <a:lnTo>
                <a:pt x="451935" y="146570"/>
              </a:lnTo>
              <a:lnTo>
                <a:pt x="451935"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861C8D-23D6-4FA3-9A4A-0F81522B99A1}">
      <dsp:nvSpPr>
        <dsp:cNvPr id="0" name=""/>
        <dsp:cNvSpPr/>
      </dsp:nvSpPr>
      <dsp:spPr>
        <a:xfrm>
          <a:off x="3596338" y="3258500"/>
          <a:ext cx="451935" cy="215080"/>
        </a:xfrm>
        <a:custGeom>
          <a:avLst/>
          <a:gdLst/>
          <a:ahLst/>
          <a:cxnLst/>
          <a:rect l="0" t="0" r="0" b="0"/>
          <a:pathLst>
            <a:path>
              <a:moveTo>
                <a:pt x="451935" y="0"/>
              </a:moveTo>
              <a:lnTo>
                <a:pt x="451935" y="146570"/>
              </a:lnTo>
              <a:lnTo>
                <a:pt x="0" y="146570"/>
              </a:lnTo>
              <a:lnTo>
                <a:pt x="0"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B3AE37-8331-4EC2-A279-5BE1A9FF9259}">
      <dsp:nvSpPr>
        <dsp:cNvPr id="0" name=""/>
        <dsp:cNvSpPr/>
      </dsp:nvSpPr>
      <dsp:spPr>
        <a:xfrm>
          <a:off x="3159903" y="2620317"/>
          <a:ext cx="888370" cy="168580"/>
        </a:xfrm>
        <a:custGeom>
          <a:avLst/>
          <a:gdLst/>
          <a:ahLst/>
          <a:cxnLst/>
          <a:rect l="0" t="0" r="0" b="0"/>
          <a:pathLst>
            <a:path>
              <a:moveTo>
                <a:pt x="0" y="0"/>
              </a:moveTo>
              <a:lnTo>
                <a:pt x="0" y="100070"/>
              </a:lnTo>
              <a:lnTo>
                <a:pt x="888370" y="100070"/>
              </a:lnTo>
              <a:lnTo>
                <a:pt x="888370" y="1685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007A212-5D85-48F1-A80C-5E016DE28AAF}">
      <dsp:nvSpPr>
        <dsp:cNvPr id="0" name=""/>
        <dsp:cNvSpPr/>
      </dsp:nvSpPr>
      <dsp:spPr>
        <a:xfrm>
          <a:off x="3098683" y="2620317"/>
          <a:ext cx="91440" cy="168580"/>
        </a:xfrm>
        <a:custGeom>
          <a:avLst/>
          <a:gdLst/>
          <a:ahLst/>
          <a:cxnLst/>
          <a:rect l="0" t="0" r="0" b="0"/>
          <a:pathLst>
            <a:path>
              <a:moveTo>
                <a:pt x="61220" y="0"/>
              </a:moveTo>
              <a:lnTo>
                <a:pt x="61220" y="100070"/>
              </a:lnTo>
              <a:lnTo>
                <a:pt x="45720" y="100070"/>
              </a:lnTo>
              <a:lnTo>
                <a:pt x="45720" y="1685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84AE42-5701-4B08-BD66-EAB1FE5EC682}">
      <dsp:nvSpPr>
        <dsp:cNvPr id="0" name=""/>
        <dsp:cNvSpPr/>
      </dsp:nvSpPr>
      <dsp:spPr>
        <a:xfrm>
          <a:off x="2646747" y="3943182"/>
          <a:ext cx="91440" cy="215080"/>
        </a:xfrm>
        <a:custGeom>
          <a:avLst/>
          <a:gdLst/>
          <a:ahLst/>
          <a:cxnLst/>
          <a:rect l="0" t="0" r="0" b="0"/>
          <a:pathLst>
            <a:path>
              <a:moveTo>
                <a:pt x="45720" y="0"/>
              </a:moveTo>
              <a:lnTo>
                <a:pt x="45720"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42F496-23D8-4530-8148-F977BCFBA920}">
      <dsp:nvSpPr>
        <dsp:cNvPr id="0" name=""/>
        <dsp:cNvSpPr/>
      </dsp:nvSpPr>
      <dsp:spPr>
        <a:xfrm>
          <a:off x="2240531" y="3258500"/>
          <a:ext cx="451935" cy="215080"/>
        </a:xfrm>
        <a:custGeom>
          <a:avLst/>
          <a:gdLst/>
          <a:ahLst/>
          <a:cxnLst/>
          <a:rect l="0" t="0" r="0" b="0"/>
          <a:pathLst>
            <a:path>
              <a:moveTo>
                <a:pt x="0" y="0"/>
              </a:moveTo>
              <a:lnTo>
                <a:pt x="0" y="146570"/>
              </a:lnTo>
              <a:lnTo>
                <a:pt x="451935" y="146570"/>
              </a:lnTo>
              <a:lnTo>
                <a:pt x="451935"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DCBA0D4-498E-4ADA-A43A-AB1EF07CB899}">
      <dsp:nvSpPr>
        <dsp:cNvPr id="0" name=""/>
        <dsp:cNvSpPr/>
      </dsp:nvSpPr>
      <dsp:spPr>
        <a:xfrm>
          <a:off x="1788596" y="3258500"/>
          <a:ext cx="451935" cy="215080"/>
        </a:xfrm>
        <a:custGeom>
          <a:avLst/>
          <a:gdLst/>
          <a:ahLst/>
          <a:cxnLst/>
          <a:rect l="0" t="0" r="0" b="0"/>
          <a:pathLst>
            <a:path>
              <a:moveTo>
                <a:pt x="451935" y="0"/>
              </a:moveTo>
              <a:lnTo>
                <a:pt x="451935" y="146570"/>
              </a:lnTo>
              <a:lnTo>
                <a:pt x="0" y="146570"/>
              </a:lnTo>
              <a:lnTo>
                <a:pt x="0"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242C94-6700-4EA2-B0CF-7E09935811FE}">
      <dsp:nvSpPr>
        <dsp:cNvPr id="0" name=""/>
        <dsp:cNvSpPr/>
      </dsp:nvSpPr>
      <dsp:spPr>
        <a:xfrm>
          <a:off x="2240531" y="2620317"/>
          <a:ext cx="919371" cy="168580"/>
        </a:xfrm>
        <a:custGeom>
          <a:avLst/>
          <a:gdLst/>
          <a:ahLst/>
          <a:cxnLst/>
          <a:rect l="0" t="0" r="0" b="0"/>
          <a:pathLst>
            <a:path>
              <a:moveTo>
                <a:pt x="919371" y="0"/>
              </a:moveTo>
              <a:lnTo>
                <a:pt x="919371" y="100070"/>
              </a:lnTo>
              <a:lnTo>
                <a:pt x="0" y="100070"/>
              </a:lnTo>
              <a:lnTo>
                <a:pt x="0" y="1685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7E22CB-9A79-46D4-861F-C96418B33E86}">
      <dsp:nvSpPr>
        <dsp:cNvPr id="0" name=""/>
        <dsp:cNvSpPr/>
      </dsp:nvSpPr>
      <dsp:spPr>
        <a:xfrm>
          <a:off x="3159903" y="1889135"/>
          <a:ext cx="2018209" cy="261580"/>
        </a:xfrm>
        <a:custGeom>
          <a:avLst/>
          <a:gdLst/>
          <a:ahLst/>
          <a:cxnLst/>
          <a:rect l="0" t="0" r="0" b="0"/>
          <a:pathLst>
            <a:path>
              <a:moveTo>
                <a:pt x="2018209" y="0"/>
              </a:moveTo>
              <a:lnTo>
                <a:pt x="2018209" y="193070"/>
              </a:lnTo>
              <a:lnTo>
                <a:pt x="0" y="193070"/>
              </a:lnTo>
              <a:lnTo>
                <a:pt x="0" y="2615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9395C30-093E-41BF-89E4-B70FBD18862D}">
      <dsp:nvSpPr>
        <dsp:cNvPr id="0" name=""/>
        <dsp:cNvSpPr/>
      </dsp:nvSpPr>
      <dsp:spPr>
        <a:xfrm>
          <a:off x="5132393" y="1204453"/>
          <a:ext cx="91440" cy="215080"/>
        </a:xfrm>
        <a:custGeom>
          <a:avLst/>
          <a:gdLst/>
          <a:ahLst/>
          <a:cxnLst/>
          <a:rect l="0" t="0" r="0" b="0"/>
          <a:pathLst>
            <a:path>
              <a:moveTo>
                <a:pt x="45720" y="0"/>
              </a:moveTo>
              <a:lnTo>
                <a:pt x="45720" y="215080"/>
              </a:lnTo>
            </a:path>
          </a:pathLst>
        </a:custGeom>
        <a:noFill/>
        <a:ln w="25400">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0AC6181-F2DE-46BB-88B9-5D69E6500FBB}">
      <dsp:nvSpPr>
        <dsp:cNvPr id="0" name=""/>
        <dsp:cNvSpPr/>
      </dsp:nvSpPr>
      <dsp:spPr>
        <a:xfrm>
          <a:off x="5132393" y="519770"/>
          <a:ext cx="91440" cy="215080"/>
        </a:xfrm>
        <a:custGeom>
          <a:avLst/>
          <a:gdLst/>
          <a:ahLst/>
          <a:cxnLst/>
          <a:rect l="0" t="0" r="0" b="0"/>
          <a:pathLst>
            <a:path>
              <a:moveTo>
                <a:pt x="45720" y="0"/>
              </a:moveTo>
              <a:lnTo>
                <a:pt x="45720" y="215080"/>
              </a:lnTo>
            </a:path>
          </a:pathLst>
        </a:custGeom>
        <a:noFill/>
        <a:ln w="25400">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E719EFF-AD92-4322-974F-B6D7B7B5B8CB}">
      <dsp:nvSpPr>
        <dsp:cNvPr id="0" name=""/>
        <dsp:cNvSpPr/>
      </dsp:nvSpPr>
      <dsp:spPr>
        <a:xfrm>
          <a:off x="4480772" y="541"/>
          <a:ext cx="1394681" cy="519229"/>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15E6579-3664-488E-A369-EE180B797C20}">
      <dsp:nvSpPr>
        <dsp:cNvPr id="0" name=""/>
        <dsp:cNvSpPr/>
      </dsp:nvSpPr>
      <dsp:spPr>
        <a:xfrm>
          <a:off x="4562942" y="78602"/>
          <a:ext cx="1394681" cy="519229"/>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Research DNA Landing Page</a:t>
          </a:r>
        </a:p>
      </dsp:txBody>
      <dsp:txXfrm>
        <a:off x="4578150" y="93810"/>
        <a:ext cx="1364265" cy="488813"/>
      </dsp:txXfrm>
    </dsp:sp>
    <dsp:sp modelId="{2C7E7F45-E368-4F23-8590-A77789DAECDF}">
      <dsp:nvSpPr>
        <dsp:cNvPr id="0" name=""/>
        <dsp:cNvSpPr/>
      </dsp:nvSpPr>
      <dsp:spPr>
        <a:xfrm>
          <a:off x="4808347" y="734851"/>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DEA5598-1438-452A-AB86-A403B725EE5D}">
      <dsp:nvSpPr>
        <dsp:cNvPr id="0" name=""/>
        <dsp:cNvSpPr/>
      </dsp:nvSpPr>
      <dsp:spPr>
        <a:xfrm>
          <a:off x="4890517" y="812912"/>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Login</a:t>
          </a:r>
        </a:p>
      </dsp:txBody>
      <dsp:txXfrm>
        <a:off x="4904271" y="826666"/>
        <a:ext cx="712022" cy="442094"/>
      </dsp:txXfrm>
    </dsp:sp>
    <dsp:sp modelId="{7D219985-1356-416B-AFF1-8A42741ECA7B}">
      <dsp:nvSpPr>
        <dsp:cNvPr id="0" name=""/>
        <dsp:cNvSpPr/>
      </dsp:nvSpPr>
      <dsp:spPr>
        <a:xfrm>
          <a:off x="4808347" y="1419533"/>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BE37A02-0AA4-4C21-8C0C-5B510BA3D4CE}">
      <dsp:nvSpPr>
        <dsp:cNvPr id="0" name=""/>
        <dsp:cNvSpPr/>
      </dsp:nvSpPr>
      <dsp:spPr>
        <a:xfrm>
          <a:off x="4890517" y="1497594"/>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Home page</a:t>
          </a:r>
        </a:p>
      </dsp:txBody>
      <dsp:txXfrm>
        <a:off x="4904271" y="1511348"/>
        <a:ext cx="712022" cy="442094"/>
      </dsp:txXfrm>
    </dsp:sp>
    <dsp:sp modelId="{E26245BD-5EE3-4CB7-B63E-A0BDA04CEFF3}">
      <dsp:nvSpPr>
        <dsp:cNvPr id="0" name=""/>
        <dsp:cNvSpPr/>
      </dsp:nvSpPr>
      <dsp:spPr>
        <a:xfrm>
          <a:off x="2790138" y="2150715"/>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08A93AC-3ADE-4DBE-A2C7-714B6B054FF8}">
      <dsp:nvSpPr>
        <dsp:cNvPr id="0" name=""/>
        <dsp:cNvSpPr/>
      </dsp:nvSpPr>
      <dsp:spPr>
        <a:xfrm>
          <a:off x="2872308" y="2228777"/>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Home Page</a:t>
          </a:r>
        </a:p>
      </dsp:txBody>
      <dsp:txXfrm>
        <a:off x="2886062" y="2242531"/>
        <a:ext cx="712022" cy="442094"/>
      </dsp:txXfrm>
    </dsp:sp>
    <dsp:sp modelId="{40DAE73D-0036-41D8-9E6E-E93DB11E0969}">
      <dsp:nvSpPr>
        <dsp:cNvPr id="0" name=""/>
        <dsp:cNvSpPr/>
      </dsp:nvSpPr>
      <dsp:spPr>
        <a:xfrm>
          <a:off x="1870766" y="2788898"/>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34DEB5A-452C-4C74-B36D-310AE8E85B5C}">
      <dsp:nvSpPr>
        <dsp:cNvPr id="0" name=""/>
        <dsp:cNvSpPr/>
      </dsp:nvSpPr>
      <dsp:spPr>
        <a:xfrm>
          <a:off x="1952936" y="2866959"/>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View Submissions</a:t>
          </a:r>
        </a:p>
      </dsp:txBody>
      <dsp:txXfrm>
        <a:off x="1966690" y="2880713"/>
        <a:ext cx="712022" cy="442094"/>
      </dsp:txXfrm>
    </dsp:sp>
    <dsp:sp modelId="{5CCAFC97-9573-4777-898D-4607FEDF18FF}">
      <dsp:nvSpPr>
        <dsp:cNvPr id="0" name=""/>
        <dsp:cNvSpPr/>
      </dsp:nvSpPr>
      <dsp:spPr>
        <a:xfrm>
          <a:off x="1418830" y="3473580"/>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895B0A7-A410-4D0F-8A61-AFEDFCB10E6E}">
      <dsp:nvSpPr>
        <dsp:cNvPr id="0" name=""/>
        <dsp:cNvSpPr/>
      </dsp:nvSpPr>
      <dsp:spPr>
        <a:xfrm>
          <a:off x="1501000" y="3551642"/>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Save Submission</a:t>
          </a:r>
        </a:p>
      </dsp:txBody>
      <dsp:txXfrm>
        <a:off x="1514754" y="3565396"/>
        <a:ext cx="712022" cy="442094"/>
      </dsp:txXfrm>
    </dsp:sp>
    <dsp:sp modelId="{C1C3E5D7-59CA-4B0F-BD29-D72C3432F5B2}">
      <dsp:nvSpPr>
        <dsp:cNvPr id="0" name=""/>
        <dsp:cNvSpPr/>
      </dsp:nvSpPr>
      <dsp:spPr>
        <a:xfrm>
          <a:off x="2322702" y="3473580"/>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76BA16F-8930-47D8-82A2-9A6DA8EE46D1}">
      <dsp:nvSpPr>
        <dsp:cNvPr id="0" name=""/>
        <dsp:cNvSpPr/>
      </dsp:nvSpPr>
      <dsp:spPr>
        <a:xfrm>
          <a:off x="2404872" y="3551642"/>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Edit  Remark</a:t>
          </a:r>
        </a:p>
      </dsp:txBody>
      <dsp:txXfrm>
        <a:off x="2418626" y="3565396"/>
        <a:ext cx="712022" cy="442094"/>
      </dsp:txXfrm>
    </dsp:sp>
    <dsp:sp modelId="{EF347760-3C42-4084-84B0-E1B121AECEDF}">
      <dsp:nvSpPr>
        <dsp:cNvPr id="0" name=""/>
        <dsp:cNvSpPr/>
      </dsp:nvSpPr>
      <dsp:spPr>
        <a:xfrm>
          <a:off x="2322702" y="4158262"/>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358C30F-8F37-4E9E-9EE0-CE9116218C18}">
      <dsp:nvSpPr>
        <dsp:cNvPr id="0" name=""/>
        <dsp:cNvSpPr/>
      </dsp:nvSpPr>
      <dsp:spPr>
        <a:xfrm>
          <a:off x="2404872" y="4236324"/>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Send Feedback</a:t>
          </a:r>
        </a:p>
      </dsp:txBody>
      <dsp:txXfrm>
        <a:off x="2418626" y="4250078"/>
        <a:ext cx="712022" cy="442094"/>
      </dsp:txXfrm>
    </dsp:sp>
    <dsp:sp modelId="{A684A15C-3880-471B-86AE-965B36DE22A5}">
      <dsp:nvSpPr>
        <dsp:cNvPr id="0" name=""/>
        <dsp:cNvSpPr/>
      </dsp:nvSpPr>
      <dsp:spPr>
        <a:xfrm>
          <a:off x="2774637" y="2788898"/>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FCBCE9A7-E731-485E-97C3-6F7EECF27D63}">
      <dsp:nvSpPr>
        <dsp:cNvPr id="0" name=""/>
        <dsp:cNvSpPr/>
      </dsp:nvSpPr>
      <dsp:spPr>
        <a:xfrm>
          <a:off x="2856807" y="2866959"/>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Notification</a:t>
          </a:r>
        </a:p>
      </dsp:txBody>
      <dsp:txXfrm>
        <a:off x="2870561" y="2880713"/>
        <a:ext cx="712022" cy="442094"/>
      </dsp:txXfrm>
    </dsp:sp>
    <dsp:sp modelId="{6F2AE06B-45A5-435D-B6AC-AECDF2536DFA}">
      <dsp:nvSpPr>
        <dsp:cNvPr id="0" name=""/>
        <dsp:cNvSpPr/>
      </dsp:nvSpPr>
      <dsp:spPr>
        <a:xfrm>
          <a:off x="3678508" y="2788898"/>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10090BE-BAB3-4B3E-BA82-024AEFFAE0CF}">
      <dsp:nvSpPr>
        <dsp:cNvPr id="0" name=""/>
        <dsp:cNvSpPr/>
      </dsp:nvSpPr>
      <dsp:spPr>
        <a:xfrm>
          <a:off x="3760678" y="2866959"/>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Project</a:t>
          </a:r>
        </a:p>
      </dsp:txBody>
      <dsp:txXfrm>
        <a:off x="3774432" y="2880713"/>
        <a:ext cx="712022" cy="442094"/>
      </dsp:txXfrm>
    </dsp:sp>
    <dsp:sp modelId="{6B885D19-63AA-441B-9B4E-6C72D675D591}">
      <dsp:nvSpPr>
        <dsp:cNvPr id="0" name=""/>
        <dsp:cNvSpPr/>
      </dsp:nvSpPr>
      <dsp:spPr>
        <a:xfrm>
          <a:off x="3226573" y="3473580"/>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C970666-BAA0-4EC0-93FB-645F1833C5D1}">
      <dsp:nvSpPr>
        <dsp:cNvPr id="0" name=""/>
        <dsp:cNvSpPr/>
      </dsp:nvSpPr>
      <dsp:spPr>
        <a:xfrm>
          <a:off x="3308743" y="3551642"/>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View Pending Project</a:t>
          </a:r>
        </a:p>
      </dsp:txBody>
      <dsp:txXfrm>
        <a:off x="3322497" y="3565396"/>
        <a:ext cx="712022" cy="442094"/>
      </dsp:txXfrm>
    </dsp:sp>
    <dsp:sp modelId="{202F821D-3144-4ECF-94C5-45895B9B511F}">
      <dsp:nvSpPr>
        <dsp:cNvPr id="0" name=""/>
        <dsp:cNvSpPr/>
      </dsp:nvSpPr>
      <dsp:spPr>
        <a:xfrm>
          <a:off x="4130444" y="3473580"/>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EF238DF-27E7-436E-9705-494A3EDD40C0}">
      <dsp:nvSpPr>
        <dsp:cNvPr id="0" name=""/>
        <dsp:cNvSpPr/>
      </dsp:nvSpPr>
      <dsp:spPr>
        <a:xfrm>
          <a:off x="4212614" y="3551642"/>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View new project</a:t>
          </a:r>
        </a:p>
      </dsp:txBody>
      <dsp:txXfrm>
        <a:off x="4226368" y="3565396"/>
        <a:ext cx="712022" cy="442094"/>
      </dsp:txXfrm>
    </dsp:sp>
    <dsp:sp modelId="{0C6872DC-301F-4E86-AB6F-965EB413C133}">
      <dsp:nvSpPr>
        <dsp:cNvPr id="0" name=""/>
        <dsp:cNvSpPr/>
      </dsp:nvSpPr>
      <dsp:spPr>
        <a:xfrm>
          <a:off x="4582379" y="2104215"/>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C099D7B-79B1-4447-B182-95326CDA5525}">
      <dsp:nvSpPr>
        <dsp:cNvPr id="0" name=""/>
        <dsp:cNvSpPr/>
      </dsp:nvSpPr>
      <dsp:spPr>
        <a:xfrm>
          <a:off x="4664549" y="2182277"/>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Student List</a:t>
          </a:r>
        </a:p>
      </dsp:txBody>
      <dsp:txXfrm>
        <a:off x="4678303" y="2196031"/>
        <a:ext cx="712022" cy="442094"/>
      </dsp:txXfrm>
    </dsp:sp>
    <dsp:sp modelId="{38CEEB95-920E-4A79-9CC9-A5EEA0A4F67A}">
      <dsp:nvSpPr>
        <dsp:cNvPr id="0" name=""/>
        <dsp:cNvSpPr/>
      </dsp:nvSpPr>
      <dsp:spPr>
        <a:xfrm>
          <a:off x="4582379" y="2788898"/>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E07E054-E84A-4D87-9994-4BE73D7B6C5A}">
      <dsp:nvSpPr>
        <dsp:cNvPr id="0" name=""/>
        <dsp:cNvSpPr/>
      </dsp:nvSpPr>
      <dsp:spPr>
        <a:xfrm>
          <a:off x="4664549" y="2866959"/>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View Students</a:t>
          </a:r>
        </a:p>
      </dsp:txBody>
      <dsp:txXfrm>
        <a:off x="4678303" y="2880713"/>
        <a:ext cx="712022" cy="442094"/>
      </dsp:txXfrm>
    </dsp:sp>
    <dsp:sp modelId="{E5CD2BA9-C84E-413A-B4D4-304516E8174D}">
      <dsp:nvSpPr>
        <dsp:cNvPr id="0" name=""/>
        <dsp:cNvSpPr/>
      </dsp:nvSpPr>
      <dsp:spPr>
        <a:xfrm>
          <a:off x="5486250" y="2104215"/>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5FD7CA3-64A4-41DE-A333-497B3D8DEFC6}">
      <dsp:nvSpPr>
        <dsp:cNvPr id="0" name=""/>
        <dsp:cNvSpPr/>
      </dsp:nvSpPr>
      <dsp:spPr>
        <a:xfrm>
          <a:off x="5568420" y="2182277"/>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Chatbox</a:t>
          </a:r>
        </a:p>
      </dsp:txBody>
      <dsp:txXfrm>
        <a:off x="5582174" y="2196031"/>
        <a:ext cx="712022" cy="442094"/>
      </dsp:txXfrm>
    </dsp:sp>
    <dsp:sp modelId="{33E64FB4-8938-4362-AEB8-A11613BE508D}">
      <dsp:nvSpPr>
        <dsp:cNvPr id="0" name=""/>
        <dsp:cNvSpPr/>
      </dsp:nvSpPr>
      <dsp:spPr>
        <a:xfrm>
          <a:off x="5486250" y="2788898"/>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A882232C-75FE-4841-BC6E-67B0F6439857}">
      <dsp:nvSpPr>
        <dsp:cNvPr id="0" name=""/>
        <dsp:cNvSpPr/>
      </dsp:nvSpPr>
      <dsp:spPr>
        <a:xfrm>
          <a:off x="5568420" y="2866959"/>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Select Student</a:t>
          </a:r>
        </a:p>
      </dsp:txBody>
      <dsp:txXfrm>
        <a:off x="5582174" y="2880713"/>
        <a:ext cx="712022" cy="442094"/>
      </dsp:txXfrm>
    </dsp:sp>
    <dsp:sp modelId="{1DBE336D-C712-49F5-A6CB-5F354B4C8799}">
      <dsp:nvSpPr>
        <dsp:cNvPr id="0" name=""/>
        <dsp:cNvSpPr/>
      </dsp:nvSpPr>
      <dsp:spPr>
        <a:xfrm>
          <a:off x="5034315" y="3473580"/>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727D719B-8D8F-41CF-9417-6CDBBDDC8E9F}">
      <dsp:nvSpPr>
        <dsp:cNvPr id="0" name=""/>
        <dsp:cNvSpPr/>
      </dsp:nvSpPr>
      <dsp:spPr>
        <a:xfrm>
          <a:off x="5116485" y="3551642"/>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Type Message</a:t>
          </a:r>
        </a:p>
      </dsp:txBody>
      <dsp:txXfrm>
        <a:off x="5130239" y="3565396"/>
        <a:ext cx="712022" cy="442094"/>
      </dsp:txXfrm>
    </dsp:sp>
    <dsp:sp modelId="{3978A451-5E57-4A20-9BD2-E9505CE2268E}">
      <dsp:nvSpPr>
        <dsp:cNvPr id="0" name=""/>
        <dsp:cNvSpPr/>
      </dsp:nvSpPr>
      <dsp:spPr>
        <a:xfrm>
          <a:off x="5034315" y="4158262"/>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319180A0-B92D-4368-9A4B-5AFE251DB678}">
      <dsp:nvSpPr>
        <dsp:cNvPr id="0" name=""/>
        <dsp:cNvSpPr/>
      </dsp:nvSpPr>
      <dsp:spPr>
        <a:xfrm>
          <a:off x="5116485" y="4236324"/>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Attach Files</a:t>
          </a:r>
        </a:p>
      </dsp:txBody>
      <dsp:txXfrm>
        <a:off x="5130239" y="4250078"/>
        <a:ext cx="712022" cy="442094"/>
      </dsp:txXfrm>
    </dsp:sp>
    <dsp:sp modelId="{70831DAD-8FCF-4828-AD4A-30CD30D74F30}">
      <dsp:nvSpPr>
        <dsp:cNvPr id="0" name=""/>
        <dsp:cNvSpPr/>
      </dsp:nvSpPr>
      <dsp:spPr>
        <a:xfrm>
          <a:off x="5034315" y="4842945"/>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51034903-BF9F-4526-8CB8-AE249FC863AE}">
      <dsp:nvSpPr>
        <dsp:cNvPr id="0" name=""/>
        <dsp:cNvSpPr/>
      </dsp:nvSpPr>
      <dsp:spPr>
        <a:xfrm>
          <a:off x="5116485" y="4921006"/>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Send Message</a:t>
          </a:r>
        </a:p>
      </dsp:txBody>
      <dsp:txXfrm>
        <a:off x="5130239" y="4934760"/>
        <a:ext cx="712022" cy="442094"/>
      </dsp:txXfrm>
    </dsp:sp>
    <dsp:sp modelId="{57ED6E6C-6E10-47C1-B508-9577B141169F}">
      <dsp:nvSpPr>
        <dsp:cNvPr id="0" name=""/>
        <dsp:cNvSpPr/>
      </dsp:nvSpPr>
      <dsp:spPr>
        <a:xfrm>
          <a:off x="5938186" y="3473580"/>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1D4EECF-66AF-4C6E-BF24-0B89D2458862}">
      <dsp:nvSpPr>
        <dsp:cNvPr id="0" name=""/>
        <dsp:cNvSpPr/>
      </dsp:nvSpPr>
      <dsp:spPr>
        <a:xfrm>
          <a:off x="6020356" y="3551642"/>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Receive Message</a:t>
          </a:r>
        </a:p>
      </dsp:txBody>
      <dsp:txXfrm>
        <a:off x="6034110" y="3565396"/>
        <a:ext cx="712022" cy="442094"/>
      </dsp:txXfrm>
    </dsp:sp>
    <dsp:sp modelId="{C8ABA1F7-1EF7-4ECE-A606-08219D5600EA}">
      <dsp:nvSpPr>
        <dsp:cNvPr id="0" name=""/>
        <dsp:cNvSpPr/>
      </dsp:nvSpPr>
      <dsp:spPr>
        <a:xfrm>
          <a:off x="5938186" y="4158262"/>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C138CE-EC5E-423C-BA06-9354D268A852}">
      <dsp:nvSpPr>
        <dsp:cNvPr id="0" name=""/>
        <dsp:cNvSpPr/>
      </dsp:nvSpPr>
      <dsp:spPr>
        <a:xfrm>
          <a:off x="6020356" y="4236324"/>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Open Message</a:t>
          </a:r>
        </a:p>
      </dsp:txBody>
      <dsp:txXfrm>
        <a:off x="6034110" y="4250078"/>
        <a:ext cx="712022" cy="442094"/>
      </dsp:txXfrm>
    </dsp:sp>
    <dsp:sp modelId="{FD0CA7D5-6A37-453D-B0F9-93D4D181A42C}">
      <dsp:nvSpPr>
        <dsp:cNvPr id="0" name=""/>
        <dsp:cNvSpPr/>
      </dsp:nvSpPr>
      <dsp:spPr>
        <a:xfrm>
          <a:off x="6842057" y="2104215"/>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9B68FBF-749D-4B08-8676-EE97733D4AC5}">
      <dsp:nvSpPr>
        <dsp:cNvPr id="0" name=""/>
        <dsp:cNvSpPr/>
      </dsp:nvSpPr>
      <dsp:spPr>
        <a:xfrm>
          <a:off x="6924227" y="2182277"/>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Profile</a:t>
          </a:r>
        </a:p>
      </dsp:txBody>
      <dsp:txXfrm>
        <a:off x="6937981" y="2196031"/>
        <a:ext cx="712022" cy="442094"/>
      </dsp:txXfrm>
    </dsp:sp>
    <dsp:sp modelId="{37E3380F-58E0-4CD9-B98D-851EA386DDEF}">
      <dsp:nvSpPr>
        <dsp:cNvPr id="0" name=""/>
        <dsp:cNvSpPr/>
      </dsp:nvSpPr>
      <dsp:spPr>
        <a:xfrm>
          <a:off x="6390121" y="2788898"/>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CFC06131-3B39-4A5F-B141-56B8A73DB4F9}">
      <dsp:nvSpPr>
        <dsp:cNvPr id="0" name=""/>
        <dsp:cNvSpPr/>
      </dsp:nvSpPr>
      <dsp:spPr>
        <a:xfrm>
          <a:off x="6472292" y="2866959"/>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View Profile</a:t>
          </a:r>
        </a:p>
      </dsp:txBody>
      <dsp:txXfrm>
        <a:off x="6486046" y="2880713"/>
        <a:ext cx="712022" cy="442094"/>
      </dsp:txXfrm>
    </dsp:sp>
    <dsp:sp modelId="{1F828110-53CE-493F-AEAF-88D6F7049582}">
      <dsp:nvSpPr>
        <dsp:cNvPr id="0" name=""/>
        <dsp:cNvSpPr/>
      </dsp:nvSpPr>
      <dsp:spPr>
        <a:xfrm>
          <a:off x="7293993" y="2788898"/>
          <a:ext cx="739530" cy="469602"/>
        </a:xfrm>
        <a:prstGeom prst="roundRect">
          <a:avLst>
            <a:gd name="adj" fmla="val 10000"/>
          </a:avLst>
        </a:prstGeom>
        <a:gradFill rotWithShape="0">
          <a:gsLst>
            <a:gs pos="0">
              <a:schemeClr val="lt1">
                <a:hueOff val="0"/>
                <a:satOff val="0"/>
                <a:lumOff val="0"/>
                <a:alphaOff val="0"/>
                <a:tint val="65000"/>
                <a:shade val="100000"/>
                <a:satMod val="133000"/>
              </a:schemeClr>
            </a:gs>
            <a:gs pos="15000">
              <a:schemeClr val="lt1">
                <a:hueOff val="0"/>
                <a:satOff val="0"/>
                <a:lumOff val="0"/>
                <a:alphaOff val="0"/>
                <a:tint val="50000"/>
                <a:shade val="100000"/>
                <a:satMod val="140000"/>
              </a:schemeClr>
            </a:gs>
            <a:gs pos="100000">
              <a:schemeClr val="lt1">
                <a:hueOff val="0"/>
                <a:satOff val="0"/>
                <a:lumOff val="0"/>
                <a:alphaOff val="0"/>
                <a:tint val="10000"/>
                <a:shade val="100000"/>
                <a:satMod val="135000"/>
              </a:schemeClr>
            </a:gs>
          </a:gsLst>
          <a:lin ang="16200000" scaled="1"/>
        </a:gradFill>
        <a:ln>
          <a:noFill/>
        </a:ln>
        <a:effectLst>
          <a:outerShdw blurRad="50800" dist="25400" dir="5400000" rotWithShape="0">
            <a:srgbClr val="000000">
              <a:alpha val="43137"/>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C0D9A9D-88FA-419A-BD0A-1163DBD0E33D}">
      <dsp:nvSpPr>
        <dsp:cNvPr id="0" name=""/>
        <dsp:cNvSpPr/>
      </dsp:nvSpPr>
      <dsp:spPr>
        <a:xfrm>
          <a:off x="7376163" y="2866959"/>
          <a:ext cx="739530" cy="469602"/>
        </a:xfrm>
        <a:prstGeom prst="roundRect">
          <a:avLst>
            <a:gd name="adj" fmla="val 10000"/>
          </a:avLst>
        </a:prstGeom>
        <a:solidFill>
          <a:schemeClr val="dk1">
            <a:alpha val="90000"/>
            <a:tint val="40000"/>
            <a:hueOff val="0"/>
            <a:satOff val="0"/>
            <a:lumOff val="0"/>
            <a:alphaOff val="0"/>
          </a:schemeClr>
        </a:solidFill>
        <a:ln w="12700">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Edit Profile</a:t>
          </a:r>
        </a:p>
      </dsp:txBody>
      <dsp:txXfrm>
        <a:off x="7389917" y="2880713"/>
        <a:ext cx="712022" cy="442094"/>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2.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 type="matrix" pri="4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3.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target1">
  <dgm:title val=""/>
  <dgm:desc val=""/>
  <dgm:catLst>
    <dgm:cat type="relationship" pri="25000"/>
    <dgm:cat type="convert" pri="2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resizeHandles val="exact"/>
    </dgm:varLst>
    <dgm:alg type="composite">
      <dgm:param type="ar" val="1.25"/>
    </dgm:alg>
    <dgm:shape xmlns:r="http://schemas.openxmlformats.org/officeDocument/2006/relationships" r:blip="">
      <dgm:adjLst/>
    </dgm:shape>
    <dgm:presOf/>
    <dgm:choose name="Name0">
      <dgm:if name="Name1" func="var" arg="dir" op="equ" val="norm">
        <dgm:choose name="Name2">
          <dgm:if name="Name3" axis="ch" ptType="node" func="cnt" op="equ" val="0">
            <dgm:constrLst/>
          </dgm:if>
          <dgm:if name="Name4"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r" for="ch" forName="line1" refType="l" refFor="ch" refForName="text1"/>
              <dgm:constr type="h" for="ch" forName="line1"/>
              <dgm:constr type="l" for="ch" forName="d1" refType="w" fact="0.3"/>
              <dgm:constr type="b" for="ch" forName="d1" refType="h" fact="0.625"/>
              <dgm:constr type="w" for="ch" forName="d1" refType="w" fact="0.32475"/>
              <dgm:constr type="h" for="ch" forName="d1" refType="h" fact="0.469"/>
            </dgm:constrLst>
          </dgm:if>
          <dgm:if name="Name5"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312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312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44325"/>
              <dgm:constr type="b" for="ch" forName="d2" refType="h" fact="0.7975"/>
              <dgm:constr type="w" for="ch" forName="d2" refType="w" fact="0.1815"/>
              <dgm:constr type="h" for="ch" forName="d2" refType="h" fact="0.3283"/>
            </dgm:constrLst>
          </dgm:if>
          <dgm:if name="Name6"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21875"/>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21875"/>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86"/>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7175"/>
              <dgm:constr type="b" for="ch" forName="d3" refType="h" fact="0.83375"/>
              <dgm:constr type="w" for="ch" forName="d3" refType="w" fact="0.1527"/>
              <dgm:constr type="h" for="ch" forName="d3" refType="h" fact="0.287"/>
            </dgm:constrLst>
          </dgm:if>
          <dgm:if name="Name7"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7938"/>
              <dgm:constr type="r" for="ch" forName="text1" refType="w"/>
              <dgm:constr type="t" for="ch" forName="text1"/>
              <dgm:constr type="l" for="ch" forName="line1" refType="w" fact="0.625"/>
              <dgm:constr type="ctrY" for="ch" forName="line1" refType="ctrY" refFor="ch" refForName="text1"/>
              <dgm:constr type="w" for="ch" forName="line1" refType="w" fact="0.075"/>
              <dgm:constr type="h" for="ch" forName="line1"/>
              <dgm:constr type="l" for="ch" forName="d1" refType="w" fact="0.29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7938"/>
              <dgm:constr type="r" for="ch" forName="text2" refType="w"/>
              <dgm:constr type="t" for="ch" forName="text2" refType="b" refFor="ch" refForName="text1"/>
              <dgm:constr type="l" for="ch" forName="line2" refType="w" fact="0.625"/>
              <dgm:constr type="ctrY" for="ch" forName="line2" refType="ctrY" refFor="ch" refForName="text2"/>
              <dgm:constr type="w" for="ch" forName="line2" refType="w" fact="0.075"/>
              <dgm:constr type="h" for="ch" forName="line2"/>
              <dgm:constr type="l" for="ch" forName="d2" refType="w" fact="0.3662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r" for="ch" forName="text3" refType="w"/>
              <dgm:constr type="t" for="ch" forName="text3" refType="b" refFor="ch" refForName="text2"/>
              <dgm:constr type="l" for="ch" forName="line3" refType="w" fact="0.625"/>
              <dgm:constr type="ctrY" for="ch" forName="line3" refType="ctrY" refFor="ch" refForName="text3"/>
              <dgm:constr type="w" for="ch" forName="line3" refType="w" fact="0.075"/>
              <dgm:constr type="h" for="ch" forName="line3"/>
              <dgm:constr type="l" for="ch" forName="d3" refType="w" fact="0.425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r" for="ch" forName="text4" refType="w"/>
              <dgm:constr type="t" for="ch" forName="text4" refType="b" refFor="ch" refForName="text3"/>
              <dgm:constr type="l" for="ch" forName="line4" refType="w" fact="0.625"/>
              <dgm:constr type="ctrY" for="ch" forName="line4" refType="ctrY" refFor="ch" refForName="text4"/>
              <dgm:constr type="w" for="ch" forName="line4" refType="w" fact="0.075"/>
              <dgm:constr type="h" for="ch" forName="line4"/>
              <dgm:constr type="l" for="ch" forName="d4" refType="w" fact="0.48525"/>
              <dgm:constr type="b" for="ch" forName="d4" refType="h" fact="0.85594"/>
              <dgm:constr type="w" for="ch" forName="d4" refType="w" fact="0.1394"/>
              <dgm:constr type="h" for="ch" forName="d4" refType="h" fact="0.2282"/>
            </dgm:constrLst>
          </dgm:if>
          <dgm:if name="Name8"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3"/>
              <dgm:constr type="ctrY" for="ch" forName="circle1" refType="h" fact="0.625"/>
              <dgm:constr type="w" for="ch" forName="text1" refType="w" fact="0.3"/>
              <dgm:constr type="h" for="ch" forName="text1" refType="h" fact="0.1324"/>
              <dgm:constr type="r" for="ch" forName="text1" refType="w"/>
              <dgm:constr type="ctrY" for="ch" forName="text1" refType="h" fact="0.13"/>
              <dgm:constr type="l" for="ch" forName="line1" refType="w" fact="0.625"/>
              <dgm:constr type="ctrY" for="ch" forName="line1" refType="ctrY" refFor="ch" refForName="text1"/>
              <dgm:constr type="w" for="ch" forName="line1" refType="w" fact="0.075"/>
              <dgm:constr type="h" for="ch" forName="line1"/>
              <dgm:constr type="l" for="ch" forName="d1" refType="w" fact="0.3"/>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3"/>
              <dgm:constr type="ctrY" for="ch" forName="circle2" refType="h" fact="0.625"/>
              <dgm:constr type="w" for="ch" forName="text2" refType="w" fact="0.3"/>
              <dgm:constr type="h" for="ch" forName="text2" refType="h" fact="0.1324"/>
              <dgm:constr type="r" for="ch" forName="text2" refType="w"/>
              <dgm:constr type="ctrY" for="ch" forName="text2" refType="h" fact="0.27"/>
              <dgm:constr type="l" for="ch" forName="line2" refType="w" fact="0.625"/>
              <dgm:constr type="ctrY" for="ch" forName="line2" refType="ctrY" refFor="ch" refForName="text2"/>
              <dgm:constr type="w" for="ch" forName="line2" refType="w" fact="0.075"/>
              <dgm:constr type="h" for="ch" forName="line2"/>
              <dgm:constr type="l" for="ch" forName="d2" refType="w" fact="0.3498"/>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r" for="ch" forName="text3" refType="w"/>
              <dgm:constr type="ctrY" for="ch" forName="text3" refType="h" fact="0.41"/>
              <dgm:constr type="l" for="ch" forName="line3" refType="w" fact="0.625"/>
              <dgm:constr type="ctrY" for="ch" forName="line3" refType="ctrY" refFor="ch" refForName="text3"/>
              <dgm:constr type="w" for="ch" forName="line3" refType="w" fact="0.075"/>
              <dgm:constr type="h" for="ch" forName="line3"/>
              <dgm:constr type="l" for="ch" forName="d3" refType="w" fact="0.394"/>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r" for="ch" forName="text4" refType="w"/>
              <dgm:constr type="ctrY" for="ch" forName="text4" refType="h" fact="0.547"/>
              <dgm:constr type="l" for="ch" forName="line4" refType="w" fact="0.625"/>
              <dgm:constr type="ctrY" for="ch" forName="line4" refType="ctrY" refFor="ch" refForName="text4"/>
              <dgm:constr type="w" for="ch" forName="line4" refType="w" fact="0.075"/>
              <dgm:constr type="h" for="ch" forName="line4"/>
              <dgm:constr type="l" for="ch" forName="d4" refType="w" fact="0.446"/>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r" for="ch" forName="text5" refType="w"/>
              <dgm:constr type="ctrY" for="ch" forName="text5" refType="h" fact="0.68"/>
              <dgm:constr type="l" for="ch" forName="line5" refType="w" fact="0.625"/>
              <dgm:constr type="ctrY" for="ch" forName="line5" refType="ctrY" refFor="ch" refForName="text5"/>
              <dgm:constr type="w" for="ch" forName="line5" refType="w" fact="0.075"/>
              <dgm:constr type="h" for="ch" forName="line5"/>
              <dgm:constr type="l" for="ch" forName="d5" refType="w" fact="0.495"/>
              <dgm:constr type="b" for="ch" forName="d5" refType="h" fact="0.855"/>
              <dgm:constr type="w" for="ch" forName="d5" refType="w" fact="0.13"/>
              <dgm:constr type="h" for="ch" forName="d5" refType="h" fact="0.175"/>
            </dgm:constrLst>
          </dgm:if>
          <dgm:else name="Name9"/>
        </dgm:choose>
      </dgm:if>
      <dgm:else name="Name10">
        <dgm:choose name="Name11">
          <dgm:if name="Name12" axis="ch" ptType="node" func="cnt" op="equ" val="0">
            <dgm:constrLst/>
          </dgm:if>
          <dgm:if name="Name13" axis="ch" ptType="node" func="cnt" op="equ" val="1">
            <dgm:constrLst>
              <dgm:constr type="primFontSz" for="des" ptType="node" op="equ" val="65"/>
              <dgm:constr type="w" for="ch" forName="circle1" refType="w" fact="0.6"/>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Lst>
          </dgm:if>
          <dgm:if name="Name14" axis="ch" ptType="node" func="cnt" op="equ" val="2">
            <dgm:constrLst>
              <dgm:constr type="primFontSz" for="des" ptType="node" op="equ" val="65"/>
              <dgm:constr type="w" for="ch" forName="circle1" refType="w" fact="0.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312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5"/>
              <dgm:constr type="h" for="ch" forName="d1" refType="h" fact="0.469"/>
              <dgm:constr type="w" for="ch" forName="circle2" refType="w" fact="0.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312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55675"/>
              <dgm:constr type="b" for="ch" forName="d2" refType="h" fact="0.7975"/>
              <dgm:constr type="w" for="ch" forName="d2" refType="w" fact="0.1815"/>
              <dgm:constr type="h" for="ch" forName="d2" refType="h" fact="0.3283"/>
            </dgm:constrLst>
          </dgm:if>
          <dgm:if name="Name15" axis="ch" ptType="node" func="cnt" op="equ" val="3">
            <dgm:constrLst>
              <dgm:constr type="primFontSz" for="des" ptType="node" op="equ" val="65"/>
              <dgm:constr type="w" for="ch" forName="circle1" refType="w" fact="0.12"/>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21875"/>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7"/>
              <dgm:constr type="h" for="ch" forName="d1" refType="h" fact="0.5155"/>
              <dgm:constr type="w" for="ch" forName="circle2" refType="w" fact="0.36"/>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21875"/>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14"/>
              <dgm:constr type="b" for="ch" forName="d2" refType="h" fact="0.72969"/>
              <dgm:constr type="w" for="ch" forName="d2" refType="w" fact="0.2387"/>
              <dgm:constr type="h" for="ch" forName="d2" refType="h" fact="0.4017"/>
              <dgm:constr type="w" for="ch" forName="circle3" refType="w" fact="0.6"/>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21875"/>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2825"/>
              <dgm:constr type="b" for="ch" forName="d3" refType="h" fact="0.83375"/>
              <dgm:constr type="w" for="ch" forName="d3" refType="w" fact="0.1527"/>
              <dgm:constr type="h" for="ch" forName="d3" refType="h" fact="0.287"/>
            </dgm:constrLst>
          </dgm:if>
          <dgm:if name="Name16" axis="ch" ptType="node" func="cnt" op="equ" val="4">
            <dgm:constrLst>
              <dgm:constr type="primFontSz" for="des" ptType="node" op="equ" val="65"/>
              <dgm:constr type="w" for="ch" forName="circle1" refType="w" fact="0.085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7938"/>
              <dgm:constr type="l" for="ch" forName="text1"/>
              <dgm:constr type="t" for="ch" forName="text1"/>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05"/>
              <dgm:constr type="b" for="ch" forName="d1" refType="h" fact="0.62"/>
              <dgm:constr type="w" for="ch" forName="d1" refType="w" fact="0.33"/>
              <dgm:constr type="h" for="ch" forName="d1" refType="h" fact="0.53"/>
              <dgm:constr type="w" for="ch" forName="circle2" refType="w" fact="0.2571"/>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7938"/>
              <dgm:constr type="l" for="ch" forName="text2"/>
              <dgm:constr type="t" for="ch" forName="text2" refType="b" refFor="ch" refForName="text1"/>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3375"/>
              <dgm:constr type="b" for="ch" forName="d2" refType="h" fact="0.70438"/>
              <dgm:constr type="w" for="ch" forName="d2" refType="w" fact="0.2585"/>
              <dgm:constr type="h" for="ch" forName="d2" refType="h" fact="0.43525"/>
              <dgm:constr type="w" for="ch" forName="circle3" refType="w" fact="0.4285"/>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7938"/>
              <dgm:constr type="l" for="ch" forName="text3"/>
              <dgm:constr type="t" for="ch" forName="text3" refType="b" refFor="ch" refForName="text2"/>
              <dgm:constr type="l" for="ch" forName="line3" refType="r" refFor="ch" refForName="text3"/>
              <dgm:constr type="ctrY" for="ch" forName="line3" refType="ctrY" refFor="ch" refForName="text3"/>
              <dgm:constr type="r" for="ch" forName="line3" refType="w" fact="0.375"/>
              <dgm:constr type="h" for="ch" forName="line3"/>
              <dgm:constr type="r" for="ch" forName="d3" refType="w" fact="0.5745"/>
              <dgm:constr type="b" for="ch" forName="d3" refType="h" fact="0.78031"/>
              <dgm:constr type="w" for="ch" forName="d3" refType="w" fact="0.1995"/>
              <dgm:constr type="h" for="ch" forName="d3" refType="h" fact="0.332"/>
              <dgm:constr type="w" for="ch" forName="circle4" refType="w" fact="0.6"/>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7938"/>
              <dgm:constr type="l" for="ch" forName="text4"/>
              <dgm:constr type="t" for="ch" forName="text4" refType="b" refFor="ch" refForName="text3"/>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1475"/>
              <dgm:constr type="b" for="ch" forName="d4" refType="h" fact="0.85594"/>
              <dgm:constr type="w" for="ch" forName="d4" refType="w" fact="0.1394"/>
              <dgm:constr type="h" for="ch" forName="d4" refType="h" fact="0.2282"/>
            </dgm:constrLst>
          </dgm:if>
          <dgm:if name="Name17" axis="ch" ptType="node" func="cnt" op="gte" val="5">
            <dgm:constrLst>
              <dgm:constr type="primFontSz" for="des" ptType="node" op="equ" val="65"/>
              <dgm:constr type="w" for="ch" forName="circle1" refType="w" fact="0.0667"/>
              <dgm:constr type="h" for="ch" forName="circle1" refType="w" refFor="ch" refForName="circle1"/>
              <dgm:constr type="ctrX" for="ch" forName="circle1" refType="w" fact="0.7"/>
              <dgm:constr type="ctrY" for="ch" forName="circle1" refType="h" fact="0.625"/>
              <dgm:constr type="w" for="ch" forName="text1" refType="w" fact="0.3"/>
              <dgm:constr type="h" for="ch" forName="text1" refType="h" fact="0.1324"/>
              <dgm:constr type="l" for="ch" forName="text1"/>
              <dgm:constr type="ctrY" for="ch" forName="text1" refType="h" fact="0.13"/>
              <dgm:constr type="l" for="ch" forName="line1" refType="r" refFor="ch" refForName="text1"/>
              <dgm:constr type="ctrY" for="ch" forName="line1" refType="ctrY" refFor="ch" refForName="text1"/>
              <dgm:constr type="r" for="ch" forName="line1" refType="w" fact="0.375"/>
              <dgm:constr type="h" for="ch" forName="line1"/>
              <dgm:constr type="r" for="ch" forName="d1" refType="w" fact="0.7"/>
              <dgm:constr type="b" for="ch" forName="d1" refType="h" fact="0.625"/>
              <dgm:constr type="w" for="ch" forName="d1" refType="w" fact="0.3245"/>
              <dgm:constr type="h" for="ch" forName="d1" refType="h" fact="0.495"/>
              <dgm:constr type="w" for="ch" forName="circle2" refType="w" fact="0.2"/>
              <dgm:constr type="h" for="ch" forName="circle2" refType="w" refFor="ch" refForName="circle2"/>
              <dgm:constr type="ctrX" for="ch" forName="circle2" refType="w" fact="0.7"/>
              <dgm:constr type="ctrY" for="ch" forName="circle2" refType="h" fact="0.625"/>
              <dgm:constr type="w" for="ch" forName="text2" refType="w" fact="0.3"/>
              <dgm:constr type="h" for="ch" forName="text2" refType="h" fact="0.1324"/>
              <dgm:constr type="l" for="ch" forName="text2"/>
              <dgm:constr type="ctrY" for="ch" forName="text2" refType="h" fact="0.27"/>
              <dgm:constr type="l" for="ch" forName="line2" refType="r" refFor="ch" refForName="text2"/>
              <dgm:constr type="ctrY" for="ch" forName="line2" refType="ctrY" refFor="ch" refForName="text2"/>
              <dgm:constr type="r" for="ch" forName="line2" refType="w" fact="0.375"/>
              <dgm:constr type="h" for="ch" forName="line2"/>
              <dgm:constr type="r" for="ch" forName="d2" refType="w" fact="0.6502"/>
              <dgm:constr type="b" for="ch" forName="d2" refType="h" fact="0.682"/>
              <dgm:constr type="w" for="ch" forName="d2" refType="w" fact="0.275"/>
              <dgm:constr type="h" for="ch" forName="d2" refType="h" fact="0.41215"/>
              <dgm:constr type="w" for="ch" forName="circle3" refType="w" fact="0.3334"/>
              <dgm:constr type="h" for="ch" forName="circle3" refType="w" refFor="ch" refForName="circle3"/>
              <dgm:constr type="ctrX" for="ch" forName="circle3" refType="ctrX" refFor="ch" refForName="circle1"/>
              <dgm:constr type="ctrY" for="ch" forName="circle3" refType="ctrY" refFor="ch" refForName="circle1"/>
              <dgm:constr type="w" for="ch" forName="text3" refType="w" fact="0.3"/>
              <dgm:constr type="h" for="ch" forName="text3" refType="h" fact="0.1324"/>
              <dgm:constr type="l" for="ch" forName="text3"/>
              <dgm:constr type="ctrY" for="ch" forName="text3" refType="h" fact="0.41"/>
              <dgm:constr type="l" for="ch" forName="line3" refType="r" refFor="ch" refForName="text3"/>
              <dgm:constr type="ctrY" for="ch" forName="line3" refType="ctrY" refFor="ch" refForName="text3"/>
              <dgm:constr type="r" for="ch" forName="line3" refType="w" fact="0.375"/>
              <dgm:constr type="h" for="ch" forName="line3"/>
              <dgm:constr type="r" for="ch" forName="d3" refType="w" fact="0.606"/>
              <dgm:constr type="b" for="ch" forName="d3" refType="h" fact="0.735"/>
              <dgm:constr type="w" for="ch" forName="d3" refType="w" fact="0.231"/>
              <dgm:constr type="h" for="ch" forName="d3" refType="h" fact="0.325"/>
              <dgm:constr type="w" for="ch" forName="circle4" refType="w" fact="0.4667"/>
              <dgm:constr type="h" for="ch" forName="circle4" refType="w" refFor="ch" refForName="circle4"/>
              <dgm:constr type="ctrX" for="ch" forName="circle4" refType="ctrX" refFor="ch" refForName="circle1"/>
              <dgm:constr type="ctrY" for="ch" forName="circle4" refType="ctrY" refFor="ch" refForName="circle1"/>
              <dgm:constr type="w" for="ch" forName="text4" refType="w" fact="0.3"/>
              <dgm:constr type="h" for="ch" forName="text4" refType="h" fact="0.1324"/>
              <dgm:constr type="l" for="ch" forName="text4"/>
              <dgm:constr type="ctrY" for="ch" forName="text4" refType="h" fact="0.547"/>
              <dgm:constr type="l" for="ch" forName="line4" refType="r" refFor="ch" refForName="text4"/>
              <dgm:constr type="ctrY" for="ch" forName="line4" refType="ctrY" refFor="ch" refForName="text4"/>
              <dgm:constr type="r" for="ch" forName="line4" refType="w" fact="0.375"/>
              <dgm:constr type="h" for="ch" forName="line4"/>
              <dgm:constr type="r" for="ch" forName="d4" refType="w" fact="0.554"/>
              <dgm:constr type="b" for="ch" forName="d4" refType="h" fact="0.795"/>
              <dgm:constr type="w" for="ch" forName="d4" refType="w" fact="0.179"/>
              <dgm:constr type="h" for="ch" forName="d4" refType="h" fact="0.248"/>
              <dgm:constr type="w" for="ch" forName="circle5" refType="w" fact="0.6"/>
              <dgm:constr type="h" for="ch" forName="circle5" refType="w" refFor="ch" refForName="circle5"/>
              <dgm:constr type="ctrX" for="ch" forName="circle5" refType="ctrX" refFor="ch" refForName="circle1"/>
              <dgm:constr type="ctrY" for="ch" forName="circle5" refType="ctrY" refFor="ch" refForName="circle1"/>
              <dgm:constr type="w" for="ch" forName="text5" refType="w" fact="0.3"/>
              <dgm:constr type="h" for="ch" forName="text5" refType="h" fact="0.1324"/>
              <dgm:constr type="l" for="ch" forName="text5"/>
              <dgm:constr type="ctrY" for="ch" forName="text5" refType="h" fact="0.68"/>
              <dgm:constr type="l" for="ch" forName="line5" refType="r" refFor="ch" refForName="text5"/>
              <dgm:constr type="ctrY" for="ch" forName="line5" refType="ctrY" refFor="ch" refForName="text5"/>
              <dgm:constr type="r" for="ch" forName="line5" refType="w" fact="0.375"/>
              <dgm:constr type="h" for="ch" forName="line5"/>
              <dgm:constr type="r" for="ch" forName="d5" refType="w" fact="0.505"/>
              <dgm:constr type="b" for="ch" forName="d5" refType="h" fact="0.855"/>
              <dgm:constr type="w" for="ch" forName="d5" refType="w" fact="0.13"/>
              <dgm:constr type="h" for="ch" forName="d5" refType="h" fact="0.175"/>
            </dgm:constrLst>
          </dgm:if>
          <dgm:else name="Name18"/>
        </dgm:choose>
      </dgm:else>
    </dgm:choose>
    <dgm:ruleLst/>
    <dgm:forEach name="Name19" axis="ch" ptType="node" cnt="1">
      <dgm:layoutNode name="circle1" styleLbl="lnNode1">
        <dgm:alg type="sp"/>
        <dgm:shape xmlns:r="http://schemas.openxmlformats.org/officeDocument/2006/relationships" type="ellipse" r:blip="">
          <dgm:adjLst/>
        </dgm:shape>
        <dgm:presOf/>
        <dgm:constrLst/>
        <dgm:ruleLst/>
      </dgm:layoutNode>
      <dgm:layoutNode name="text1" styleLbl="revTx">
        <dgm:varLst>
          <dgm:bulletEnabled val="1"/>
        </dgm:varLst>
        <dgm:choose name="Name20">
          <dgm:if name="Name21" func="var" arg="dir" op="equ" val="norm">
            <dgm:choose name="Name22">
              <dgm:if name="Name23" axis="root des" ptType="all node" func="maxDepth" op="gt" val="1">
                <dgm:alg type="tx">
                  <dgm:param type="parTxLTRAlign" val="l"/>
                  <dgm:param type="parTxRTLAlign" val="r"/>
                </dgm:alg>
              </dgm:if>
              <dgm:else name="Name24">
                <dgm:alg type="tx">
                  <dgm:param type="parTxLTRAlign" val="l"/>
                  <dgm:param type="parTxRTLAlign" val="l"/>
                </dgm:alg>
              </dgm:else>
            </dgm:choose>
          </dgm:if>
          <dgm:else name="Name25">
            <dgm:choose name="Name26">
              <dgm:if name="Name27" axis="root des" ptType="all node" func="maxDepth" op="gt" val="1">
                <dgm:alg type="tx">
                  <dgm:param type="parTxLTRAlign" val="l"/>
                  <dgm:param type="parTxRTLAlign" val="r"/>
                </dgm:alg>
              </dgm:if>
              <dgm:else name="Name28">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29">
          <dgm:if name="Name30" func="var" arg="dir" op="equ" val="norm">
            <dgm:constrLst>
              <dgm:constr type="tMarg" refType="primFontSz" fact="0.1"/>
              <dgm:constr type="bMarg" refType="primFontSz" fact="0.1"/>
              <dgm:constr type="rMarg" refType="primFontSz" fact="0.1"/>
            </dgm:constrLst>
          </dgm:if>
          <dgm:else name="Name31">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1" styleLbl="callout">
        <dgm:alg type="sp"/>
        <dgm:shape xmlns:r="http://schemas.openxmlformats.org/officeDocument/2006/relationships" type="line" r:blip="">
          <dgm:adjLst/>
        </dgm:shape>
        <dgm:presOf/>
        <dgm:constrLst/>
        <dgm:ruleLst/>
      </dgm:layoutNode>
      <dgm:layoutNode name="d1" styleLbl="callout">
        <dgm:alg type="sp"/>
        <dgm:choose name="Name32">
          <dgm:if name="Name33" func="var" arg="dir" op="equ" val="norm">
            <dgm:shape xmlns:r="http://schemas.openxmlformats.org/officeDocument/2006/relationships" rot="90" type="line" r:blip="">
              <dgm:adjLst/>
            </dgm:shape>
          </dgm:if>
          <dgm:else name="Name34">
            <dgm:shape xmlns:r="http://schemas.openxmlformats.org/officeDocument/2006/relationships" rot="180" type="line" r:blip="">
              <dgm:adjLst/>
            </dgm:shape>
          </dgm:else>
        </dgm:choose>
        <dgm:presOf/>
        <dgm:constrLst/>
        <dgm:ruleLst/>
      </dgm:layoutNode>
    </dgm:forEach>
    <dgm:forEach name="Name35" axis="ch" ptType="node" st="2" cnt="1">
      <dgm:layoutNode name="circle2" styleLbl="lnNode1">
        <dgm:alg type="sp"/>
        <dgm:shape xmlns:r="http://schemas.openxmlformats.org/officeDocument/2006/relationships" type="ellipse" r:blip="" zOrderOff="-5">
          <dgm:adjLst/>
        </dgm:shape>
        <dgm:presOf/>
        <dgm:constrLst/>
        <dgm:ruleLst/>
      </dgm:layoutNode>
      <dgm:layoutNode name="text2" styleLbl="revTx">
        <dgm:varLst>
          <dgm:bulletEnabled val="1"/>
        </dgm:varLst>
        <dgm:choose name="Name36">
          <dgm:if name="Name37" func="var" arg="dir" op="equ" val="norm">
            <dgm:choose name="Name38">
              <dgm:if name="Name39" axis="root des" ptType="all node" func="maxDepth" op="gt" val="1">
                <dgm:alg type="tx">
                  <dgm:param type="parTxLTRAlign" val="l"/>
                  <dgm:param type="parTxRTLAlign" val="r"/>
                </dgm:alg>
              </dgm:if>
              <dgm:else name="Name40">
                <dgm:alg type="tx">
                  <dgm:param type="parTxLTRAlign" val="l"/>
                  <dgm:param type="parTxRTLAlign" val="l"/>
                </dgm:alg>
              </dgm:else>
            </dgm:choose>
          </dgm:if>
          <dgm:else name="Name41">
            <dgm:choose name="Name42">
              <dgm:if name="Name43" axis="root des" ptType="all node" func="maxDepth" op="gt" val="1">
                <dgm:alg type="tx">
                  <dgm:param type="parTxLTRAlign" val="l"/>
                  <dgm:param type="parTxRTLAlign" val="r"/>
                </dgm:alg>
              </dgm:if>
              <dgm:else name="Name44">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45">
          <dgm:if name="Name46" func="var" arg="dir" op="equ" val="norm">
            <dgm:constrLst>
              <dgm:constr type="tMarg" refType="primFontSz" fact="0.1"/>
              <dgm:constr type="bMarg" refType="primFontSz" fact="0.1"/>
              <dgm:constr type="rMarg" refType="primFontSz" fact="0.1"/>
            </dgm:constrLst>
          </dgm:if>
          <dgm:else name="Name47">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2" styleLbl="callout">
        <dgm:alg type="sp"/>
        <dgm:shape xmlns:r="http://schemas.openxmlformats.org/officeDocument/2006/relationships" type="line" r:blip="">
          <dgm:adjLst/>
        </dgm:shape>
        <dgm:presOf/>
        <dgm:constrLst/>
        <dgm:ruleLst/>
      </dgm:layoutNode>
      <dgm:layoutNode name="d2" styleLbl="callout">
        <dgm:alg type="sp"/>
        <dgm:choose name="Name48">
          <dgm:if name="Name49" func="var" arg="dir" op="equ" val="norm">
            <dgm:shape xmlns:r="http://schemas.openxmlformats.org/officeDocument/2006/relationships" rot="90" type="line" r:blip="">
              <dgm:adjLst/>
            </dgm:shape>
          </dgm:if>
          <dgm:else name="Name50">
            <dgm:shape xmlns:r="http://schemas.openxmlformats.org/officeDocument/2006/relationships" rot="180" type="line" r:blip="">
              <dgm:adjLst/>
            </dgm:shape>
          </dgm:else>
        </dgm:choose>
        <dgm:presOf/>
        <dgm:constrLst/>
        <dgm:ruleLst/>
      </dgm:layoutNode>
    </dgm:forEach>
    <dgm:forEach name="Name51" axis="ch" ptType="node" st="3" cnt="1">
      <dgm:layoutNode name="circle3" styleLbl="lnNode1">
        <dgm:alg type="sp"/>
        <dgm:shape xmlns:r="http://schemas.openxmlformats.org/officeDocument/2006/relationships" type="ellipse" r:blip="" zOrderOff="-10">
          <dgm:adjLst/>
        </dgm:shape>
        <dgm:presOf/>
        <dgm:constrLst/>
        <dgm:ruleLst/>
      </dgm:layoutNode>
      <dgm:layoutNode name="text3" styleLbl="revTx">
        <dgm:varLst>
          <dgm:bulletEnabled val="1"/>
        </dgm:varLst>
        <dgm:choose name="Name52">
          <dgm:if name="Name53" func="var" arg="dir" op="equ" val="norm">
            <dgm:choose name="Name54">
              <dgm:if name="Name55" axis="root des" ptType="all node" func="maxDepth" op="gt" val="1">
                <dgm:alg type="tx">
                  <dgm:param type="parTxLTRAlign" val="l"/>
                  <dgm:param type="parTxRTLAlign" val="r"/>
                </dgm:alg>
              </dgm:if>
              <dgm:else name="Name56">
                <dgm:alg type="tx">
                  <dgm:param type="parTxLTRAlign" val="l"/>
                  <dgm:param type="parTxRTLAlign" val="l"/>
                </dgm:alg>
              </dgm:else>
            </dgm:choose>
          </dgm:if>
          <dgm:else name="Name57">
            <dgm:choose name="Name58">
              <dgm:if name="Name59" axis="root des" ptType="all node" func="maxDepth" op="gt" val="1">
                <dgm:alg type="tx">
                  <dgm:param type="parTxLTRAlign" val="l"/>
                  <dgm:param type="parTxRTLAlign" val="r"/>
                </dgm:alg>
              </dgm:if>
              <dgm:else name="Name60">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61">
          <dgm:if name="Name62" func="var" arg="dir" op="equ" val="norm">
            <dgm:constrLst>
              <dgm:constr type="tMarg" refType="primFontSz" fact="0.1"/>
              <dgm:constr type="bMarg" refType="primFontSz" fact="0.1"/>
              <dgm:constr type="rMarg" refType="primFontSz" fact="0.1"/>
            </dgm:constrLst>
          </dgm:if>
          <dgm:else name="Name63">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3" styleLbl="callout">
        <dgm:alg type="sp"/>
        <dgm:shape xmlns:r="http://schemas.openxmlformats.org/officeDocument/2006/relationships" type="line" r:blip="">
          <dgm:adjLst/>
        </dgm:shape>
        <dgm:presOf/>
        <dgm:constrLst/>
        <dgm:ruleLst/>
      </dgm:layoutNode>
      <dgm:layoutNode name="d3" styleLbl="callout">
        <dgm:alg type="sp"/>
        <dgm:choose name="Name64">
          <dgm:if name="Name65" func="var" arg="dir" op="equ" val="norm">
            <dgm:shape xmlns:r="http://schemas.openxmlformats.org/officeDocument/2006/relationships" rot="90" type="line" r:blip="">
              <dgm:adjLst/>
            </dgm:shape>
          </dgm:if>
          <dgm:else name="Name66">
            <dgm:shape xmlns:r="http://schemas.openxmlformats.org/officeDocument/2006/relationships" rot="180" type="line" r:blip="">
              <dgm:adjLst/>
            </dgm:shape>
          </dgm:else>
        </dgm:choose>
        <dgm:presOf/>
        <dgm:constrLst/>
        <dgm:ruleLst/>
      </dgm:layoutNode>
    </dgm:forEach>
    <dgm:forEach name="Name67" axis="ch" ptType="node" st="4" cnt="1">
      <dgm:layoutNode name="circle4" styleLbl="lnNode1">
        <dgm:alg type="sp"/>
        <dgm:shape xmlns:r="http://schemas.openxmlformats.org/officeDocument/2006/relationships" type="ellipse" r:blip="" zOrderOff="-15">
          <dgm:adjLst/>
        </dgm:shape>
        <dgm:presOf/>
        <dgm:constrLst/>
        <dgm:ruleLst/>
      </dgm:layoutNode>
      <dgm:layoutNode name="text4" styleLbl="revTx">
        <dgm:varLst>
          <dgm:bulletEnabled val="1"/>
        </dgm:varLst>
        <dgm:choose name="Name68">
          <dgm:if name="Name69" func="var" arg="dir" op="equ" val="norm">
            <dgm:choose name="Name70">
              <dgm:if name="Name71" axis="root des" ptType="all node" func="maxDepth" op="gt" val="1">
                <dgm:alg type="tx">
                  <dgm:param type="parTxLTRAlign" val="l"/>
                  <dgm:param type="parTxRTLAlign" val="r"/>
                </dgm:alg>
              </dgm:if>
              <dgm:else name="Name72">
                <dgm:alg type="tx">
                  <dgm:param type="parTxLTRAlign" val="l"/>
                  <dgm:param type="parTxRTLAlign" val="l"/>
                </dgm:alg>
              </dgm:else>
            </dgm:choose>
          </dgm:if>
          <dgm:else name="Name73">
            <dgm:choose name="Name74">
              <dgm:if name="Name75" axis="root des" ptType="all node" func="maxDepth" op="gt" val="1">
                <dgm:alg type="tx">
                  <dgm:param type="parTxLTRAlign" val="l"/>
                  <dgm:param type="parTxRTLAlign" val="r"/>
                </dgm:alg>
              </dgm:if>
              <dgm:else name="Name76">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77">
          <dgm:if name="Name78" func="var" arg="dir" op="equ" val="norm">
            <dgm:constrLst>
              <dgm:constr type="tMarg" refType="primFontSz" fact="0.1"/>
              <dgm:constr type="bMarg" refType="primFontSz" fact="0.1"/>
              <dgm:constr type="rMarg" refType="primFontSz" fact="0.1"/>
            </dgm:constrLst>
          </dgm:if>
          <dgm:else name="Name79">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4" styleLbl="callout">
        <dgm:alg type="sp"/>
        <dgm:shape xmlns:r="http://schemas.openxmlformats.org/officeDocument/2006/relationships" type="line" r:blip="">
          <dgm:adjLst/>
        </dgm:shape>
        <dgm:presOf/>
        <dgm:constrLst/>
        <dgm:ruleLst/>
      </dgm:layoutNode>
      <dgm:layoutNode name="d4" styleLbl="callout">
        <dgm:alg type="sp"/>
        <dgm:choose name="Name80">
          <dgm:if name="Name81" func="var" arg="dir" op="equ" val="norm">
            <dgm:shape xmlns:r="http://schemas.openxmlformats.org/officeDocument/2006/relationships" rot="90" type="line" r:blip="">
              <dgm:adjLst/>
            </dgm:shape>
          </dgm:if>
          <dgm:else name="Name82">
            <dgm:shape xmlns:r="http://schemas.openxmlformats.org/officeDocument/2006/relationships" rot="180" type="line" r:blip="">
              <dgm:adjLst/>
            </dgm:shape>
          </dgm:else>
        </dgm:choose>
        <dgm:presOf/>
        <dgm:constrLst/>
        <dgm:ruleLst/>
      </dgm:layoutNode>
    </dgm:forEach>
    <dgm:forEach name="Name83" axis="ch" ptType="node" st="5" cnt="1">
      <dgm:layoutNode name="circle5" styleLbl="lnNode1">
        <dgm:alg type="sp"/>
        <dgm:shape xmlns:r="http://schemas.openxmlformats.org/officeDocument/2006/relationships" type="ellipse" r:blip="" zOrderOff="-20">
          <dgm:adjLst/>
        </dgm:shape>
        <dgm:presOf/>
        <dgm:constrLst/>
        <dgm:ruleLst/>
      </dgm:layoutNode>
      <dgm:layoutNode name="text5" styleLbl="revTx">
        <dgm:varLst>
          <dgm:bulletEnabled val="1"/>
        </dgm:varLst>
        <dgm:choose name="Name84">
          <dgm:if name="Name85" func="var" arg="dir" op="equ" val="norm">
            <dgm:choose name="Name86">
              <dgm:if name="Name87" axis="root des" ptType="all node" func="maxDepth" op="gt" val="1">
                <dgm:alg type="tx">
                  <dgm:param type="parTxLTRAlign" val="l"/>
                  <dgm:param type="parTxRTLAlign" val="r"/>
                </dgm:alg>
              </dgm:if>
              <dgm:else name="Name88">
                <dgm:alg type="tx">
                  <dgm:param type="parTxLTRAlign" val="l"/>
                  <dgm:param type="parTxRTLAlign" val="l"/>
                </dgm:alg>
              </dgm:else>
            </dgm:choose>
          </dgm:if>
          <dgm:else name="Name89">
            <dgm:choose name="Name90">
              <dgm:if name="Name91" axis="root des" ptType="all node" func="maxDepth" op="gt" val="1">
                <dgm:alg type="tx">
                  <dgm:param type="parTxLTRAlign" val="l"/>
                  <dgm:param type="parTxRTLAlign" val="r"/>
                </dgm:alg>
              </dgm:if>
              <dgm:else name="Name92">
                <dgm:alg type="tx">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tMarg" refType="primFontSz" fact="0.1"/>
              <dgm:constr type="bMarg" refType="primFontSz" fact="0.1"/>
              <dgm:constr type="rMarg" refType="primFontSz" fact="0.1"/>
            </dgm:constrLst>
          </dgm:if>
          <dgm:else name="Name95">
            <dgm:constrLst>
              <dgm:constr type="tMarg" refType="primFontSz" fact="0.1"/>
              <dgm:constr type="bMarg" refType="primFontSz" fact="0.1"/>
              <dgm:constr type="lMarg" refType="primFontSz" fact="0.1"/>
            </dgm:constrLst>
          </dgm:else>
        </dgm:choose>
        <dgm:ruleLst>
          <dgm:rule type="primFontSz" val="5" fact="NaN" max="NaN"/>
        </dgm:ruleLst>
      </dgm:layoutNode>
      <dgm:layoutNode name="line5" styleLbl="callout">
        <dgm:alg type="sp"/>
        <dgm:shape xmlns:r="http://schemas.openxmlformats.org/officeDocument/2006/relationships" type="line" r:blip="">
          <dgm:adjLst/>
        </dgm:shape>
        <dgm:presOf/>
        <dgm:constrLst/>
        <dgm:ruleLst/>
      </dgm:layoutNode>
      <dgm:layoutNode name="d5" styleLbl="callout">
        <dgm:alg type="sp"/>
        <dgm:choose name="Name96">
          <dgm:if name="Name97" func="var" arg="dir" op="equ" val="norm">
            <dgm:shape xmlns:r="http://schemas.openxmlformats.org/officeDocument/2006/relationships" rot="90" type="line" r:blip="">
              <dgm:adjLst/>
            </dgm:shape>
          </dgm:if>
          <dgm:else name="Name98">
            <dgm:shape xmlns:r="http://schemas.openxmlformats.org/officeDocument/2006/relationships" rot="180" type="line" r:blip="">
              <dgm:adjLst/>
            </dgm:shape>
          </dgm:else>
        </dgm:choose>
        <dgm:presOf/>
        <dgm:constrLst/>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7.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B3FCCF693224038A0FA063ADF3BF131"/>
        <w:category>
          <w:name w:val="General"/>
          <w:gallery w:val="placeholder"/>
        </w:category>
        <w:types>
          <w:type w:val="bbPlcHdr"/>
        </w:types>
        <w:behaviors>
          <w:behavior w:val="content"/>
        </w:behaviors>
        <w:guid w:val="{A51237C8-8E82-4E61-92D2-CDB4C17CBFD7}"/>
      </w:docPartPr>
      <w:docPartBody>
        <w:p w:rsidR="004210C1" w:rsidRDefault="004210C1">
          <w:pPr>
            <w:pStyle w:val="5B3FCCF693224038A0FA063ADF3BF131"/>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October 11</w:t>
          </w:r>
          <w:r w:rsidRPr="00D86945">
            <w:rPr>
              <w:rStyle w:val="SubtitleChar"/>
              <w:b/>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Yu Gothic UI"/>
    <w:panose1 w:val="02020609040205080304"/>
    <w:charset w:val="80"/>
    <w:family w:val="modern"/>
    <w:pitch w:val="fixed"/>
    <w:sig w:usb0="A00002BF" w:usb1="68C7FCFB" w:usb2="00000010"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0C1"/>
    <w:rsid w:val="000E3AC2"/>
    <w:rsid w:val="00134F32"/>
    <w:rsid w:val="00367088"/>
    <w:rsid w:val="004210C1"/>
    <w:rsid w:val="0057277D"/>
    <w:rsid w:val="00610C73"/>
    <w:rsid w:val="00640764"/>
    <w:rsid w:val="00666881"/>
    <w:rsid w:val="00685A96"/>
    <w:rsid w:val="00774CB8"/>
    <w:rsid w:val="008A78D1"/>
    <w:rsid w:val="009E7B37"/>
    <w:rsid w:val="00B14A00"/>
    <w:rsid w:val="00B26640"/>
    <w:rsid w:val="00C670BB"/>
    <w:rsid w:val="00D26D39"/>
    <w:rsid w:val="00D839CA"/>
    <w:rsid w:val="00DA3E2D"/>
    <w:rsid w:val="00E618ED"/>
    <w:rsid w:val="00EA7FBA"/>
    <w:rsid w:val="00F6189C"/>
    <w:rsid w:val="00FF386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5B3FCCF693224038A0FA063ADF3BF131">
    <w:name w:val="5B3FCCF693224038A0FA063ADF3BF131"/>
  </w:style>
  <w:style w:type="paragraph" w:customStyle="1" w:styleId="EF521ECDFDF94FEBB70C224F5B3A85B1">
    <w:name w:val="EF521ECDFDF94FEBB70C224F5B3A85B1"/>
  </w:style>
  <w:style w:type="paragraph" w:customStyle="1" w:styleId="B7E0E9F6DD7E4494ADB2A00AAAAFDBC9">
    <w:name w:val="B7E0E9F6DD7E4494ADB2A00AAAAFDBC9"/>
  </w:style>
  <w:style w:type="paragraph" w:customStyle="1" w:styleId="60440983611E44648B0F6BF397ADDE1F">
    <w:name w:val="60440983611E44648B0F6BF397ADDE1F"/>
  </w:style>
  <w:style w:type="paragraph" w:customStyle="1" w:styleId="EFFF741F8B2845AAA823D715F97FDA37">
    <w:name w:val="EFFF741F8B2845AAA823D715F97FDA37"/>
  </w:style>
  <w:style w:type="paragraph" w:customStyle="1" w:styleId="C2E5542DD9224AF8AFACA700DA811FB3">
    <w:name w:val="C2E5542DD9224AF8AFACA700DA811FB3"/>
  </w:style>
  <w:style w:type="paragraph" w:customStyle="1" w:styleId="4BE1117F249B4797859E3DEEA1D3E297">
    <w:name w:val="4BE1117F249B4797859E3DEEA1D3E297"/>
  </w:style>
  <w:style w:type="paragraph" w:customStyle="1" w:styleId="66A05D32F6BF4BF99682D4B120CFD9E1">
    <w:name w:val="66A05D32F6BF4BF99682D4B120CFD9E1"/>
  </w:style>
  <w:style w:type="paragraph" w:customStyle="1" w:styleId="1BB3702C8939414BAADE480CD8E25FB0">
    <w:name w:val="1BB3702C8939414BAADE480CD8E25FB0"/>
    <w:rsid w:val="00640764"/>
  </w:style>
  <w:style w:type="paragraph" w:customStyle="1" w:styleId="03EA1C67F3F1426F8A840045307A4689">
    <w:name w:val="03EA1C67F3F1426F8A840045307A4689"/>
    <w:rsid w:val="00640764"/>
  </w:style>
  <w:style w:type="paragraph" w:customStyle="1" w:styleId="95DDD4FAFD0C49408F587C383441D3E3">
    <w:name w:val="95DDD4FAFD0C49408F587C383441D3E3"/>
    <w:rsid w:val="00640764"/>
  </w:style>
  <w:style w:type="paragraph" w:customStyle="1" w:styleId="6890A22397C74651981E44AB7402C6E2">
    <w:name w:val="6890A22397C74651981E44AB7402C6E2"/>
    <w:rsid w:val="00640764"/>
  </w:style>
  <w:style w:type="paragraph" w:customStyle="1" w:styleId="064A2486BB2A4AA18CCD06A9A733499C">
    <w:name w:val="064A2486BB2A4AA18CCD06A9A733499C"/>
    <w:rsid w:val="00640764"/>
  </w:style>
  <w:style w:type="paragraph" w:customStyle="1" w:styleId="1D4232A2F7894888BE9D46036E1A4101">
    <w:name w:val="1D4232A2F7894888BE9D46036E1A4101"/>
    <w:rsid w:val="006407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12CB1-8A11-4AA6-9B7F-5DDFC7BF6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2</TotalTime>
  <Pages>50</Pages>
  <Words>2881</Words>
  <Characters>16423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keywords/>
  <cp:lastModifiedBy>Windows User</cp:lastModifiedBy>
  <cp:revision>2</cp:revision>
  <cp:lastPrinted>2022-11-07T11:55:00Z</cp:lastPrinted>
  <dcterms:created xsi:type="dcterms:W3CDTF">2022-12-05T09:24:00Z</dcterms:created>
  <dcterms:modified xsi:type="dcterms:W3CDTF">2022-12-05T09:24:00Z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